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EB8" w:rsidRPr="00E6184E" w:rsidRDefault="00BA7EB8" w:rsidP="00BA7EB8">
      <w:pPr>
        <w:pStyle w:val="Subtitle"/>
        <w:rPr>
          <w:color w:val="auto"/>
          <w:sz w:val="28"/>
        </w:rPr>
      </w:pPr>
      <w:bookmarkStart w:id="0" w:name="_GoBack"/>
      <w:bookmarkEnd w:id="0"/>
      <w:r w:rsidRPr="00E6184E">
        <w:rPr>
          <w:color w:val="auto"/>
          <w:sz w:val="28"/>
        </w:rPr>
        <w:t>ĐỀ KIỂM TRA HỌC KỲ I</w:t>
      </w:r>
      <w:r w:rsidR="00070AC9" w:rsidRPr="00E6184E">
        <w:rPr>
          <w:color w:val="auto"/>
          <w:sz w:val="28"/>
        </w:rPr>
        <w:t>I</w:t>
      </w:r>
      <w:r w:rsidRPr="00E6184E">
        <w:rPr>
          <w:color w:val="auto"/>
          <w:sz w:val="28"/>
        </w:rPr>
        <w:t xml:space="preserve"> – NĂM HỌC 2017 – 2018</w:t>
      </w:r>
    </w:p>
    <w:p w:rsidR="00BA7EB8" w:rsidRPr="00E6184E" w:rsidRDefault="00BA7EB8" w:rsidP="00BA7EB8">
      <w:pPr>
        <w:pStyle w:val="Subtitle"/>
        <w:rPr>
          <w:color w:val="auto"/>
          <w:sz w:val="28"/>
        </w:rPr>
      </w:pPr>
      <w:r w:rsidRPr="00E6184E">
        <w:rPr>
          <w:color w:val="auto"/>
          <w:sz w:val="28"/>
        </w:rPr>
        <w:t>MÔN HÓA HỌC – KHỐ</w:t>
      </w:r>
      <w:r w:rsidR="00684E31" w:rsidRPr="00E6184E">
        <w:rPr>
          <w:color w:val="auto"/>
          <w:sz w:val="28"/>
        </w:rPr>
        <w:t>I 10</w:t>
      </w:r>
    </w:p>
    <w:p w:rsidR="00BA7EB8" w:rsidRPr="00E6184E" w:rsidRDefault="00BA7EB8" w:rsidP="00BA7EB8">
      <w:pPr>
        <w:jc w:val="center"/>
        <w:rPr>
          <w:sz w:val="28"/>
        </w:rPr>
      </w:pPr>
      <w:r w:rsidRPr="00E6184E">
        <w:rPr>
          <w:sz w:val="28"/>
        </w:rPr>
        <w:t>Thời gian làm bài: 45 phút (không kể thời gian phát đề)</w:t>
      </w:r>
    </w:p>
    <w:p w:rsidR="00BA7EB8" w:rsidRPr="00E6184E" w:rsidRDefault="00BA7EB8" w:rsidP="00BA7EB8">
      <w:pPr>
        <w:tabs>
          <w:tab w:val="left" w:leader="dot" w:pos="6120"/>
          <w:tab w:val="left" w:leader="dot" w:pos="9720"/>
        </w:tabs>
        <w:rPr>
          <w:b/>
          <w:sz w:val="28"/>
        </w:rPr>
      </w:pPr>
      <w:r w:rsidRPr="00E6184E">
        <w:rPr>
          <w:b/>
          <w:sz w:val="28"/>
        </w:rPr>
        <w:t>Họ và tên thí sinh:</w:t>
      </w:r>
      <w:r w:rsidRPr="00E6184E">
        <w:rPr>
          <w:b/>
          <w:sz w:val="28"/>
        </w:rPr>
        <w:tab/>
        <w:t>Số báo danh:</w:t>
      </w:r>
      <w:r w:rsidRPr="00E6184E">
        <w:rPr>
          <w:b/>
          <w:sz w:val="28"/>
        </w:rPr>
        <w:tab/>
      </w:r>
    </w:p>
    <w:p w:rsidR="00BA7EB8" w:rsidRPr="00E6184E" w:rsidRDefault="00BA7EB8" w:rsidP="00BA7EB8">
      <w:pPr>
        <w:jc w:val="center"/>
      </w:pPr>
      <w:r w:rsidRPr="00E6184E">
        <w:t>---o0o---</w:t>
      </w:r>
    </w:p>
    <w:p w:rsidR="00BA7EB8" w:rsidRPr="00E6184E" w:rsidRDefault="00BA7EB8" w:rsidP="00401ABD">
      <w:pPr>
        <w:pStyle w:val="DONG"/>
      </w:pPr>
    </w:p>
    <w:p w:rsidR="00DC45BF" w:rsidRPr="00E6184E" w:rsidRDefault="00BA7EB8" w:rsidP="00072398">
      <w:pPr>
        <w:spacing w:line="360" w:lineRule="auto"/>
        <w:rPr>
          <w:i/>
        </w:rPr>
      </w:pPr>
      <w:r w:rsidRPr="00E6184E">
        <w:rPr>
          <w:i/>
        </w:rPr>
        <w:t>Cho nguyên tử khối</w:t>
      </w:r>
      <w:r w:rsidR="00B75DCD" w:rsidRPr="00E6184E">
        <w:rPr>
          <w:i/>
        </w:rPr>
        <w:t xml:space="preserve"> (theo đvC)</w:t>
      </w:r>
      <w:r w:rsidRPr="00E6184E">
        <w:rPr>
          <w:i/>
        </w:rPr>
        <w:t xml:space="preserve">: </w:t>
      </w:r>
      <w:r w:rsidR="00474724" w:rsidRPr="00E6184E">
        <w:rPr>
          <w:i/>
        </w:rPr>
        <w:t xml:space="preserve">H = 1; </w:t>
      </w:r>
      <w:r w:rsidR="000C5B01" w:rsidRPr="00E6184E">
        <w:rPr>
          <w:i/>
        </w:rPr>
        <w:t xml:space="preserve">O = 16; </w:t>
      </w:r>
      <w:r w:rsidR="00F054AB" w:rsidRPr="00E6184E">
        <w:rPr>
          <w:i/>
        </w:rPr>
        <w:t>Na = 23</w:t>
      </w:r>
      <w:r w:rsidR="00540211" w:rsidRPr="00E6184E">
        <w:rPr>
          <w:i/>
        </w:rPr>
        <w:t xml:space="preserve">; </w:t>
      </w:r>
      <w:r w:rsidR="00BE0337" w:rsidRPr="00E6184E">
        <w:rPr>
          <w:i/>
        </w:rPr>
        <w:t>Al = 27;</w:t>
      </w:r>
      <w:r w:rsidR="00AF44DA" w:rsidRPr="00E6184E">
        <w:rPr>
          <w:i/>
        </w:rPr>
        <w:t xml:space="preserve"> </w:t>
      </w:r>
      <w:r w:rsidR="001335C6" w:rsidRPr="00E6184E">
        <w:rPr>
          <w:i/>
        </w:rPr>
        <w:t xml:space="preserve">S = 32; </w:t>
      </w:r>
      <w:r w:rsidR="00075AD7" w:rsidRPr="00E6184E">
        <w:rPr>
          <w:i/>
        </w:rPr>
        <w:t xml:space="preserve">Fe = 56; </w:t>
      </w:r>
      <w:r w:rsidR="00B75DCD" w:rsidRPr="00E6184E">
        <w:rPr>
          <w:i/>
        </w:rPr>
        <w:t>Cu = 64</w:t>
      </w:r>
    </w:p>
    <w:p w:rsidR="001C5551" w:rsidRPr="00E6184E" w:rsidRDefault="001C5551" w:rsidP="001C5551"/>
    <w:p w:rsidR="001C5551" w:rsidRPr="00E6184E" w:rsidRDefault="001C5551" w:rsidP="001C5551">
      <w:pPr>
        <w:pStyle w:val="Heading1"/>
        <w:numPr>
          <w:ilvl w:val="0"/>
          <w:numId w:val="17"/>
        </w:numPr>
        <w:rPr>
          <w:color w:val="auto"/>
        </w:rPr>
      </w:pPr>
      <w:r w:rsidRPr="00E6184E">
        <w:rPr>
          <w:b/>
          <w:color w:val="auto"/>
        </w:rPr>
        <w:t>(</w:t>
      </w:r>
      <w:r w:rsidR="00C2577E" w:rsidRPr="00E6184E">
        <w:rPr>
          <w:b/>
          <w:color w:val="auto"/>
        </w:rPr>
        <w:t>2,0</w:t>
      </w:r>
      <w:r w:rsidRPr="00E6184E">
        <w:rPr>
          <w:b/>
          <w:color w:val="auto"/>
        </w:rPr>
        <w:t xml:space="preserve"> điểm) </w:t>
      </w:r>
      <w:r w:rsidRPr="00E6184E">
        <w:rPr>
          <w:color w:val="auto"/>
        </w:rPr>
        <w:t>Hoàn thành chuỗi phản ứng sau:</w:t>
      </w:r>
    </w:p>
    <w:p w:rsidR="00AB15B3" w:rsidRPr="00E6184E" w:rsidRDefault="0056158B" w:rsidP="001C5551">
      <w:r w:rsidRPr="00E6184E">
        <w:t>H</w:t>
      </w:r>
      <w:r w:rsidRPr="00E6184E">
        <w:rPr>
          <w:vertAlign w:val="subscript"/>
        </w:rPr>
        <w:t>2</w:t>
      </w:r>
      <w:r w:rsidRPr="00E6184E">
        <w:t xml:space="preserve">O </w:t>
      </w:r>
      <w:r w:rsidR="001C5551" w:rsidRPr="00E6184E">
        <w:rPr>
          <w:position w:val="-14"/>
        </w:rPr>
        <w:object w:dxaOrig="80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5pt;height:21.75pt" o:ole="">
            <v:imagedata r:id="rId9" o:title=""/>
          </v:shape>
          <o:OLEObject Type="Embed" ProgID="Equation.DSMT4" ShapeID="_x0000_i1025" DrawAspect="Content" ObjectID="_1588084313" r:id="rId10"/>
        </w:object>
      </w:r>
      <w:r w:rsidR="001C5551" w:rsidRPr="00E6184E">
        <w:t xml:space="preserve"> O</w:t>
      </w:r>
      <w:r w:rsidR="001C5551" w:rsidRPr="00E6184E">
        <w:rPr>
          <w:vertAlign w:val="subscript"/>
        </w:rPr>
        <w:t>2</w:t>
      </w:r>
      <w:r w:rsidR="001C5551" w:rsidRPr="00E6184E">
        <w:t xml:space="preserve"> </w:t>
      </w:r>
      <w:r w:rsidR="001C5551" w:rsidRPr="00E6184E">
        <w:rPr>
          <w:position w:val="-14"/>
        </w:rPr>
        <w:object w:dxaOrig="820" w:dyaOrig="400">
          <v:shape id="_x0000_i1026" type="#_x0000_t75" style="width:37.5pt;height:21.75pt" o:ole="">
            <v:imagedata r:id="rId11" o:title=""/>
          </v:shape>
          <o:OLEObject Type="Embed" ProgID="Equation.DSMT4" ShapeID="_x0000_i1026" DrawAspect="Content" ObjectID="_1588084314" r:id="rId12"/>
        </w:object>
      </w:r>
      <w:r w:rsidR="001C5551" w:rsidRPr="00E6184E">
        <w:t xml:space="preserve"> </w:t>
      </w:r>
      <w:r w:rsidR="00D03B3E" w:rsidRPr="00E6184E">
        <w:t>O</w:t>
      </w:r>
      <w:r w:rsidR="00D03B3E" w:rsidRPr="00E6184E">
        <w:rPr>
          <w:vertAlign w:val="subscript"/>
        </w:rPr>
        <w:t>3</w:t>
      </w:r>
      <w:r w:rsidR="00D03B3E" w:rsidRPr="00E6184E">
        <w:t xml:space="preserve"> </w:t>
      </w:r>
      <w:r w:rsidR="001C5551" w:rsidRPr="00E6184E">
        <w:rPr>
          <w:position w:val="-14"/>
        </w:rPr>
        <w:object w:dxaOrig="820" w:dyaOrig="400">
          <v:shape id="_x0000_i1027" type="#_x0000_t75" style="width:37.5pt;height:21.75pt" o:ole="">
            <v:imagedata r:id="rId13" o:title=""/>
          </v:shape>
          <o:OLEObject Type="Embed" ProgID="Equation.DSMT4" ShapeID="_x0000_i1027" DrawAspect="Content" ObjectID="_1588084315" r:id="rId14"/>
        </w:object>
      </w:r>
      <w:r w:rsidR="001C5551" w:rsidRPr="00E6184E">
        <w:t xml:space="preserve"> </w:t>
      </w:r>
      <w:r w:rsidR="00D03B3E" w:rsidRPr="00E6184E">
        <w:t>O</w:t>
      </w:r>
      <w:r w:rsidR="00D03B3E" w:rsidRPr="00E6184E">
        <w:rPr>
          <w:vertAlign w:val="subscript"/>
        </w:rPr>
        <w:t>2</w:t>
      </w:r>
      <w:r w:rsidR="00D03B3E" w:rsidRPr="00E6184E">
        <w:t xml:space="preserve"> </w:t>
      </w:r>
      <w:r w:rsidR="00D03B3E" w:rsidRPr="00E6184E">
        <w:rPr>
          <w:position w:val="-14"/>
        </w:rPr>
        <w:object w:dxaOrig="820" w:dyaOrig="400">
          <v:shape id="_x0000_i1028" type="#_x0000_t75" style="width:37.5pt;height:22.5pt" o:ole="">
            <v:imagedata r:id="rId15" o:title=""/>
          </v:shape>
          <o:OLEObject Type="Embed" ProgID="Equation.DSMT4" ShapeID="_x0000_i1028" DrawAspect="Content" ObjectID="_1588084316" r:id="rId16"/>
        </w:object>
      </w:r>
      <w:r w:rsidR="00D03B3E" w:rsidRPr="00E6184E">
        <w:t xml:space="preserve"> SO</w:t>
      </w:r>
      <w:r w:rsidR="00D03B3E" w:rsidRPr="00E6184E">
        <w:rPr>
          <w:vertAlign w:val="subscript"/>
        </w:rPr>
        <w:t>2</w:t>
      </w:r>
      <w:r w:rsidR="00D03B3E" w:rsidRPr="00E6184E">
        <w:t xml:space="preserve"> </w:t>
      </w:r>
      <w:r w:rsidR="00D03B3E" w:rsidRPr="00E6184E">
        <w:rPr>
          <w:position w:val="-14"/>
        </w:rPr>
        <w:object w:dxaOrig="820" w:dyaOrig="400">
          <v:shape id="_x0000_i1029" type="#_x0000_t75" style="width:37.5pt;height:22.5pt" o:ole="">
            <v:imagedata r:id="rId17" o:title=""/>
          </v:shape>
          <o:OLEObject Type="Embed" ProgID="Equation.DSMT4" ShapeID="_x0000_i1029" DrawAspect="Content" ObjectID="_1588084317" r:id="rId18"/>
        </w:object>
      </w:r>
      <w:r w:rsidR="00D03B3E" w:rsidRPr="00E6184E">
        <w:t xml:space="preserve"> SO</w:t>
      </w:r>
      <w:r w:rsidR="00D03B3E" w:rsidRPr="00E6184E">
        <w:rPr>
          <w:vertAlign w:val="subscript"/>
        </w:rPr>
        <w:t>3</w:t>
      </w:r>
      <w:r w:rsidR="00D03B3E" w:rsidRPr="00E6184E">
        <w:t xml:space="preserve"> </w:t>
      </w:r>
      <w:r w:rsidR="00D03B3E" w:rsidRPr="00E6184E">
        <w:rPr>
          <w:position w:val="-14"/>
        </w:rPr>
        <w:object w:dxaOrig="820" w:dyaOrig="400">
          <v:shape id="_x0000_i1030" type="#_x0000_t75" style="width:37.5pt;height:22.5pt" o:ole="">
            <v:imagedata r:id="rId19" o:title=""/>
          </v:shape>
          <o:OLEObject Type="Embed" ProgID="Equation.DSMT4" ShapeID="_x0000_i1030" DrawAspect="Content" ObjectID="_1588084318" r:id="rId20"/>
        </w:object>
      </w:r>
      <w:r w:rsidR="00D03B3E" w:rsidRPr="00E6184E">
        <w:t xml:space="preserve"> H</w:t>
      </w:r>
      <w:r w:rsidR="00D03B3E" w:rsidRPr="00E6184E">
        <w:rPr>
          <w:vertAlign w:val="subscript"/>
        </w:rPr>
        <w:t>2</w:t>
      </w:r>
      <w:r w:rsidR="00D03B3E" w:rsidRPr="00E6184E">
        <w:t>SO</w:t>
      </w:r>
      <w:r w:rsidR="00D03B3E" w:rsidRPr="00E6184E">
        <w:rPr>
          <w:vertAlign w:val="subscript"/>
        </w:rPr>
        <w:t>4</w:t>
      </w:r>
      <w:r w:rsidR="00D03B3E" w:rsidRPr="00E6184E">
        <w:t xml:space="preserve"> </w:t>
      </w:r>
    </w:p>
    <w:p w:rsidR="00D03B3E" w:rsidRPr="00E6184E" w:rsidRDefault="00E7664A" w:rsidP="001C5551">
      <w:r w:rsidRPr="00E6184E">
        <w:rPr>
          <w:position w:val="-14"/>
        </w:rPr>
        <w:object w:dxaOrig="820" w:dyaOrig="400">
          <v:shape id="_x0000_i1031" type="#_x0000_t75" style="width:37.5pt;height:21.75pt" o:ole="">
            <v:imagedata r:id="rId21" o:title=""/>
          </v:shape>
          <o:OLEObject Type="Embed" ProgID="Equation.DSMT4" ShapeID="_x0000_i1031" DrawAspect="Content" ObjectID="_1588084319" r:id="rId22"/>
        </w:object>
      </w:r>
      <w:r w:rsidRPr="00E6184E">
        <w:t xml:space="preserve"> Na</w:t>
      </w:r>
      <w:r w:rsidRPr="00E6184E">
        <w:rPr>
          <w:vertAlign w:val="subscript"/>
        </w:rPr>
        <w:t>2</w:t>
      </w:r>
      <w:r w:rsidRPr="00E6184E">
        <w:t>SO</w:t>
      </w:r>
      <w:r w:rsidRPr="00E6184E">
        <w:rPr>
          <w:vertAlign w:val="subscript"/>
        </w:rPr>
        <w:t>4</w:t>
      </w:r>
      <w:r w:rsidRPr="00E6184E">
        <w:t xml:space="preserve"> </w:t>
      </w:r>
      <w:r w:rsidRPr="00E6184E">
        <w:rPr>
          <w:position w:val="-14"/>
        </w:rPr>
        <w:object w:dxaOrig="820" w:dyaOrig="400">
          <v:shape id="_x0000_i1032" type="#_x0000_t75" style="width:37.5pt;height:21.75pt" o:ole="">
            <v:imagedata r:id="rId23" o:title=""/>
          </v:shape>
          <o:OLEObject Type="Embed" ProgID="Equation.DSMT4" ShapeID="_x0000_i1032" DrawAspect="Content" ObjectID="_1588084320" r:id="rId24"/>
        </w:object>
      </w:r>
      <w:r w:rsidRPr="00E6184E">
        <w:t xml:space="preserve"> BaSO</w:t>
      </w:r>
      <w:r w:rsidRPr="00E6184E">
        <w:rPr>
          <w:vertAlign w:val="subscript"/>
        </w:rPr>
        <w:t>4</w:t>
      </w:r>
    </w:p>
    <w:p w:rsidR="001C5551" w:rsidRPr="00E6184E" w:rsidRDefault="001C5551" w:rsidP="001C5551">
      <w:pPr>
        <w:pStyle w:val="Heading1"/>
        <w:rPr>
          <w:color w:val="auto"/>
        </w:rPr>
      </w:pPr>
      <w:r w:rsidRPr="00E6184E">
        <w:rPr>
          <w:b/>
          <w:color w:val="auto"/>
          <w:szCs w:val="26"/>
        </w:rPr>
        <w:t xml:space="preserve">(1,5 điểm) </w:t>
      </w:r>
      <w:r w:rsidRPr="00E6184E">
        <w:rPr>
          <w:color w:val="auto"/>
        </w:rPr>
        <w:t>Trình bày phương pháp hoá học để phân biệt bốn dung dịch riêng biệt là K</w:t>
      </w:r>
      <w:r w:rsidRPr="00E6184E">
        <w:rPr>
          <w:color w:val="auto"/>
          <w:vertAlign w:val="subscript"/>
        </w:rPr>
        <w:t>2</w:t>
      </w:r>
      <w:r w:rsidRPr="00E6184E">
        <w:rPr>
          <w:color w:val="auto"/>
        </w:rPr>
        <w:t>S, K</w:t>
      </w:r>
      <w:r w:rsidRPr="00E6184E">
        <w:rPr>
          <w:color w:val="auto"/>
          <w:vertAlign w:val="subscript"/>
        </w:rPr>
        <w:t>2</w:t>
      </w:r>
      <w:r w:rsidRPr="00E6184E">
        <w:rPr>
          <w:color w:val="auto"/>
        </w:rPr>
        <w:t>SO</w:t>
      </w:r>
      <w:r w:rsidRPr="00E6184E">
        <w:rPr>
          <w:color w:val="auto"/>
          <w:vertAlign w:val="subscript"/>
        </w:rPr>
        <w:t>4</w:t>
      </w:r>
      <w:r w:rsidRPr="00E6184E">
        <w:rPr>
          <w:color w:val="auto"/>
        </w:rPr>
        <w:t>, KNO</w:t>
      </w:r>
      <w:r w:rsidRPr="00E6184E">
        <w:rPr>
          <w:color w:val="auto"/>
          <w:vertAlign w:val="subscript"/>
        </w:rPr>
        <w:t>3</w:t>
      </w:r>
      <w:r w:rsidRPr="00E6184E">
        <w:rPr>
          <w:color w:val="auto"/>
        </w:rPr>
        <w:t>, K</w:t>
      </w:r>
      <w:r w:rsidRPr="00E6184E">
        <w:rPr>
          <w:color w:val="auto"/>
          <w:vertAlign w:val="subscript"/>
        </w:rPr>
        <w:t>2</w:t>
      </w:r>
      <w:r w:rsidRPr="00E6184E">
        <w:rPr>
          <w:color w:val="auto"/>
        </w:rPr>
        <w:t>SO</w:t>
      </w:r>
      <w:r w:rsidRPr="00E6184E">
        <w:rPr>
          <w:color w:val="auto"/>
          <w:vertAlign w:val="subscript"/>
        </w:rPr>
        <w:t>3</w:t>
      </w:r>
      <w:r w:rsidRPr="00E6184E">
        <w:rPr>
          <w:color w:val="auto"/>
        </w:rPr>
        <w:t>.</w:t>
      </w:r>
    </w:p>
    <w:p w:rsidR="00F24784" w:rsidRPr="00E6184E" w:rsidRDefault="00F24784" w:rsidP="00BB6214">
      <w:pPr>
        <w:pStyle w:val="Heading1"/>
        <w:rPr>
          <w:color w:val="auto"/>
        </w:rPr>
      </w:pPr>
      <w:r w:rsidRPr="00E6184E">
        <w:rPr>
          <w:b/>
          <w:color w:val="auto"/>
        </w:rPr>
        <w:t>(1,</w:t>
      </w:r>
      <w:r w:rsidR="00C2577E" w:rsidRPr="00E6184E">
        <w:rPr>
          <w:b/>
          <w:color w:val="auto"/>
        </w:rPr>
        <w:t>0</w:t>
      </w:r>
      <w:r w:rsidRPr="00E6184E">
        <w:rPr>
          <w:b/>
          <w:color w:val="auto"/>
        </w:rPr>
        <w:t xml:space="preserve"> điểm)</w:t>
      </w:r>
      <w:r w:rsidRPr="00E6184E">
        <w:rPr>
          <w:color w:val="auto"/>
        </w:rPr>
        <w:t xml:space="preserve"> Viết 1 phương trình phản ứng chứng minh cho mỗi tính chất sau:</w:t>
      </w:r>
    </w:p>
    <w:p w:rsidR="00F24784" w:rsidRPr="00E6184E" w:rsidRDefault="00210914" w:rsidP="00E807E3">
      <w:pPr>
        <w:pStyle w:val="Heading3"/>
      </w:pPr>
      <w:r w:rsidRPr="00E6184E">
        <w:t>H</w:t>
      </w:r>
      <w:r w:rsidRPr="00E6184E">
        <w:rPr>
          <w:vertAlign w:val="subscript"/>
        </w:rPr>
        <w:t>2</w:t>
      </w:r>
      <w:r w:rsidRPr="00E6184E">
        <w:t>S</w:t>
      </w:r>
      <w:r w:rsidR="00F24784" w:rsidRPr="00E6184E">
        <w:t xml:space="preserve"> có tính khử (ghi rõ số oxi hóa).</w:t>
      </w:r>
    </w:p>
    <w:p w:rsidR="00E807E3" w:rsidRPr="00E6184E" w:rsidRDefault="00F24784" w:rsidP="00E807E3">
      <w:pPr>
        <w:pStyle w:val="Heading3"/>
      </w:pPr>
      <w:r w:rsidRPr="00E6184E">
        <w:t>O</w:t>
      </w:r>
      <w:r w:rsidRPr="00E6184E">
        <w:rPr>
          <w:vertAlign w:val="subscript"/>
        </w:rPr>
        <w:t>2</w:t>
      </w:r>
      <w:r w:rsidRPr="00E6184E">
        <w:t xml:space="preserve"> là chất oxi hóa (ghi rõ số oxi hóa).</w:t>
      </w:r>
    </w:p>
    <w:p w:rsidR="001A0D92" w:rsidRPr="00E6184E" w:rsidRDefault="00DE743F" w:rsidP="00BB6214">
      <w:pPr>
        <w:pStyle w:val="Heading1"/>
        <w:rPr>
          <w:b/>
          <w:color w:val="auto"/>
        </w:rPr>
      </w:pPr>
      <w:r w:rsidRPr="00E6184E">
        <w:rPr>
          <w:b/>
          <w:color w:val="auto"/>
        </w:rPr>
        <w:t>(1,</w:t>
      </w:r>
      <w:r w:rsidR="00AB5805" w:rsidRPr="00E6184E">
        <w:rPr>
          <w:b/>
          <w:color w:val="auto"/>
        </w:rPr>
        <w:t>5</w:t>
      </w:r>
      <w:r w:rsidRPr="00E6184E">
        <w:rPr>
          <w:b/>
          <w:color w:val="auto"/>
        </w:rPr>
        <w:t xml:space="preserve"> điểm)</w:t>
      </w:r>
    </w:p>
    <w:p w:rsidR="00C067AC" w:rsidRPr="00E6184E" w:rsidRDefault="00FC5DBA" w:rsidP="00E54C0D">
      <w:pPr>
        <w:pStyle w:val="Heading3"/>
        <w:numPr>
          <w:ilvl w:val="0"/>
          <w:numId w:val="16"/>
        </w:numPr>
        <w:ind w:left="0" w:firstLine="288"/>
      </w:pPr>
      <w:r w:rsidRPr="00E6184E">
        <w:rPr>
          <w:b/>
        </w:rPr>
        <w:t>(1,0 điểm)</w:t>
      </w:r>
      <w:r w:rsidR="00BB6214" w:rsidRPr="00E6184E">
        <w:rPr>
          <w:b/>
        </w:rPr>
        <w:t xml:space="preserve"> </w:t>
      </w:r>
      <w:r w:rsidR="00C067AC" w:rsidRPr="00E6184E">
        <w:t>Cho biết yếu tố nào ảnh hưởng đến tốc độ phản ứng (không cần giải thích)</w:t>
      </w:r>
      <w:r w:rsidR="001A0D92" w:rsidRPr="00E6184E">
        <w:t>:</w:t>
      </w:r>
    </w:p>
    <w:p w:rsidR="00275957" w:rsidRPr="00E6184E" w:rsidRDefault="00275957" w:rsidP="00275957">
      <w:pPr>
        <w:pStyle w:val="Heading5"/>
      </w:pPr>
      <w:r w:rsidRPr="00E6184E">
        <w:t xml:space="preserve">Thức ăn được bảo quản trong tủ lạnh sẽ lâu bị thiu hơn. </w:t>
      </w:r>
    </w:p>
    <w:p w:rsidR="008A643B" w:rsidRPr="00E6184E" w:rsidRDefault="009A227B" w:rsidP="007E6B26">
      <w:pPr>
        <w:pStyle w:val="Heading5"/>
      </w:pPr>
      <w:r w:rsidRPr="00E6184E">
        <w:t xml:space="preserve">Nghiền nguyên liệu trước khi đưa vào lò nung </w:t>
      </w:r>
      <w:r w:rsidR="00222320" w:rsidRPr="00E6184E">
        <w:t>để sản xuất clanhke (trong sản xuất xi măng).</w:t>
      </w:r>
    </w:p>
    <w:p w:rsidR="002471A2" w:rsidRPr="00E6184E" w:rsidRDefault="008C12D6" w:rsidP="000A20A1">
      <w:pPr>
        <w:pStyle w:val="Heading3"/>
      </w:pPr>
      <w:r w:rsidRPr="00E6184E">
        <w:rPr>
          <w:b/>
        </w:rPr>
        <w:t>(0,5 điểm)</w:t>
      </w:r>
      <w:r w:rsidRPr="00E6184E">
        <w:t xml:space="preserve"> C</w:t>
      </w:r>
      <w:r w:rsidR="000A20A1" w:rsidRPr="00E6184E">
        <w:t>ân bằng sa</w:t>
      </w:r>
      <w:r w:rsidR="00887EBA" w:rsidRPr="00E6184E">
        <w:t xml:space="preserve">u được thực hiện trong bình kín: </w:t>
      </w:r>
      <w:r w:rsidR="00BB632B" w:rsidRPr="00E6184E">
        <w:t>N</w:t>
      </w:r>
      <w:r w:rsidR="00BB632B" w:rsidRPr="00E6184E">
        <w:rPr>
          <w:vertAlign w:val="subscript"/>
        </w:rPr>
        <w:t>2</w:t>
      </w:r>
      <w:r w:rsidR="0072713E" w:rsidRPr="00E6184E">
        <w:rPr>
          <w:vertAlign w:val="subscript"/>
        </w:rPr>
        <w:t xml:space="preserve"> </w:t>
      </w:r>
      <w:r w:rsidR="00BB632B" w:rsidRPr="00E6184E">
        <w:rPr>
          <w:i/>
        </w:rPr>
        <w:t>(k)</w:t>
      </w:r>
      <w:r w:rsidR="00BB632B" w:rsidRPr="00E6184E">
        <w:t xml:space="preserve"> + 3H</w:t>
      </w:r>
      <w:r w:rsidR="00BB632B" w:rsidRPr="00E6184E">
        <w:rPr>
          <w:vertAlign w:val="subscript"/>
        </w:rPr>
        <w:t>2</w:t>
      </w:r>
      <w:r w:rsidR="0072713E" w:rsidRPr="00E6184E">
        <w:rPr>
          <w:vertAlign w:val="subscript"/>
        </w:rPr>
        <w:t xml:space="preserve"> </w:t>
      </w:r>
      <w:r w:rsidR="00BB632B" w:rsidRPr="00E6184E">
        <w:rPr>
          <w:i/>
        </w:rPr>
        <w:t>(k)</w:t>
      </w:r>
      <w:r w:rsidR="0072713E" w:rsidRPr="00E6184E">
        <w:rPr>
          <w:i/>
        </w:rPr>
        <w:t xml:space="preserve"> </w:t>
      </w:r>
      <w:r w:rsidR="00BB632B" w:rsidRPr="00E6184E">
        <w:rPr>
          <w:position w:val="-12"/>
        </w:rPr>
        <w:object w:dxaOrig="700" w:dyaOrig="420">
          <v:shape id="_x0000_i1033" type="#_x0000_t75" style="width:29.25pt;height:22.5pt" o:ole="">
            <v:imagedata r:id="rId25" o:title=""/>
          </v:shape>
          <o:OLEObject Type="Embed" ProgID="Equation.DSMT4" ShapeID="_x0000_i1033" DrawAspect="Content" ObjectID="_1588084321" r:id="rId26"/>
        </w:object>
      </w:r>
      <w:r w:rsidR="00BB632B" w:rsidRPr="00E6184E">
        <w:t xml:space="preserve"> 2NH</w:t>
      </w:r>
      <w:r w:rsidR="00BB632B" w:rsidRPr="00E6184E">
        <w:rPr>
          <w:vertAlign w:val="subscript"/>
        </w:rPr>
        <w:t>3</w:t>
      </w:r>
      <w:r w:rsidR="0072713E" w:rsidRPr="00E6184E">
        <w:rPr>
          <w:vertAlign w:val="subscript"/>
        </w:rPr>
        <w:t xml:space="preserve"> </w:t>
      </w:r>
      <w:r w:rsidR="0072713E" w:rsidRPr="00E6184E">
        <w:rPr>
          <w:i/>
        </w:rPr>
        <w:t>(k).</w:t>
      </w:r>
      <w:r w:rsidR="003523C5" w:rsidRPr="00E6184E">
        <w:rPr>
          <w:i/>
        </w:rPr>
        <w:t xml:space="preserve"> </w:t>
      </w:r>
      <w:r w:rsidR="00CB0A95" w:rsidRPr="00E6184E">
        <w:t xml:space="preserve">Nếu </w:t>
      </w:r>
      <w:r w:rsidR="00743AB3" w:rsidRPr="00E6184E">
        <w:t xml:space="preserve">thêm khí </w:t>
      </w:r>
      <w:r w:rsidR="008C7F13" w:rsidRPr="00E6184E">
        <w:t>H</w:t>
      </w:r>
      <w:r w:rsidR="008C7F13" w:rsidRPr="00E6184E">
        <w:rPr>
          <w:vertAlign w:val="subscript"/>
        </w:rPr>
        <w:t>2</w:t>
      </w:r>
      <w:r w:rsidR="008C7F13" w:rsidRPr="00E6184E">
        <w:t xml:space="preserve"> </w:t>
      </w:r>
      <w:r w:rsidR="005529D9" w:rsidRPr="00E6184E">
        <w:t xml:space="preserve">vào </w:t>
      </w:r>
      <w:r w:rsidR="00CB0A95" w:rsidRPr="00E6184E">
        <w:t xml:space="preserve">thì cân bằng hoá học chuyển dịch theo chiều nào?  </w:t>
      </w:r>
    </w:p>
    <w:p w:rsidR="00DE743F" w:rsidRPr="00E6184E" w:rsidRDefault="00463E61" w:rsidP="00BB6214">
      <w:pPr>
        <w:pStyle w:val="Heading1"/>
        <w:rPr>
          <w:color w:val="auto"/>
        </w:rPr>
      </w:pPr>
      <w:r w:rsidRPr="00E6184E">
        <w:rPr>
          <w:b/>
          <w:color w:val="auto"/>
        </w:rPr>
        <w:t>(</w:t>
      </w:r>
      <w:r w:rsidR="00E7664A" w:rsidRPr="00E6184E">
        <w:rPr>
          <w:b/>
          <w:color w:val="auto"/>
        </w:rPr>
        <w:t>3</w:t>
      </w:r>
      <w:r w:rsidRPr="00E6184E">
        <w:rPr>
          <w:b/>
          <w:color w:val="auto"/>
        </w:rPr>
        <w:t>,</w:t>
      </w:r>
      <w:r w:rsidR="00D40BCF" w:rsidRPr="00E6184E">
        <w:rPr>
          <w:b/>
          <w:color w:val="auto"/>
        </w:rPr>
        <w:t>0</w:t>
      </w:r>
      <w:r w:rsidRPr="00E6184E">
        <w:rPr>
          <w:b/>
          <w:color w:val="auto"/>
        </w:rPr>
        <w:t xml:space="preserve"> điểm)</w:t>
      </w:r>
      <w:r w:rsidR="00BB6214" w:rsidRPr="00E6184E">
        <w:rPr>
          <w:b/>
          <w:color w:val="auto"/>
        </w:rPr>
        <w:t xml:space="preserve"> </w:t>
      </w:r>
      <w:r w:rsidR="006C016A" w:rsidRPr="00E6184E">
        <w:rPr>
          <w:color w:val="auto"/>
        </w:rPr>
        <w:t xml:space="preserve">Hòa tan </w:t>
      </w:r>
      <w:r w:rsidR="001C603A" w:rsidRPr="00E6184E">
        <w:rPr>
          <w:color w:val="auto"/>
        </w:rPr>
        <w:t>hết</w:t>
      </w:r>
      <w:r w:rsidR="006C016A" w:rsidRPr="00E6184E">
        <w:rPr>
          <w:color w:val="auto"/>
        </w:rPr>
        <w:t xml:space="preserve"> </w:t>
      </w:r>
      <w:r w:rsidR="00CC26A3" w:rsidRPr="00E6184E">
        <w:rPr>
          <w:color w:val="auto"/>
        </w:rPr>
        <w:t>15,5</w:t>
      </w:r>
      <w:r w:rsidR="006C016A" w:rsidRPr="00E6184E">
        <w:rPr>
          <w:color w:val="auto"/>
        </w:rPr>
        <w:t xml:space="preserve"> gam hỗn hợp X gồm Al và Cu cần vừa đủ </w:t>
      </w:r>
      <w:r w:rsidR="00C81FBF" w:rsidRPr="00E6184E">
        <w:rPr>
          <w:color w:val="auto"/>
        </w:rPr>
        <w:t xml:space="preserve">V </w:t>
      </w:r>
      <w:r w:rsidRPr="00E6184E">
        <w:rPr>
          <w:color w:val="auto"/>
        </w:rPr>
        <w:t xml:space="preserve">ml </w:t>
      </w:r>
      <w:r w:rsidR="006C016A" w:rsidRPr="00E6184E">
        <w:rPr>
          <w:color w:val="auto"/>
        </w:rPr>
        <w:t>dung dịch H</w:t>
      </w:r>
      <w:r w:rsidR="006C016A" w:rsidRPr="00E6184E">
        <w:rPr>
          <w:color w:val="auto"/>
          <w:vertAlign w:val="subscript"/>
        </w:rPr>
        <w:t>2</w:t>
      </w:r>
      <w:r w:rsidR="006C016A" w:rsidRPr="00E6184E">
        <w:rPr>
          <w:color w:val="auto"/>
        </w:rPr>
        <w:t>SO</w:t>
      </w:r>
      <w:r w:rsidR="006C016A" w:rsidRPr="00E6184E">
        <w:rPr>
          <w:color w:val="auto"/>
          <w:vertAlign w:val="subscript"/>
        </w:rPr>
        <w:t>4</w:t>
      </w:r>
      <w:r w:rsidR="00D26EDD" w:rsidRPr="00E6184E">
        <w:rPr>
          <w:color w:val="auto"/>
          <w:vertAlign w:val="subscript"/>
        </w:rPr>
        <w:t xml:space="preserve"> </w:t>
      </w:r>
      <w:r w:rsidRPr="00E6184E">
        <w:rPr>
          <w:color w:val="auto"/>
        </w:rPr>
        <w:t xml:space="preserve">10M </w:t>
      </w:r>
      <w:r w:rsidR="006C016A" w:rsidRPr="00E6184E">
        <w:rPr>
          <w:color w:val="auto"/>
        </w:rPr>
        <w:t>(đặc, nóng)</w:t>
      </w:r>
      <w:r w:rsidR="003F5D15" w:rsidRPr="00E6184E">
        <w:rPr>
          <w:color w:val="auto"/>
        </w:rPr>
        <w:t xml:space="preserve">, thu được </w:t>
      </w:r>
      <w:r w:rsidR="00CC26A3" w:rsidRPr="00E6184E">
        <w:rPr>
          <w:color w:val="auto"/>
        </w:rPr>
        <w:t>7,84</w:t>
      </w:r>
      <w:r w:rsidR="003F5D15" w:rsidRPr="00E6184E">
        <w:rPr>
          <w:color w:val="auto"/>
        </w:rPr>
        <w:t xml:space="preserve"> lít SO</w:t>
      </w:r>
      <w:r w:rsidR="003F5D15" w:rsidRPr="00E6184E">
        <w:rPr>
          <w:color w:val="auto"/>
          <w:vertAlign w:val="subscript"/>
        </w:rPr>
        <w:t>2</w:t>
      </w:r>
      <w:r w:rsidR="00CE6FB0" w:rsidRPr="00E6184E">
        <w:rPr>
          <w:color w:val="auto"/>
        </w:rPr>
        <w:t xml:space="preserve"> (</w:t>
      </w:r>
      <w:r w:rsidR="003007C4" w:rsidRPr="00E6184E">
        <w:rPr>
          <w:color w:val="auto"/>
        </w:rPr>
        <w:t>ở điều kiện tiêu chuẩn, sản phẩm khử duy nhất</w:t>
      </w:r>
      <w:r w:rsidR="00CE6FB0" w:rsidRPr="00E6184E">
        <w:rPr>
          <w:color w:val="auto"/>
        </w:rPr>
        <w:t>).</w:t>
      </w:r>
    </w:p>
    <w:p w:rsidR="003F5D15" w:rsidRPr="00E6184E" w:rsidRDefault="003F5D15" w:rsidP="00E54C0D">
      <w:pPr>
        <w:pStyle w:val="Heading3"/>
        <w:numPr>
          <w:ilvl w:val="0"/>
          <w:numId w:val="19"/>
        </w:numPr>
        <w:ind w:left="0" w:firstLine="288"/>
      </w:pPr>
      <w:r w:rsidRPr="00E6184E">
        <w:t>Tính phần trăm khối lượng mỗi kim loại trong X.</w:t>
      </w:r>
    </w:p>
    <w:p w:rsidR="00224C35" w:rsidRPr="00E6184E" w:rsidRDefault="008D3166" w:rsidP="00224C35">
      <w:pPr>
        <w:pStyle w:val="Heading3"/>
      </w:pPr>
      <w:r w:rsidRPr="00E6184E">
        <w:t xml:space="preserve">Tính </w:t>
      </w:r>
      <w:r w:rsidR="008B2DDE" w:rsidRPr="00E6184E">
        <w:t xml:space="preserve">V. </w:t>
      </w:r>
    </w:p>
    <w:p w:rsidR="00224C35" w:rsidRPr="00E6184E" w:rsidRDefault="00E7664A" w:rsidP="00E7664A">
      <w:pPr>
        <w:pStyle w:val="Heading3"/>
      </w:pPr>
      <w:r w:rsidRPr="00E6184E">
        <w:t>Hấp th</w:t>
      </w:r>
      <w:r w:rsidR="003767DF" w:rsidRPr="00E6184E">
        <w:t>ụ</w:t>
      </w:r>
      <w:r w:rsidRPr="00E6184E">
        <w:t xml:space="preserve"> hoàn toàn 7,84 lít SO</w:t>
      </w:r>
      <w:r w:rsidRPr="00E6184E">
        <w:rPr>
          <w:vertAlign w:val="subscript"/>
        </w:rPr>
        <w:t>2</w:t>
      </w:r>
      <w:r w:rsidRPr="00E6184E">
        <w:t xml:space="preserve"> </w:t>
      </w:r>
      <w:r w:rsidR="003F6D99" w:rsidRPr="00E6184E">
        <w:t xml:space="preserve">(đktc) </w:t>
      </w:r>
      <w:r w:rsidRPr="00E6184E">
        <w:t xml:space="preserve">ở trên </w:t>
      </w:r>
      <w:r w:rsidR="00AE5E05" w:rsidRPr="00E6184E">
        <w:t xml:space="preserve">vào </w:t>
      </w:r>
      <w:r w:rsidRPr="00E6184E">
        <w:t>4</w:t>
      </w:r>
      <w:r w:rsidR="00224C35" w:rsidRPr="00E6184E">
        <w:t>0</w:t>
      </w:r>
      <w:r w:rsidR="00AE5E05" w:rsidRPr="00E6184E">
        <w:t>0 ml dung dịch NaOH 1M.</w:t>
      </w:r>
      <w:r w:rsidR="005A5EDC" w:rsidRPr="00E6184E">
        <w:t xml:space="preserve"> </w:t>
      </w:r>
      <w:r w:rsidR="007E067E" w:rsidRPr="00E6184E">
        <w:t xml:space="preserve">Viết phương trình hoá học và tính khối lượng </w:t>
      </w:r>
      <w:r w:rsidR="00F24784" w:rsidRPr="00E6184E">
        <w:t xml:space="preserve">mỗi </w:t>
      </w:r>
      <w:r w:rsidR="007E067E" w:rsidRPr="00E6184E">
        <w:t>muối thu được.</w:t>
      </w:r>
    </w:p>
    <w:p w:rsidR="00F82430" w:rsidRPr="00E6184E" w:rsidRDefault="00E31F65" w:rsidP="0037739A">
      <w:pPr>
        <w:pStyle w:val="Heading1"/>
        <w:rPr>
          <w:color w:val="auto"/>
        </w:rPr>
      </w:pPr>
      <w:r w:rsidRPr="00E6184E">
        <w:rPr>
          <w:b/>
          <w:color w:val="auto"/>
        </w:rPr>
        <w:t>(</w:t>
      </w:r>
      <w:r w:rsidR="00463A79" w:rsidRPr="00E6184E">
        <w:rPr>
          <w:b/>
          <w:color w:val="auto"/>
        </w:rPr>
        <w:t>1,0</w:t>
      </w:r>
      <w:r w:rsidRPr="00E6184E">
        <w:rPr>
          <w:b/>
          <w:color w:val="auto"/>
        </w:rPr>
        <w:t xml:space="preserve"> điểm)</w:t>
      </w:r>
      <w:r w:rsidR="001E386A" w:rsidRPr="00E6184E">
        <w:rPr>
          <w:b/>
          <w:color w:val="auto"/>
        </w:rPr>
        <w:t xml:space="preserve"> </w:t>
      </w:r>
      <w:r w:rsidR="001E386A" w:rsidRPr="00E6184E">
        <w:rPr>
          <w:color w:val="auto"/>
        </w:rPr>
        <w:t>Hòa tan</w:t>
      </w:r>
      <w:r w:rsidR="001E386A" w:rsidRPr="00E6184E">
        <w:rPr>
          <w:b/>
          <w:color w:val="auto"/>
        </w:rPr>
        <w:t xml:space="preserve"> </w:t>
      </w:r>
      <w:r w:rsidR="0037739A" w:rsidRPr="00E6184E">
        <w:rPr>
          <w:color w:val="auto"/>
        </w:rPr>
        <w:t>hoàn toàn</w:t>
      </w:r>
      <w:r w:rsidR="0037739A" w:rsidRPr="00E6184E">
        <w:rPr>
          <w:b/>
          <w:color w:val="auto"/>
        </w:rPr>
        <w:t xml:space="preserve"> </w:t>
      </w:r>
      <w:r w:rsidR="001E386A" w:rsidRPr="00E6184E">
        <w:rPr>
          <w:color w:val="auto"/>
        </w:rPr>
        <w:t>m</w:t>
      </w:r>
      <w:r w:rsidR="001E386A" w:rsidRPr="00E6184E">
        <w:rPr>
          <w:color w:val="auto"/>
          <w:vertAlign w:val="subscript"/>
        </w:rPr>
        <w:t>1</w:t>
      </w:r>
      <w:r w:rsidR="001E386A" w:rsidRPr="00E6184E">
        <w:rPr>
          <w:color w:val="auto"/>
        </w:rPr>
        <w:t xml:space="preserve"> gam Fe </w:t>
      </w:r>
      <w:r w:rsidR="0037739A" w:rsidRPr="00E6184E">
        <w:rPr>
          <w:color w:val="auto"/>
        </w:rPr>
        <w:t xml:space="preserve">cần tối đa </w:t>
      </w:r>
      <w:r w:rsidR="001E386A" w:rsidRPr="00E6184E">
        <w:rPr>
          <w:color w:val="auto"/>
        </w:rPr>
        <w:t>a gam dung dịch H</w:t>
      </w:r>
      <w:r w:rsidR="001E386A" w:rsidRPr="00E6184E">
        <w:rPr>
          <w:color w:val="auto"/>
          <w:vertAlign w:val="subscript"/>
        </w:rPr>
        <w:t>2</w:t>
      </w:r>
      <w:r w:rsidR="001E386A" w:rsidRPr="00E6184E">
        <w:rPr>
          <w:color w:val="auto"/>
        </w:rPr>
        <w:t>SO</w:t>
      </w:r>
      <w:r w:rsidR="001E386A" w:rsidRPr="00E6184E">
        <w:rPr>
          <w:color w:val="auto"/>
          <w:vertAlign w:val="subscript"/>
        </w:rPr>
        <w:t>4</w:t>
      </w:r>
      <w:r w:rsidR="0037739A" w:rsidRPr="00E6184E">
        <w:rPr>
          <w:color w:val="auto"/>
        </w:rPr>
        <w:t xml:space="preserve"> 80%, </w:t>
      </w:r>
      <w:r w:rsidR="001E386A" w:rsidRPr="00E6184E">
        <w:rPr>
          <w:color w:val="auto"/>
        </w:rPr>
        <w:t>thu được V</w:t>
      </w:r>
      <w:r w:rsidR="001E386A" w:rsidRPr="00E6184E">
        <w:rPr>
          <w:color w:val="auto"/>
          <w:vertAlign w:val="subscript"/>
        </w:rPr>
        <w:t>1</w:t>
      </w:r>
      <w:r w:rsidR="001E386A" w:rsidRPr="00E6184E">
        <w:rPr>
          <w:color w:val="auto"/>
        </w:rPr>
        <w:t xml:space="preserve"> lít khí </w:t>
      </w:r>
      <w:r w:rsidR="00C2577E" w:rsidRPr="00E6184E">
        <w:rPr>
          <w:color w:val="auto"/>
        </w:rPr>
        <w:t>SO</w:t>
      </w:r>
      <w:r w:rsidR="00C2577E" w:rsidRPr="00E6184E">
        <w:rPr>
          <w:color w:val="auto"/>
          <w:vertAlign w:val="subscript"/>
        </w:rPr>
        <w:t>2</w:t>
      </w:r>
      <w:r w:rsidR="00C2577E" w:rsidRPr="00E6184E">
        <w:rPr>
          <w:color w:val="auto"/>
        </w:rPr>
        <w:t xml:space="preserve"> </w:t>
      </w:r>
      <w:r w:rsidR="0037739A" w:rsidRPr="00E6184E">
        <w:rPr>
          <w:color w:val="auto"/>
        </w:rPr>
        <w:t>(sản phẩm khử duy nhất</w:t>
      </w:r>
      <w:r w:rsidR="001E603F" w:rsidRPr="00E6184E">
        <w:rPr>
          <w:color w:val="auto"/>
        </w:rPr>
        <w:t>).</w:t>
      </w:r>
      <w:r w:rsidR="00531CD5" w:rsidRPr="00E6184E">
        <w:rPr>
          <w:color w:val="auto"/>
        </w:rPr>
        <w:t xml:space="preserve"> Pha loãng </w:t>
      </w:r>
      <w:r w:rsidR="005E034F" w:rsidRPr="00E6184E">
        <w:rPr>
          <w:color w:val="auto"/>
        </w:rPr>
        <w:t>thể tích H</w:t>
      </w:r>
      <w:r w:rsidR="005E034F" w:rsidRPr="00E6184E">
        <w:rPr>
          <w:color w:val="auto"/>
          <w:vertAlign w:val="subscript"/>
        </w:rPr>
        <w:t>2</w:t>
      </w:r>
      <w:r w:rsidR="005E034F" w:rsidRPr="00E6184E">
        <w:rPr>
          <w:color w:val="auto"/>
        </w:rPr>
        <w:t>SO</w:t>
      </w:r>
      <w:r w:rsidR="005E034F" w:rsidRPr="00E6184E">
        <w:rPr>
          <w:color w:val="auto"/>
          <w:vertAlign w:val="subscript"/>
        </w:rPr>
        <w:t>4</w:t>
      </w:r>
      <w:r w:rsidR="005E034F" w:rsidRPr="00E6184E">
        <w:rPr>
          <w:color w:val="auto"/>
        </w:rPr>
        <w:t xml:space="preserve"> trên </w:t>
      </w:r>
      <w:r w:rsidR="00210914" w:rsidRPr="00E6184E">
        <w:rPr>
          <w:color w:val="auto"/>
        </w:rPr>
        <w:t xml:space="preserve">thành </w:t>
      </w:r>
      <w:r w:rsidR="005E034F" w:rsidRPr="00E6184E">
        <w:rPr>
          <w:color w:val="auto"/>
        </w:rPr>
        <w:t xml:space="preserve">20 lần thu được </w:t>
      </w:r>
      <w:r w:rsidR="001E386A" w:rsidRPr="00E6184E">
        <w:rPr>
          <w:color w:val="auto"/>
        </w:rPr>
        <w:t xml:space="preserve">dung dịch </w:t>
      </w:r>
      <w:r w:rsidR="00210914" w:rsidRPr="00E6184E">
        <w:rPr>
          <w:color w:val="auto"/>
        </w:rPr>
        <w:t>X</w:t>
      </w:r>
      <w:r w:rsidR="001E386A" w:rsidRPr="00E6184E">
        <w:rPr>
          <w:color w:val="auto"/>
        </w:rPr>
        <w:t xml:space="preserve">. </w:t>
      </w:r>
      <w:r w:rsidR="00AD01C3" w:rsidRPr="00E6184E">
        <w:rPr>
          <w:color w:val="auto"/>
        </w:rPr>
        <w:t xml:space="preserve">Dung dịch </w:t>
      </w:r>
      <w:r w:rsidR="00210914" w:rsidRPr="00E6184E">
        <w:rPr>
          <w:color w:val="auto"/>
        </w:rPr>
        <w:t>X</w:t>
      </w:r>
      <w:r w:rsidR="00AD01C3" w:rsidRPr="00E6184E">
        <w:rPr>
          <w:color w:val="auto"/>
        </w:rPr>
        <w:t xml:space="preserve"> hòa tan </w:t>
      </w:r>
      <w:r w:rsidR="000C65F9" w:rsidRPr="00E6184E">
        <w:rPr>
          <w:color w:val="auto"/>
        </w:rPr>
        <w:t xml:space="preserve">vừa đủ </w:t>
      </w:r>
      <w:r w:rsidR="001E386A" w:rsidRPr="00E6184E">
        <w:rPr>
          <w:color w:val="auto"/>
        </w:rPr>
        <w:t>m</w:t>
      </w:r>
      <w:r w:rsidR="001E386A" w:rsidRPr="00E6184E">
        <w:rPr>
          <w:color w:val="auto"/>
          <w:vertAlign w:val="subscript"/>
        </w:rPr>
        <w:t>2</w:t>
      </w:r>
      <w:r w:rsidR="00AD01C3" w:rsidRPr="00E6184E">
        <w:rPr>
          <w:color w:val="auto"/>
        </w:rPr>
        <w:t xml:space="preserve"> gam Fe, </w:t>
      </w:r>
      <w:r w:rsidR="001E386A" w:rsidRPr="00E6184E">
        <w:rPr>
          <w:color w:val="auto"/>
        </w:rPr>
        <w:t>thu được V</w:t>
      </w:r>
      <w:r w:rsidR="001E386A" w:rsidRPr="00E6184E">
        <w:rPr>
          <w:color w:val="auto"/>
          <w:vertAlign w:val="subscript"/>
        </w:rPr>
        <w:t>2</w:t>
      </w:r>
      <w:r w:rsidR="001E386A" w:rsidRPr="00E6184E">
        <w:rPr>
          <w:color w:val="auto"/>
        </w:rPr>
        <w:t xml:space="preserve"> lít khí Y. Biết V</w:t>
      </w:r>
      <w:r w:rsidR="001E386A" w:rsidRPr="00E6184E">
        <w:rPr>
          <w:color w:val="auto"/>
          <w:vertAlign w:val="subscript"/>
        </w:rPr>
        <w:t>1</w:t>
      </w:r>
      <w:r w:rsidR="002F1817" w:rsidRPr="00E6184E">
        <w:rPr>
          <w:color w:val="auto"/>
          <w:vertAlign w:val="subscript"/>
        </w:rPr>
        <w:t xml:space="preserve"> </w:t>
      </w:r>
      <w:r w:rsidR="001E386A" w:rsidRPr="00E6184E">
        <w:rPr>
          <w:color w:val="auto"/>
        </w:rPr>
        <w:t>+</w:t>
      </w:r>
      <w:r w:rsidR="002F1817" w:rsidRPr="00E6184E">
        <w:rPr>
          <w:color w:val="auto"/>
        </w:rPr>
        <w:t xml:space="preserve"> </w:t>
      </w:r>
      <w:r w:rsidR="001E386A" w:rsidRPr="00E6184E">
        <w:rPr>
          <w:color w:val="auto"/>
        </w:rPr>
        <w:t>V</w:t>
      </w:r>
      <w:r w:rsidR="001E386A" w:rsidRPr="00E6184E">
        <w:rPr>
          <w:color w:val="auto"/>
          <w:vertAlign w:val="subscript"/>
        </w:rPr>
        <w:t>2</w:t>
      </w:r>
      <w:r w:rsidR="002F1817" w:rsidRPr="00E6184E">
        <w:rPr>
          <w:color w:val="auto"/>
          <w:vertAlign w:val="subscript"/>
        </w:rPr>
        <w:t xml:space="preserve"> </w:t>
      </w:r>
      <w:r w:rsidR="001E386A" w:rsidRPr="00E6184E">
        <w:rPr>
          <w:color w:val="auto"/>
        </w:rPr>
        <w:t xml:space="preserve">= </w:t>
      </w:r>
      <w:r w:rsidR="009F50A0" w:rsidRPr="00E6184E">
        <w:rPr>
          <w:color w:val="auto"/>
        </w:rPr>
        <w:t>20,16</w:t>
      </w:r>
      <w:r w:rsidR="001E386A" w:rsidRPr="00E6184E">
        <w:rPr>
          <w:color w:val="auto"/>
        </w:rPr>
        <w:t xml:space="preserve">. Các khí được đo ở </w:t>
      </w:r>
      <w:r w:rsidR="00D52C5B" w:rsidRPr="00E6184E">
        <w:rPr>
          <w:color w:val="auto"/>
        </w:rPr>
        <w:t>điều kiện tiêu chuẩn</w:t>
      </w:r>
      <w:r w:rsidR="001E386A" w:rsidRPr="00E6184E">
        <w:rPr>
          <w:color w:val="auto"/>
        </w:rPr>
        <w:t xml:space="preserve">. </w:t>
      </w:r>
      <w:r w:rsidR="00DF5065" w:rsidRPr="00E6184E">
        <w:rPr>
          <w:color w:val="auto"/>
        </w:rPr>
        <w:t>Tính a.</w:t>
      </w:r>
    </w:p>
    <w:p w:rsidR="0011500A" w:rsidRPr="00E6184E" w:rsidRDefault="0011500A" w:rsidP="0011500A"/>
    <w:p w:rsidR="0011500A" w:rsidRPr="00E6184E" w:rsidRDefault="0011500A" w:rsidP="0011500A">
      <w:pPr>
        <w:jc w:val="center"/>
        <w:rPr>
          <w:b/>
          <w:sz w:val="28"/>
        </w:rPr>
      </w:pPr>
      <w:r w:rsidRPr="00E6184E">
        <w:rPr>
          <w:b/>
          <w:sz w:val="28"/>
        </w:rPr>
        <w:t>------- HẾT -------</w:t>
      </w:r>
    </w:p>
    <w:p w:rsidR="0011500A" w:rsidRPr="00E6184E" w:rsidRDefault="0011500A" w:rsidP="0011500A">
      <w:pPr>
        <w:jc w:val="center"/>
        <w:rPr>
          <w:i/>
          <w:sz w:val="28"/>
        </w:rPr>
      </w:pPr>
      <w:r w:rsidRPr="00E6184E">
        <w:rPr>
          <w:i/>
          <w:sz w:val="28"/>
        </w:rPr>
        <w:t>(Thí sinh không được sử dụng bất cứ tài liệu nào khác)</w:t>
      </w:r>
    </w:p>
    <w:p w:rsidR="0011500A" w:rsidRPr="00E6184E" w:rsidRDefault="0011500A" w:rsidP="0011500A"/>
    <w:p w:rsidR="0011500A" w:rsidRPr="00E6184E" w:rsidRDefault="0011500A" w:rsidP="0011500A"/>
    <w:p w:rsidR="0011500A" w:rsidRPr="00E6184E" w:rsidRDefault="0011500A" w:rsidP="0011500A"/>
    <w:p w:rsidR="0011500A" w:rsidRPr="00E6184E" w:rsidRDefault="0011500A" w:rsidP="0011500A">
      <w:pPr>
        <w:widowControl/>
        <w:tabs>
          <w:tab w:val="clear" w:pos="288"/>
          <w:tab w:val="clear" w:pos="576"/>
        </w:tabs>
        <w:spacing w:line="240" w:lineRule="auto"/>
        <w:jc w:val="left"/>
      </w:pPr>
      <w:r w:rsidRPr="00E6184E">
        <w:br w:type="page"/>
      </w:r>
    </w:p>
    <w:p w:rsidR="0011500A" w:rsidRPr="00E6184E" w:rsidRDefault="0011500A" w:rsidP="0011500A"/>
    <w:p w:rsidR="0011500A" w:rsidRPr="00E6184E" w:rsidRDefault="0011500A" w:rsidP="0011500A">
      <w:pPr>
        <w:pStyle w:val="Subtitle"/>
        <w:rPr>
          <w:color w:val="auto"/>
        </w:rPr>
      </w:pPr>
      <w:r w:rsidRPr="00E6184E">
        <w:rPr>
          <w:color w:val="auto"/>
          <w:sz w:val="28"/>
        </w:rPr>
        <w:t>ĐÁP ÁN ĐỀ KIỂM TRA HỌC KỲ II – NĂM HỌC 2017 – 2018</w:t>
      </w:r>
    </w:p>
    <w:p w:rsidR="0011500A" w:rsidRPr="00E6184E" w:rsidRDefault="0011500A" w:rsidP="0011500A">
      <w:pPr>
        <w:pStyle w:val="Subtitle"/>
        <w:rPr>
          <w:color w:val="auto"/>
          <w:sz w:val="28"/>
        </w:rPr>
      </w:pPr>
      <w:r w:rsidRPr="00E6184E">
        <w:rPr>
          <w:color w:val="auto"/>
          <w:sz w:val="28"/>
        </w:rPr>
        <w:t>MÔN HÓA HỌC – KHỐI 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92"/>
        <w:gridCol w:w="1217"/>
      </w:tblGrid>
      <w:tr w:rsidR="00E6184E" w:rsidRPr="00E6184E" w:rsidTr="00D24F5F">
        <w:tc>
          <w:tcPr>
            <w:tcW w:w="8692" w:type="dxa"/>
          </w:tcPr>
          <w:p w:rsidR="0011500A" w:rsidRPr="00E6184E" w:rsidRDefault="0011500A" w:rsidP="00D24F5F">
            <w:r w:rsidRPr="00E6184E">
              <w:t>Câu hỏi</w:t>
            </w:r>
          </w:p>
        </w:tc>
        <w:tc>
          <w:tcPr>
            <w:tcW w:w="1217" w:type="dxa"/>
          </w:tcPr>
          <w:p w:rsidR="0011500A" w:rsidRPr="00E6184E" w:rsidRDefault="0011500A" w:rsidP="00D24F5F">
            <w:r w:rsidRPr="00E6184E">
              <w:t>Điểm</w:t>
            </w:r>
          </w:p>
        </w:tc>
      </w:tr>
      <w:tr w:rsidR="00E6184E" w:rsidRPr="00E6184E" w:rsidTr="00D24F5F">
        <w:tc>
          <w:tcPr>
            <w:tcW w:w="8692" w:type="dxa"/>
          </w:tcPr>
          <w:p w:rsidR="0011500A" w:rsidRPr="00E6184E" w:rsidRDefault="0011500A" w:rsidP="00D24F5F">
            <w:r w:rsidRPr="00E6184E">
              <w:t xml:space="preserve">Câu 1: </w:t>
            </w:r>
            <w:r w:rsidR="003463C5" w:rsidRPr="00E6184E">
              <w:t>8</w:t>
            </w:r>
            <w:r w:rsidRPr="00E6184E">
              <w:t>x0,25</w:t>
            </w:r>
          </w:p>
          <w:p w:rsidR="0011500A" w:rsidRPr="00E6184E" w:rsidRDefault="0011500A" w:rsidP="00D24F5F">
            <w:r w:rsidRPr="00E6184E">
              <w:t>Thiếu điều kiện hoặc cân bằng -1/2 số điểm của phương trình</w:t>
            </w:r>
          </w:p>
        </w:tc>
        <w:tc>
          <w:tcPr>
            <w:tcW w:w="1217" w:type="dxa"/>
          </w:tcPr>
          <w:p w:rsidR="0011500A" w:rsidRPr="00E6184E" w:rsidRDefault="003463C5" w:rsidP="00D24F5F">
            <w:r w:rsidRPr="00E6184E">
              <w:t>8</w:t>
            </w:r>
            <w:r w:rsidR="0011500A" w:rsidRPr="00E6184E">
              <w:t xml:space="preserve"> x 0,25</w:t>
            </w:r>
          </w:p>
        </w:tc>
      </w:tr>
      <w:tr w:rsidR="00E6184E" w:rsidRPr="00E6184E" w:rsidTr="00D24F5F">
        <w:tc>
          <w:tcPr>
            <w:tcW w:w="8692" w:type="dxa"/>
          </w:tcPr>
          <w:p w:rsidR="0011500A" w:rsidRPr="00E6184E" w:rsidRDefault="0011500A" w:rsidP="00D24F5F">
            <w:r w:rsidRPr="00E6184E">
              <w:t>Câu 2</w:t>
            </w:r>
          </w:p>
          <w:p w:rsidR="0011500A" w:rsidRPr="00E6184E" w:rsidRDefault="0011500A" w:rsidP="00D24F5F">
            <w:r w:rsidRPr="00E6184E">
              <w:t>Mỗi chất: hiện tượng + phương trình đúng: 0,25 x 2</w:t>
            </w:r>
          </w:p>
        </w:tc>
        <w:tc>
          <w:tcPr>
            <w:tcW w:w="1217" w:type="dxa"/>
          </w:tcPr>
          <w:p w:rsidR="0011500A" w:rsidRPr="00E6184E" w:rsidRDefault="0011500A" w:rsidP="00D24F5F">
            <w:r w:rsidRPr="00E6184E">
              <w:t>3x0,5</w:t>
            </w:r>
          </w:p>
        </w:tc>
      </w:tr>
      <w:tr w:rsidR="00E6184E" w:rsidRPr="00E6184E" w:rsidTr="00D24F5F">
        <w:tc>
          <w:tcPr>
            <w:tcW w:w="8692" w:type="dxa"/>
          </w:tcPr>
          <w:p w:rsidR="0011500A" w:rsidRPr="00E6184E" w:rsidRDefault="0011500A" w:rsidP="00D24F5F">
            <w:r w:rsidRPr="00E6184E">
              <w:t xml:space="preserve">Câu 3: 0,5 x </w:t>
            </w:r>
            <w:r w:rsidR="003463C5" w:rsidRPr="00E6184E">
              <w:t>2</w:t>
            </w:r>
          </w:p>
          <w:p w:rsidR="0011500A" w:rsidRPr="00E6184E" w:rsidRDefault="0011500A" w:rsidP="00D24F5F">
            <w:r w:rsidRPr="00E6184E">
              <w:t>Thiếu điều kiện, cân bằng, số oxi hóa -1/2 số điểm của phương trình</w:t>
            </w:r>
          </w:p>
        </w:tc>
        <w:tc>
          <w:tcPr>
            <w:tcW w:w="1217" w:type="dxa"/>
          </w:tcPr>
          <w:p w:rsidR="0011500A" w:rsidRPr="00E6184E" w:rsidRDefault="003463C5" w:rsidP="00D24F5F">
            <w:r w:rsidRPr="00E6184E">
              <w:t>2</w:t>
            </w:r>
            <w:r w:rsidR="0011500A" w:rsidRPr="00E6184E">
              <w:t xml:space="preserve"> x 0,5</w:t>
            </w:r>
          </w:p>
        </w:tc>
      </w:tr>
      <w:tr w:rsidR="00E6184E" w:rsidRPr="00E6184E" w:rsidTr="00D24F5F">
        <w:tc>
          <w:tcPr>
            <w:tcW w:w="8692" w:type="dxa"/>
          </w:tcPr>
          <w:p w:rsidR="0011500A" w:rsidRPr="00E6184E" w:rsidRDefault="0011500A" w:rsidP="00D24F5F">
            <w:r w:rsidRPr="00E6184E">
              <w:t>Câu 4:</w:t>
            </w:r>
          </w:p>
          <w:p w:rsidR="0011500A" w:rsidRPr="00E6184E" w:rsidRDefault="0011500A" w:rsidP="00D24F5F">
            <w:pPr>
              <w:jc w:val="right"/>
            </w:pPr>
            <w:r w:rsidRPr="00E6184E">
              <w:t>a/Nhiệt độ</w:t>
            </w:r>
          </w:p>
          <w:p w:rsidR="0011500A" w:rsidRPr="00E6184E" w:rsidRDefault="0011500A" w:rsidP="00D24F5F">
            <w:pPr>
              <w:jc w:val="right"/>
            </w:pPr>
            <w:r w:rsidRPr="00E6184E">
              <w:t>Diện tích tiếp xúc hoặc diện tích bề mặt</w:t>
            </w:r>
          </w:p>
          <w:p w:rsidR="0011500A" w:rsidRPr="00E6184E" w:rsidRDefault="0011500A" w:rsidP="00D24F5F">
            <w:pPr>
              <w:jc w:val="right"/>
            </w:pPr>
            <w:r w:rsidRPr="00E6184E">
              <w:t>b/Cân bằng chuyển dịch theo chiều tạo NH</w:t>
            </w:r>
            <w:r w:rsidRPr="00E6184E">
              <w:rPr>
                <w:vertAlign w:val="subscript"/>
              </w:rPr>
              <w:t>3</w:t>
            </w:r>
            <w:r w:rsidRPr="00E6184E">
              <w:t xml:space="preserve"> hoặc theo chiều thuận</w:t>
            </w:r>
          </w:p>
        </w:tc>
        <w:tc>
          <w:tcPr>
            <w:tcW w:w="1217" w:type="dxa"/>
          </w:tcPr>
          <w:p w:rsidR="0011500A" w:rsidRPr="00E6184E" w:rsidRDefault="0011500A" w:rsidP="00D24F5F"/>
          <w:p w:rsidR="0011500A" w:rsidRPr="00E6184E" w:rsidRDefault="0011500A" w:rsidP="00D24F5F">
            <w:r w:rsidRPr="00E6184E">
              <w:t>0,5</w:t>
            </w:r>
          </w:p>
          <w:p w:rsidR="0011500A" w:rsidRPr="00E6184E" w:rsidRDefault="0011500A" w:rsidP="00D24F5F">
            <w:r w:rsidRPr="00E6184E">
              <w:t>0,5</w:t>
            </w:r>
          </w:p>
          <w:p w:rsidR="0011500A" w:rsidRPr="00E6184E" w:rsidRDefault="0011500A" w:rsidP="00D24F5F">
            <w:r w:rsidRPr="00E6184E">
              <w:t>0,5</w:t>
            </w:r>
          </w:p>
        </w:tc>
      </w:tr>
      <w:tr w:rsidR="00E6184E" w:rsidRPr="00E6184E" w:rsidTr="00D24F5F">
        <w:tc>
          <w:tcPr>
            <w:tcW w:w="8692" w:type="dxa"/>
          </w:tcPr>
          <w:p w:rsidR="0011500A" w:rsidRPr="00E6184E" w:rsidRDefault="0011500A" w:rsidP="00D24F5F">
            <w:r w:rsidRPr="00E6184E">
              <w:t>Câu 5:</w:t>
            </w:r>
          </w:p>
          <w:p w:rsidR="0011500A" w:rsidRPr="00E6184E" w:rsidRDefault="003F022E" w:rsidP="00D24F5F">
            <w:pPr>
              <w:jc w:val="right"/>
            </w:pPr>
            <w:r w:rsidRPr="00E6184E">
              <w:t xml:space="preserve">a/ </w:t>
            </w:r>
            <w:r w:rsidR="0011500A" w:rsidRPr="00E6184E">
              <w:t>n</w:t>
            </w:r>
            <w:r w:rsidR="0011500A" w:rsidRPr="00E6184E">
              <w:rPr>
                <w:vertAlign w:val="subscript"/>
              </w:rPr>
              <w:t>SO2</w:t>
            </w:r>
            <w:r w:rsidR="0011500A" w:rsidRPr="00E6184E">
              <w:t xml:space="preserve"> = 0,35 mol</w:t>
            </w:r>
          </w:p>
          <w:p w:rsidR="0011500A" w:rsidRPr="00E6184E" w:rsidRDefault="0011500A" w:rsidP="00D24F5F">
            <w:pPr>
              <w:jc w:val="right"/>
            </w:pPr>
            <w:r w:rsidRPr="00E6184E">
              <w:t xml:space="preserve">viết 2 phương trình và cân bằng đúng </w:t>
            </w:r>
          </w:p>
          <w:p w:rsidR="0011500A" w:rsidRPr="00E6184E" w:rsidRDefault="0011500A" w:rsidP="00D24F5F">
            <w:pPr>
              <w:jc w:val="right"/>
              <w:rPr>
                <w:i/>
              </w:rPr>
            </w:pPr>
            <w:r w:rsidRPr="00E6184E">
              <w:rPr>
                <w:i/>
              </w:rPr>
              <w:t>(Sai cân bằng -1/2 điểm của phương trình)</w:t>
            </w:r>
          </w:p>
          <w:p w:rsidR="0011500A" w:rsidRPr="00E6184E" w:rsidRDefault="0011500A" w:rsidP="00D24F5F">
            <w:pPr>
              <w:jc w:val="right"/>
            </w:pPr>
            <w:r w:rsidRPr="00E6184E">
              <w:t>Lập hệ phương trình</w:t>
            </w:r>
          </w:p>
          <w:p w:rsidR="0011500A" w:rsidRPr="00E6184E" w:rsidRDefault="0011500A" w:rsidP="00D24F5F">
            <w:pPr>
              <w:jc w:val="right"/>
              <w:rPr>
                <w:lang w:val="fr-FR"/>
              </w:rPr>
            </w:pPr>
            <w:r w:rsidRPr="00E6184E">
              <w:rPr>
                <w:lang w:val="fr-FR"/>
              </w:rPr>
              <w:t>Giải nghiệm: n</w:t>
            </w:r>
            <w:r w:rsidRPr="00E6184E">
              <w:rPr>
                <w:vertAlign w:val="subscript"/>
                <w:lang w:val="fr-FR"/>
              </w:rPr>
              <w:t xml:space="preserve">Al </w:t>
            </w:r>
            <w:r w:rsidRPr="00E6184E">
              <w:rPr>
                <w:lang w:val="fr-FR"/>
              </w:rPr>
              <w:t>= 0,</w:t>
            </w:r>
            <w:r w:rsidR="001C0A3B" w:rsidRPr="00E6184E">
              <w:rPr>
                <w:lang w:val="fr-FR"/>
              </w:rPr>
              <w:t>1</w:t>
            </w:r>
            <w:r w:rsidRPr="00E6184E">
              <w:rPr>
                <w:lang w:val="fr-FR"/>
              </w:rPr>
              <w:t>; n</w:t>
            </w:r>
            <w:r w:rsidRPr="00E6184E">
              <w:rPr>
                <w:vertAlign w:val="subscript"/>
                <w:lang w:val="fr-FR"/>
              </w:rPr>
              <w:t>Cu</w:t>
            </w:r>
            <w:r w:rsidRPr="00E6184E">
              <w:rPr>
                <w:lang w:val="fr-FR"/>
              </w:rPr>
              <w:t xml:space="preserve"> = 0,</w:t>
            </w:r>
            <w:r w:rsidR="001C0A3B" w:rsidRPr="00E6184E">
              <w:rPr>
                <w:lang w:val="fr-FR"/>
              </w:rPr>
              <w:t>2</w:t>
            </w:r>
          </w:p>
          <w:p w:rsidR="0011500A" w:rsidRPr="00E6184E" w:rsidRDefault="0011500A" w:rsidP="00D24F5F">
            <w:pPr>
              <w:jc w:val="right"/>
              <w:rPr>
                <w:lang w:val="fr-FR"/>
              </w:rPr>
            </w:pPr>
            <w:r w:rsidRPr="00E6184E">
              <w:rPr>
                <w:lang w:val="fr-FR"/>
              </w:rPr>
              <w:t>%m</w:t>
            </w:r>
            <w:r w:rsidRPr="00E6184E">
              <w:rPr>
                <w:vertAlign w:val="subscript"/>
                <w:lang w:val="fr-FR"/>
              </w:rPr>
              <w:t xml:space="preserve">Al= </w:t>
            </w:r>
            <w:r w:rsidR="005C6A76" w:rsidRPr="00E6184E">
              <w:rPr>
                <w:lang w:val="fr-FR"/>
              </w:rPr>
              <w:t>17,42</w:t>
            </w:r>
            <w:r w:rsidRPr="00E6184E">
              <w:rPr>
                <w:lang w:val="fr-FR"/>
              </w:rPr>
              <w:t>% ; %m</w:t>
            </w:r>
            <w:r w:rsidRPr="00E6184E">
              <w:rPr>
                <w:vertAlign w:val="subscript"/>
                <w:lang w:val="fr-FR"/>
              </w:rPr>
              <w:t>Cu</w:t>
            </w:r>
            <w:r w:rsidR="005C6A76" w:rsidRPr="00E6184E">
              <w:rPr>
                <w:lang w:val="fr-FR"/>
              </w:rPr>
              <w:t>= 82,58</w:t>
            </w:r>
            <w:r w:rsidRPr="00E6184E">
              <w:rPr>
                <w:lang w:val="fr-FR"/>
              </w:rPr>
              <w:t>%</w:t>
            </w:r>
          </w:p>
          <w:p w:rsidR="0011500A" w:rsidRPr="00E6184E" w:rsidRDefault="003F022E" w:rsidP="00D24F5F">
            <w:pPr>
              <w:jc w:val="right"/>
              <w:rPr>
                <w:lang w:val="fr-FR"/>
              </w:rPr>
            </w:pPr>
            <w:r w:rsidRPr="00E6184E">
              <w:rPr>
                <w:lang w:val="fr-FR"/>
              </w:rPr>
              <w:t xml:space="preserve">b/ </w:t>
            </w:r>
            <w:r w:rsidR="0011500A" w:rsidRPr="00E6184E">
              <w:rPr>
                <w:lang w:val="fr-FR"/>
              </w:rPr>
              <w:t>nH</w:t>
            </w:r>
            <w:r w:rsidR="0011500A" w:rsidRPr="00E6184E">
              <w:rPr>
                <w:vertAlign w:val="subscript"/>
                <w:lang w:val="fr-FR"/>
              </w:rPr>
              <w:t>2</w:t>
            </w:r>
            <w:r w:rsidR="0011500A" w:rsidRPr="00E6184E">
              <w:rPr>
                <w:lang w:val="fr-FR"/>
              </w:rPr>
              <w:t>SO</w:t>
            </w:r>
            <w:r w:rsidR="0011500A" w:rsidRPr="00E6184E">
              <w:rPr>
                <w:vertAlign w:val="subscript"/>
                <w:lang w:val="fr-FR"/>
              </w:rPr>
              <w:t>4</w:t>
            </w:r>
            <w:r w:rsidR="00D45505" w:rsidRPr="00E6184E">
              <w:rPr>
                <w:lang w:val="fr-FR"/>
              </w:rPr>
              <w:t xml:space="preserve"> = 0,7</w:t>
            </w:r>
            <w:r w:rsidR="0011500A" w:rsidRPr="00E6184E">
              <w:rPr>
                <w:lang w:val="fr-FR"/>
              </w:rPr>
              <w:t xml:space="preserve"> mol</w:t>
            </w:r>
          </w:p>
          <w:p w:rsidR="00FC0C0F" w:rsidRPr="00E6184E" w:rsidRDefault="0011500A" w:rsidP="00EA254C">
            <w:pPr>
              <w:jc w:val="right"/>
              <w:rPr>
                <w:lang w:val="fr-FR"/>
              </w:rPr>
            </w:pPr>
            <w:r w:rsidRPr="00E6184E">
              <w:rPr>
                <w:lang w:val="fr-FR"/>
              </w:rPr>
              <w:t>V</w:t>
            </w:r>
            <w:r w:rsidRPr="00E6184E">
              <w:rPr>
                <w:vertAlign w:val="subscript"/>
                <w:lang w:val="fr-FR"/>
              </w:rPr>
              <w:t>H2SO4</w:t>
            </w:r>
            <w:r w:rsidRPr="00E6184E">
              <w:rPr>
                <w:lang w:val="fr-FR"/>
              </w:rPr>
              <w:t xml:space="preserve"> = </w:t>
            </w:r>
            <w:r w:rsidR="00D45505" w:rsidRPr="00E6184E">
              <w:rPr>
                <w:lang w:val="fr-FR"/>
              </w:rPr>
              <w:t>70</w:t>
            </w:r>
            <w:r w:rsidRPr="00E6184E">
              <w:rPr>
                <w:lang w:val="fr-FR"/>
              </w:rPr>
              <w:t xml:space="preserve"> ml</w:t>
            </w:r>
          </w:p>
          <w:p w:rsidR="007F604D" w:rsidRPr="00E6184E" w:rsidRDefault="00FC0C0F" w:rsidP="007F604D">
            <w:pPr>
              <w:ind w:left="288"/>
              <w:jc w:val="right"/>
            </w:pPr>
            <w:r w:rsidRPr="00E6184E">
              <w:t xml:space="preserve">c/ </w:t>
            </w:r>
            <w:r w:rsidR="007F604D" w:rsidRPr="00E6184E">
              <w:t>nNaOH = 0,</w:t>
            </w:r>
            <w:r w:rsidR="00EA254C" w:rsidRPr="00E6184E">
              <w:t>4</w:t>
            </w:r>
          </w:p>
          <w:p w:rsidR="007F604D" w:rsidRPr="00E6184E" w:rsidRDefault="007F604D" w:rsidP="007F604D">
            <w:pPr>
              <w:ind w:left="288"/>
              <w:jc w:val="right"/>
            </w:pPr>
            <w:r w:rsidRPr="00E6184E">
              <w:t xml:space="preserve">=&gt;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nNaOH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nSO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vertAlign w:val="subscript"/>
                    </w:rPr>
                    <m:t>2</m:t>
                  </m:r>
                </m:den>
              </m:f>
            </m:oMath>
            <w:r w:rsidRPr="00E6184E">
              <w:t xml:space="preserve"> = 1,</w:t>
            </w:r>
            <w:r w:rsidR="00EA254C" w:rsidRPr="00E6184E">
              <w:t>14</w:t>
            </w:r>
            <w:r w:rsidRPr="00E6184E">
              <w:t xml:space="preserve"> =&gt; 2 muối</w:t>
            </w:r>
          </w:p>
          <w:p w:rsidR="007F604D" w:rsidRPr="00E6184E" w:rsidRDefault="007F604D" w:rsidP="007F604D">
            <w:pPr>
              <w:ind w:left="288"/>
              <w:jc w:val="right"/>
            </w:pPr>
            <w:r w:rsidRPr="00E6184E">
              <w:t>Viết 2 phương trình hoá học đúng</w:t>
            </w:r>
          </w:p>
          <w:p w:rsidR="007F604D" w:rsidRPr="00E6184E" w:rsidRDefault="007F604D" w:rsidP="007F604D">
            <w:pPr>
              <w:ind w:left="288"/>
              <w:jc w:val="right"/>
            </w:pPr>
            <w:r w:rsidRPr="00E6184E">
              <w:t>Lập hệ</w:t>
            </w:r>
          </w:p>
          <w:p w:rsidR="007F604D" w:rsidRPr="00E6184E" w:rsidRDefault="007F604D" w:rsidP="007F604D">
            <w:pPr>
              <w:ind w:left="288"/>
              <w:jc w:val="right"/>
            </w:pPr>
            <w:r w:rsidRPr="00E6184E">
              <w:t>Giải nghiệm x = 0,</w:t>
            </w:r>
            <w:r w:rsidR="00EA254C" w:rsidRPr="00E6184E">
              <w:t>3</w:t>
            </w:r>
            <w:r w:rsidRPr="00E6184E">
              <w:t>;   y = 0,</w:t>
            </w:r>
            <w:r w:rsidR="00EA254C" w:rsidRPr="00E6184E">
              <w:t>05</w:t>
            </w:r>
          </w:p>
          <w:p w:rsidR="007F604D" w:rsidRPr="00E6184E" w:rsidRDefault="007F604D" w:rsidP="00EA254C">
            <w:pPr>
              <w:jc w:val="right"/>
              <w:rPr>
                <w:lang w:val="fr-FR"/>
              </w:rPr>
            </w:pPr>
            <w:r w:rsidRPr="00E6184E">
              <w:t>m Na</w:t>
            </w:r>
            <w:r w:rsidRPr="00E6184E">
              <w:rPr>
                <w:vertAlign w:val="subscript"/>
              </w:rPr>
              <w:t>2</w:t>
            </w:r>
            <w:r w:rsidRPr="00E6184E">
              <w:t>SO</w:t>
            </w:r>
            <w:r w:rsidRPr="00E6184E">
              <w:rPr>
                <w:vertAlign w:val="subscript"/>
              </w:rPr>
              <w:t>3</w:t>
            </w:r>
            <w:r w:rsidRPr="00E6184E">
              <w:t xml:space="preserve"> = </w:t>
            </w:r>
            <w:r w:rsidR="00EA254C" w:rsidRPr="00E6184E">
              <w:t>37,8g</w:t>
            </w:r>
            <w:r w:rsidRPr="00E6184E">
              <w:t>;    mNaHSO</w:t>
            </w:r>
            <w:r w:rsidRPr="00E6184E">
              <w:rPr>
                <w:vertAlign w:val="subscript"/>
              </w:rPr>
              <w:t>3</w:t>
            </w:r>
            <w:r w:rsidR="00EA254C" w:rsidRPr="00E6184E">
              <w:t xml:space="preserve"> = 5,2</w:t>
            </w:r>
            <w:r w:rsidRPr="00E6184E">
              <w:t>g</w:t>
            </w:r>
          </w:p>
        </w:tc>
        <w:tc>
          <w:tcPr>
            <w:tcW w:w="1217" w:type="dxa"/>
          </w:tcPr>
          <w:p w:rsidR="0011500A" w:rsidRPr="00E6184E" w:rsidRDefault="0011500A" w:rsidP="00D24F5F">
            <w:pPr>
              <w:rPr>
                <w:lang w:val="fr-FR"/>
              </w:rPr>
            </w:pPr>
          </w:p>
          <w:p w:rsidR="0011500A" w:rsidRPr="00E6184E" w:rsidRDefault="0011500A" w:rsidP="00D24F5F">
            <w:pPr>
              <w:rPr>
                <w:lang w:val="fr-FR"/>
              </w:rPr>
            </w:pPr>
            <w:r w:rsidRPr="00E6184E">
              <w:rPr>
                <w:lang w:val="fr-FR"/>
              </w:rPr>
              <w:t>0,25</w:t>
            </w:r>
          </w:p>
          <w:p w:rsidR="0011500A" w:rsidRPr="00E6184E" w:rsidRDefault="0011500A" w:rsidP="00D24F5F">
            <w:pPr>
              <w:rPr>
                <w:lang w:val="fr-FR"/>
              </w:rPr>
            </w:pPr>
            <w:r w:rsidRPr="00E6184E">
              <w:rPr>
                <w:lang w:val="fr-FR"/>
              </w:rPr>
              <w:t>0,25 x 2</w:t>
            </w:r>
          </w:p>
          <w:p w:rsidR="0011500A" w:rsidRPr="00E6184E" w:rsidRDefault="0011500A" w:rsidP="00D24F5F">
            <w:pPr>
              <w:rPr>
                <w:lang w:val="fr-FR"/>
              </w:rPr>
            </w:pPr>
          </w:p>
          <w:p w:rsidR="0011500A" w:rsidRPr="00E6184E" w:rsidRDefault="0011500A" w:rsidP="00D24F5F">
            <w:pPr>
              <w:rPr>
                <w:lang w:val="fr-FR"/>
              </w:rPr>
            </w:pPr>
            <w:r w:rsidRPr="00E6184E">
              <w:rPr>
                <w:lang w:val="fr-FR"/>
              </w:rPr>
              <w:t>0,25</w:t>
            </w:r>
          </w:p>
          <w:p w:rsidR="0011500A" w:rsidRPr="00E6184E" w:rsidRDefault="0011500A" w:rsidP="00D24F5F">
            <w:pPr>
              <w:rPr>
                <w:lang w:val="fr-FR"/>
              </w:rPr>
            </w:pPr>
            <w:r w:rsidRPr="00E6184E">
              <w:rPr>
                <w:lang w:val="fr-FR"/>
              </w:rPr>
              <w:t>0,25</w:t>
            </w:r>
          </w:p>
          <w:p w:rsidR="0011500A" w:rsidRPr="00E6184E" w:rsidRDefault="0011500A" w:rsidP="00D24F5F">
            <w:pPr>
              <w:rPr>
                <w:lang w:val="fr-FR"/>
              </w:rPr>
            </w:pPr>
            <w:r w:rsidRPr="00E6184E">
              <w:rPr>
                <w:lang w:val="fr-FR"/>
              </w:rPr>
              <w:t>0,25</w:t>
            </w:r>
          </w:p>
          <w:p w:rsidR="0011500A" w:rsidRPr="00E6184E" w:rsidRDefault="0011500A" w:rsidP="00D24F5F">
            <w:pPr>
              <w:rPr>
                <w:lang w:val="fr-FR"/>
              </w:rPr>
            </w:pPr>
            <w:r w:rsidRPr="00E6184E">
              <w:rPr>
                <w:lang w:val="fr-FR"/>
              </w:rPr>
              <w:t>0,25</w:t>
            </w:r>
          </w:p>
          <w:p w:rsidR="0011500A" w:rsidRPr="00E6184E" w:rsidRDefault="0011500A" w:rsidP="00D24F5F">
            <w:pPr>
              <w:rPr>
                <w:lang w:val="fr-FR"/>
              </w:rPr>
            </w:pPr>
            <w:r w:rsidRPr="00E6184E">
              <w:rPr>
                <w:lang w:val="fr-FR"/>
              </w:rPr>
              <w:t>0,25</w:t>
            </w:r>
          </w:p>
          <w:p w:rsidR="00EA254C" w:rsidRPr="00E6184E" w:rsidRDefault="00EA254C" w:rsidP="00EA254C">
            <w:r w:rsidRPr="00E6184E">
              <w:t>0,25</w:t>
            </w:r>
          </w:p>
          <w:p w:rsidR="00EA254C" w:rsidRPr="00E6184E" w:rsidRDefault="00EA254C" w:rsidP="00EA254C">
            <w:r w:rsidRPr="00E6184E">
              <w:t>0,25</w:t>
            </w:r>
          </w:p>
          <w:p w:rsidR="00EA254C" w:rsidRPr="00E6184E" w:rsidRDefault="00EA254C" w:rsidP="00EA254C">
            <w:pPr>
              <w:rPr>
                <w:sz w:val="10"/>
                <w:szCs w:val="10"/>
              </w:rPr>
            </w:pPr>
          </w:p>
          <w:p w:rsidR="00EA254C" w:rsidRPr="00E6184E" w:rsidRDefault="00EA254C" w:rsidP="00EA254C">
            <w:r w:rsidRPr="00E6184E">
              <w:t>0,25</w:t>
            </w:r>
          </w:p>
          <w:p w:rsidR="00EA254C" w:rsidRPr="00E6184E" w:rsidRDefault="00EA254C" w:rsidP="00EA254C">
            <w:r w:rsidRPr="00E6184E">
              <w:t>0,25</w:t>
            </w:r>
          </w:p>
          <w:p w:rsidR="00EA254C" w:rsidRPr="00E6184E" w:rsidRDefault="00EA254C" w:rsidP="00EA254C">
            <w:r w:rsidRPr="00E6184E">
              <w:t>0,25</w:t>
            </w:r>
          </w:p>
          <w:p w:rsidR="007F604D" w:rsidRPr="00E6184E" w:rsidRDefault="00EA254C" w:rsidP="00EA254C">
            <w:pPr>
              <w:rPr>
                <w:lang w:val="fr-FR"/>
              </w:rPr>
            </w:pPr>
            <w:r w:rsidRPr="00E6184E">
              <w:t>0,25</w:t>
            </w:r>
          </w:p>
        </w:tc>
      </w:tr>
      <w:tr w:rsidR="0011500A" w:rsidRPr="00E6184E" w:rsidTr="00D24F5F">
        <w:tc>
          <w:tcPr>
            <w:tcW w:w="8692" w:type="dxa"/>
          </w:tcPr>
          <w:p w:rsidR="0011500A" w:rsidRPr="00E6184E" w:rsidRDefault="0011500A" w:rsidP="00D24F5F">
            <w:r w:rsidRPr="00E6184E">
              <w:t xml:space="preserve">Câu </w:t>
            </w:r>
            <w:r w:rsidR="00B178F7" w:rsidRPr="00E6184E">
              <w:t>6</w:t>
            </w:r>
          </w:p>
          <w:p w:rsidR="0011500A" w:rsidRPr="00E6184E" w:rsidRDefault="0011500A" w:rsidP="00D24F5F">
            <w:pPr>
              <w:ind w:left="3600"/>
            </w:pPr>
            <w:r w:rsidRPr="00E6184E">
              <w:t>nH</w:t>
            </w:r>
            <w:r w:rsidRPr="00E6184E">
              <w:rPr>
                <w:vertAlign w:val="subscript"/>
              </w:rPr>
              <w:t>2</w:t>
            </w:r>
            <w:r w:rsidRPr="00E6184E">
              <w:t>SO</w:t>
            </w:r>
            <w:r w:rsidRPr="00E6184E">
              <w:rPr>
                <w:vertAlign w:val="subscript"/>
              </w:rPr>
              <w:t>4</w:t>
            </w:r>
            <w:r w:rsidRPr="00E6184E">
              <w:t xml:space="preserve"> = 2a/245 (mol), n</w:t>
            </w:r>
            <w:r w:rsidRPr="00E6184E">
              <w:rPr>
                <w:vertAlign w:val="subscript"/>
              </w:rPr>
              <w:t>khí</w:t>
            </w:r>
            <w:r w:rsidRPr="00E6184E">
              <w:t xml:space="preserve"> = 0,</w:t>
            </w:r>
            <w:r w:rsidR="001A74E0" w:rsidRPr="00E6184E">
              <w:t>35</w:t>
            </w:r>
            <w:r w:rsidRPr="00E6184E">
              <w:t xml:space="preserve"> mol</w:t>
            </w:r>
          </w:p>
          <w:p w:rsidR="0011500A" w:rsidRPr="00E6184E" w:rsidRDefault="0011500A" w:rsidP="00D24F5F">
            <w:pPr>
              <w:ind w:left="3600"/>
            </w:pPr>
            <w:r w:rsidRPr="00E6184E">
              <w:t>Viết 2 phương trình 6H</w:t>
            </w:r>
            <w:r w:rsidRPr="00E6184E">
              <w:rPr>
                <w:vertAlign w:val="subscript"/>
              </w:rPr>
              <w:t>2</w:t>
            </w:r>
            <w:r w:rsidRPr="00E6184E">
              <w:t>SO</w:t>
            </w:r>
            <w:r w:rsidRPr="00E6184E">
              <w:rPr>
                <w:vertAlign w:val="subscript"/>
              </w:rPr>
              <w:t>4</w:t>
            </w:r>
            <w:r w:rsidRPr="00E6184E">
              <w:t xml:space="preserve"> đặc </w:t>
            </w:r>
            <m:oMath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+Fe</m:t>
                      </m:r>
                    </m:e>
                  </m:groupChr>
                </m:e>
              </m:box>
            </m:oMath>
            <w:r w:rsidRPr="00E6184E">
              <w:t xml:space="preserve"> 3SO</w:t>
            </w:r>
            <w:r w:rsidRPr="00E6184E">
              <w:rPr>
                <w:vertAlign w:val="subscript"/>
              </w:rPr>
              <w:t>2</w:t>
            </w:r>
          </w:p>
          <w:p w:rsidR="0011500A" w:rsidRPr="00E6184E" w:rsidRDefault="0011500A" w:rsidP="00D24F5F">
            <w:pPr>
              <w:ind w:left="3600"/>
            </w:pPr>
            <w:r w:rsidRPr="00E6184E">
              <w:t xml:space="preserve">                                   2a/245             a/245 (mol)</w:t>
            </w:r>
          </w:p>
          <w:p w:rsidR="0011500A" w:rsidRPr="00E6184E" w:rsidRDefault="0011500A" w:rsidP="00D24F5F">
            <w:pPr>
              <w:ind w:left="3600"/>
            </w:pPr>
            <w:r w:rsidRPr="00E6184E">
              <w:t xml:space="preserve"> và                             H</w:t>
            </w:r>
            <w:r w:rsidRPr="00E6184E">
              <w:rPr>
                <w:vertAlign w:val="subscript"/>
              </w:rPr>
              <w:t>2</w:t>
            </w:r>
            <w:r w:rsidRPr="00E6184E">
              <w:t>SO</w:t>
            </w:r>
            <w:r w:rsidRPr="00E6184E">
              <w:rPr>
                <w:vertAlign w:val="subscript"/>
              </w:rPr>
              <w:t>4</w:t>
            </w:r>
            <w:r w:rsidRPr="00E6184E">
              <w:t xml:space="preserve"> loãng </w:t>
            </w:r>
            <m:oMath>
              <m:box>
                <m:boxPr>
                  <m:opEmu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groupChr>
                    <m:groupChrPr>
                      <m:chr m:val="→"/>
                      <m:vertJc m:val="bot"/>
                      <m:ctrlPr>
                        <w:rPr>
                          <w:rFonts w:ascii="Cambria Math" w:hAnsi="Cambria Math"/>
                          <w:i/>
                        </w:rPr>
                      </m:ctrlPr>
                    </m:groupChrPr>
                    <m:e>
                      <m:r>
                        <w:rPr>
                          <w:rFonts w:ascii="Cambria Math" w:hAnsi="Cambria Math"/>
                        </w:rPr>
                        <m:t>+Fe</m:t>
                      </m:r>
                    </m:e>
                  </m:groupChr>
                </m:e>
              </m:box>
            </m:oMath>
            <w:r w:rsidRPr="00E6184E">
              <w:t xml:space="preserve"> H</w:t>
            </w:r>
            <w:r w:rsidRPr="00E6184E">
              <w:rPr>
                <w:vertAlign w:val="subscript"/>
              </w:rPr>
              <w:t>2</w:t>
            </w:r>
          </w:p>
          <w:p w:rsidR="0011500A" w:rsidRPr="00E6184E" w:rsidRDefault="0011500A" w:rsidP="00D24F5F">
            <w:pPr>
              <w:ind w:left="3600"/>
            </w:pPr>
            <w:r w:rsidRPr="00E6184E">
              <w:t xml:space="preserve">                                   2a/245         2a/245  (mol)</w:t>
            </w:r>
          </w:p>
          <w:p w:rsidR="0011500A" w:rsidRPr="00E6184E" w:rsidRDefault="0011500A" w:rsidP="00D24F5F">
            <w:pPr>
              <w:ind w:left="3600"/>
            </w:pPr>
            <w:r w:rsidRPr="00E6184E">
              <w:t>a/245 + 2a/245 = 0,</w:t>
            </w:r>
            <w:r w:rsidR="00043038" w:rsidRPr="00E6184E">
              <w:t>9</w:t>
            </w:r>
          </w:p>
          <w:p w:rsidR="0011500A" w:rsidRPr="00E6184E" w:rsidRDefault="0011500A" w:rsidP="00D24F5F">
            <w:pPr>
              <w:ind w:left="3600"/>
            </w:pPr>
            <w:r w:rsidRPr="00E6184E">
              <w:t xml:space="preserve">=&gt; a = </w:t>
            </w:r>
            <w:r w:rsidR="005D7F06" w:rsidRPr="00E6184E">
              <w:t xml:space="preserve">73,5 </w:t>
            </w:r>
            <w:r w:rsidRPr="00E6184E">
              <w:t>gam</w:t>
            </w:r>
          </w:p>
          <w:p w:rsidR="0011500A" w:rsidRPr="00E6184E" w:rsidRDefault="0011500A" w:rsidP="00393576">
            <w:pPr>
              <w:rPr>
                <w:i/>
              </w:rPr>
            </w:pPr>
            <w:r w:rsidRPr="00E6184E">
              <w:rPr>
                <w:i/>
              </w:rPr>
              <w:t xml:space="preserve">Nếu </w:t>
            </w:r>
            <w:r w:rsidR="00393576" w:rsidRPr="00E6184E">
              <w:rPr>
                <w:i/>
              </w:rPr>
              <w:t>chỉ đúng 1 phương trình thì</w:t>
            </w:r>
            <w:r w:rsidRPr="00E6184E">
              <w:rPr>
                <w:i/>
              </w:rPr>
              <w:t xml:space="preserve"> chấm 0,25</w:t>
            </w:r>
          </w:p>
        </w:tc>
        <w:tc>
          <w:tcPr>
            <w:tcW w:w="1217" w:type="dxa"/>
          </w:tcPr>
          <w:p w:rsidR="0011500A" w:rsidRPr="00E6184E" w:rsidRDefault="0011500A" w:rsidP="00D24F5F"/>
          <w:p w:rsidR="0011500A" w:rsidRPr="00E6184E" w:rsidRDefault="0011500A" w:rsidP="00D24F5F">
            <w:r w:rsidRPr="00E6184E">
              <w:t>0,25</w:t>
            </w:r>
          </w:p>
          <w:p w:rsidR="0011500A" w:rsidRPr="00E6184E" w:rsidRDefault="0011500A" w:rsidP="00D24F5F"/>
          <w:p w:rsidR="0011500A" w:rsidRPr="00E6184E" w:rsidRDefault="0011500A" w:rsidP="00D24F5F">
            <w:r w:rsidRPr="00E6184E">
              <w:t>0,25</w:t>
            </w:r>
          </w:p>
          <w:p w:rsidR="0011500A" w:rsidRPr="00E6184E" w:rsidRDefault="0011500A" w:rsidP="00D24F5F"/>
          <w:p w:rsidR="0011500A" w:rsidRPr="00E6184E" w:rsidRDefault="0011500A" w:rsidP="00D24F5F">
            <w:r w:rsidRPr="00E6184E">
              <w:t>0,25</w:t>
            </w:r>
          </w:p>
          <w:p w:rsidR="0011500A" w:rsidRPr="00E6184E" w:rsidRDefault="0011500A" w:rsidP="00D24F5F"/>
          <w:p w:rsidR="0011500A" w:rsidRPr="00E6184E" w:rsidRDefault="0011500A" w:rsidP="00D24F5F"/>
          <w:p w:rsidR="0011500A" w:rsidRPr="00E6184E" w:rsidRDefault="0011500A" w:rsidP="00D24F5F">
            <w:r w:rsidRPr="00E6184E">
              <w:t>0,25</w:t>
            </w:r>
          </w:p>
        </w:tc>
      </w:tr>
    </w:tbl>
    <w:p w:rsidR="0011500A" w:rsidRPr="00E6184E" w:rsidRDefault="0011500A" w:rsidP="0011500A"/>
    <w:sectPr w:rsidR="0011500A" w:rsidRPr="00E6184E" w:rsidSect="002300F2">
      <w:pgSz w:w="11907" w:h="16839" w:code="9"/>
      <w:pgMar w:top="720" w:right="850" w:bottom="720" w:left="1138" w:header="432" w:footer="432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1860" w:rsidRDefault="00D91860" w:rsidP="00A367B8">
      <w:r>
        <w:separator/>
      </w:r>
    </w:p>
  </w:endnote>
  <w:endnote w:type="continuationSeparator" w:id="0">
    <w:p w:rsidR="00D91860" w:rsidRDefault="00D91860" w:rsidP="00A36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1860" w:rsidRDefault="00D91860" w:rsidP="00A367B8">
      <w:r>
        <w:separator/>
      </w:r>
    </w:p>
  </w:footnote>
  <w:footnote w:type="continuationSeparator" w:id="0">
    <w:p w:rsidR="00D91860" w:rsidRDefault="00D91860" w:rsidP="00A367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55D9"/>
    <w:multiLevelType w:val="hybridMultilevel"/>
    <w:tmpl w:val="D78E1108"/>
    <w:lvl w:ilvl="0" w:tplc="D35E7992">
      <w:start w:val="1"/>
      <w:numFmt w:val="upperLetter"/>
      <w:pStyle w:val="Heading2"/>
      <w:lvlText w:val="%1."/>
      <w:lvlJc w:val="left"/>
      <w:pPr>
        <w:ind w:left="0" w:firstLine="1440"/>
      </w:pPr>
      <w:rPr>
        <w:rFonts w:ascii="Times New Roman" w:hAnsi="Times New Roman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E6822"/>
    <w:multiLevelType w:val="hybridMultilevel"/>
    <w:tmpl w:val="8C867E7E"/>
    <w:lvl w:ilvl="0" w:tplc="198E9DE0">
      <w:start w:val="1"/>
      <w:numFmt w:val="lowerLetter"/>
      <w:pStyle w:val="Heading3"/>
      <w:lvlText w:val="%1)"/>
      <w:lvlJc w:val="left"/>
      <w:pPr>
        <w:ind w:left="-290" w:firstLine="432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ind w:left="1132" w:hanging="360"/>
      </w:pPr>
    </w:lvl>
    <w:lvl w:ilvl="2" w:tplc="0409001B">
      <w:start w:val="1"/>
      <w:numFmt w:val="lowerRoman"/>
      <w:lvlText w:val="%3."/>
      <w:lvlJc w:val="right"/>
      <w:pPr>
        <w:ind w:left="1852" w:hanging="180"/>
      </w:pPr>
    </w:lvl>
    <w:lvl w:ilvl="3" w:tplc="0409000F" w:tentative="1">
      <w:start w:val="1"/>
      <w:numFmt w:val="decimal"/>
      <w:lvlText w:val="%4."/>
      <w:lvlJc w:val="left"/>
      <w:pPr>
        <w:ind w:left="2572" w:hanging="360"/>
      </w:pPr>
    </w:lvl>
    <w:lvl w:ilvl="4" w:tplc="04090019" w:tentative="1">
      <w:start w:val="1"/>
      <w:numFmt w:val="lowerLetter"/>
      <w:lvlText w:val="%5."/>
      <w:lvlJc w:val="left"/>
      <w:pPr>
        <w:ind w:left="3292" w:hanging="360"/>
      </w:pPr>
    </w:lvl>
    <w:lvl w:ilvl="5" w:tplc="0409001B" w:tentative="1">
      <w:start w:val="1"/>
      <w:numFmt w:val="lowerRoman"/>
      <w:lvlText w:val="%6."/>
      <w:lvlJc w:val="right"/>
      <w:pPr>
        <w:ind w:left="4012" w:hanging="180"/>
      </w:pPr>
    </w:lvl>
    <w:lvl w:ilvl="6" w:tplc="0409000F" w:tentative="1">
      <w:start w:val="1"/>
      <w:numFmt w:val="decimal"/>
      <w:lvlText w:val="%7."/>
      <w:lvlJc w:val="left"/>
      <w:pPr>
        <w:ind w:left="4732" w:hanging="360"/>
      </w:pPr>
    </w:lvl>
    <w:lvl w:ilvl="7" w:tplc="04090019" w:tentative="1">
      <w:start w:val="1"/>
      <w:numFmt w:val="lowerLetter"/>
      <w:lvlText w:val="%8."/>
      <w:lvlJc w:val="left"/>
      <w:pPr>
        <w:ind w:left="5452" w:hanging="360"/>
      </w:pPr>
    </w:lvl>
    <w:lvl w:ilvl="8" w:tplc="0409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2">
    <w:nsid w:val="0D371E1C"/>
    <w:multiLevelType w:val="multilevel"/>
    <w:tmpl w:val="BAF01B9C"/>
    <w:lvl w:ilvl="0">
      <w:start w:val="1"/>
      <w:numFmt w:val="decimal"/>
      <w:pStyle w:val="Style2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Style3"/>
      <w:lvlText w:val="%1.%2.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FF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0" w:firstLine="144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0" w:firstLine="288"/>
      </w:pPr>
      <w:rPr>
        <w:rFonts w:hint="default"/>
        <w:color w:val="auto"/>
        <w:sz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nsid w:val="14104FF6"/>
    <w:multiLevelType w:val="hybridMultilevel"/>
    <w:tmpl w:val="350EE350"/>
    <w:lvl w:ilvl="0" w:tplc="205A6EB8">
      <w:start w:val="1"/>
      <w:numFmt w:val="decimal"/>
      <w:pStyle w:val="Heading4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3E6FEB"/>
    <w:multiLevelType w:val="hybridMultilevel"/>
    <w:tmpl w:val="A0C2BF3A"/>
    <w:lvl w:ilvl="0" w:tplc="7786C05E">
      <w:start w:val="1"/>
      <w:numFmt w:val="upperRoman"/>
      <w:pStyle w:val="Heading6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6D2CA11A">
      <w:start w:val="1"/>
      <w:numFmt w:val="lowerLetter"/>
      <w:lvlText w:val="%2."/>
      <w:lvlJc w:val="left"/>
      <w:pPr>
        <w:ind w:left="1440" w:hanging="360"/>
      </w:pPr>
    </w:lvl>
    <w:lvl w:ilvl="2" w:tplc="E418FCBC" w:tentative="1">
      <w:start w:val="1"/>
      <w:numFmt w:val="lowerRoman"/>
      <w:lvlText w:val="%3."/>
      <w:lvlJc w:val="right"/>
      <w:pPr>
        <w:ind w:left="2160" w:hanging="180"/>
      </w:pPr>
    </w:lvl>
    <w:lvl w:ilvl="3" w:tplc="553A1A3E" w:tentative="1">
      <w:start w:val="1"/>
      <w:numFmt w:val="decimal"/>
      <w:lvlText w:val="%4."/>
      <w:lvlJc w:val="left"/>
      <w:pPr>
        <w:ind w:left="2880" w:hanging="360"/>
      </w:pPr>
    </w:lvl>
    <w:lvl w:ilvl="4" w:tplc="3CC6DD22" w:tentative="1">
      <w:start w:val="1"/>
      <w:numFmt w:val="lowerLetter"/>
      <w:lvlText w:val="%5."/>
      <w:lvlJc w:val="left"/>
      <w:pPr>
        <w:ind w:left="3600" w:hanging="360"/>
      </w:pPr>
    </w:lvl>
    <w:lvl w:ilvl="5" w:tplc="E4AC5E80" w:tentative="1">
      <w:start w:val="1"/>
      <w:numFmt w:val="lowerRoman"/>
      <w:lvlText w:val="%6."/>
      <w:lvlJc w:val="right"/>
      <w:pPr>
        <w:ind w:left="4320" w:hanging="180"/>
      </w:pPr>
    </w:lvl>
    <w:lvl w:ilvl="6" w:tplc="EEF6E1BA" w:tentative="1">
      <w:start w:val="1"/>
      <w:numFmt w:val="decimal"/>
      <w:lvlText w:val="%7."/>
      <w:lvlJc w:val="left"/>
      <w:pPr>
        <w:ind w:left="5040" w:hanging="360"/>
      </w:pPr>
    </w:lvl>
    <w:lvl w:ilvl="7" w:tplc="451833DA" w:tentative="1">
      <w:start w:val="1"/>
      <w:numFmt w:val="lowerLetter"/>
      <w:lvlText w:val="%8."/>
      <w:lvlJc w:val="left"/>
      <w:pPr>
        <w:ind w:left="5760" w:hanging="360"/>
      </w:pPr>
    </w:lvl>
    <w:lvl w:ilvl="8" w:tplc="7EF4F0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F55747"/>
    <w:multiLevelType w:val="hybridMultilevel"/>
    <w:tmpl w:val="1D88502E"/>
    <w:lvl w:ilvl="0" w:tplc="7786C05E">
      <w:start w:val="1"/>
      <w:numFmt w:val="bullet"/>
      <w:pStyle w:val="Heading9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2CA11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18FC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3A1A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C6DD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4AC5E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F6E1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1833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EF4F0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F3523B"/>
    <w:multiLevelType w:val="multilevel"/>
    <w:tmpl w:val="E012D10E"/>
    <w:lvl w:ilvl="0">
      <w:start w:val="1"/>
      <w:numFmt w:val="decimal"/>
      <w:pStyle w:val="KIMTRACAU"/>
      <w:lvlText w:val="Câu %1: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 w:hint="default"/>
        <w:b/>
        <w:i w:val="0"/>
        <w:sz w:val="23"/>
        <w:szCs w:val="23"/>
        <w:u w:val="single"/>
      </w:rPr>
    </w:lvl>
    <w:lvl w:ilvl="1">
      <w:start w:val="1"/>
      <w:numFmt w:val="lowerLetter"/>
      <w:lvlText w:val="%2)"/>
      <w:lvlJc w:val="left"/>
      <w:pPr>
        <w:tabs>
          <w:tab w:val="num" w:pos="851"/>
        </w:tabs>
        <w:ind w:left="851" w:hanging="491"/>
      </w:pPr>
      <w:rPr>
        <w:rFonts w:hint="default"/>
        <w:b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>
    <w:nsid w:val="4B704772"/>
    <w:multiLevelType w:val="hybridMultilevel"/>
    <w:tmpl w:val="7D246E5E"/>
    <w:lvl w:ilvl="0" w:tplc="452E65F2">
      <w:start w:val="1"/>
      <w:numFmt w:val="decimal"/>
      <w:pStyle w:val="Heading1"/>
      <w:lvlText w:val="Câu %1:"/>
      <w:lvlJc w:val="left"/>
      <w:pPr>
        <w:ind w:left="360" w:hanging="360"/>
      </w:pPr>
      <w:rPr>
        <w:rFonts w:hint="default"/>
        <w:b/>
        <w:i w:val="0"/>
      </w:rPr>
    </w:lvl>
    <w:lvl w:ilvl="1" w:tplc="6D2CA11A" w:tentative="1">
      <w:start w:val="1"/>
      <w:numFmt w:val="lowerLetter"/>
      <w:lvlText w:val="%2."/>
      <w:lvlJc w:val="left"/>
      <w:pPr>
        <w:ind w:left="1800" w:hanging="360"/>
      </w:pPr>
    </w:lvl>
    <w:lvl w:ilvl="2" w:tplc="E418FCBC" w:tentative="1">
      <w:start w:val="1"/>
      <w:numFmt w:val="lowerRoman"/>
      <w:lvlText w:val="%3."/>
      <w:lvlJc w:val="right"/>
      <w:pPr>
        <w:ind w:left="2520" w:hanging="180"/>
      </w:pPr>
    </w:lvl>
    <w:lvl w:ilvl="3" w:tplc="553A1A3E" w:tentative="1">
      <w:start w:val="1"/>
      <w:numFmt w:val="decimal"/>
      <w:lvlText w:val="%4."/>
      <w:lvlJc w:val="left"/>
      <w:pPr>
        <w:ind w:left="3240" w:hanging="360"/>
      </w:pPr>
    </w:lvl>
    <w:lvl w:ilvl="4" w:tplc="3CC6DD22" w:tentative="1">
      <w:start w:val="1"/>
      <w:numFmt w:val="lowerLetter"/>
      <w:lvlText w:val="%5."/>
      <w:lvlJc w:val="left"/>
      <w:pPr>
        <w:ind w:left="3960" w:hanging="360"/>
      </w:pPr>
    </w:lvl>
    <w:lvl w:ilvl="5" w:tplc="E4AC5E80" w:tentative="1">
      <w:start w:val="1"/>
      <w:numFmt w:val="lowerRoman"/>
      <w:lvlText w:val="%6."/>
      <w:lvlJc w:val="right"/>
      <w:pPr>
        <w:ind w:left="4680" w:hanging="180"/>
      </w:pPr>
    </w:lvl>
    <w:lvl w:ilvl="6" w:tplc="EEF6E1BA" w:tentative="1">
      <w:start w:val="1"/>
      <w:numFmt w:val="decimal"/>
      <w:lvlText w:val="%7."/>
      <w:lvlJc w:val="left"/>
      <w:pPr>
        <w:ind w:left="5400" w:hanging="360"/>
      </w:pPr>
    </w:lvl>
    <w:lvl w:ilvl="7" w:tplc="451833DA" w:tentative="1">
      <w:start w:val="1"/>
      <w:numFmt w:val="lowerLetter"/>
      <w:lvlText w:val="%8."/>
      <w:lvlJc w:val="left"/>
      <w:pPr>
        <w:ind w:left="6120" w:hanging="360"/>
      </w:pPr>
    </w:lvl>
    <w:lvl w:ilvl="8" w:tplc="7EF4F04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8F861F9"/>
    <w:multiLevelType w:val="hybridMultilevel"/>
    <w:tmpl w:val="ACF0F4F0"/>
    <w:lvl w:ilvl="0" w:tplc="7786C05E">
      <w:start w:val="1"/>
      <w:numFmt w:val="bullet"/>
      <w:pStyle w:val="Style5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6D2CA11A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E418FCBC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553A1A3E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3CC6DD22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E4AC5E80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EEF6E1BA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51833DA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7EF4F046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9">
    <w:nsid w:val="5E856446"/>
    <w:multiLevelType w:val="hybridMultilevel"/>
    <w:tmpl w:val="BB867862"/>
    <w:lvl w:ilvl="0" w:tplc="7786C05E">
      <w:start w:val="1"/>
      <w:numFmt w:val="lowerLetter"/>
      <w:pStyle w:val="Heading8"/>
      <w:lvlText w:val="%1)"/>
      <w:lvlJc w:val="left"/>
      <w:pPr>
        <w:ind w:left="648" w:hanging="360"/>
      </w:pPr>
      <w:rPr>
        <w:rFonts w:hint="default"/>
        <w:b w:val="0"/>
        <w:i w:val="0"/>
        <w:sz w:val="26"/>
      </w:rPr>
    </w:lvl>
    <w:lvl w:ilvl="1" w:tplc="6D2CA11A" w:tentative="1">
      <w:start w:val="1"/>
      <w:numFmt w:val="lowerLetter"/>
      <w:lvlText w:val="%2."/>
      <w:lvlJc w:val="left"/>
      <w:pPr>
        <w:ind w:left="1440" w:hanging="360"/>
      </w:pPr>
    </w:lvl>
    <w:lvl w:ilvl="2" w:tplc="E418FCBC" w:tentative="1">
      <w:start w:val="1"/>
      <w:numFmt w:val="lowerRoman"/>
      <w:lvlText w:val="%3."/>
      <w:lvlJc w:val="right"/>
      <w:pPr>
        <w:ind w:left="2160" w:hanging="180"/>
      </w:pPr>
    </w:lvl>
    <w:lvl w:ilvl="3" w:tplc="553A1A3E" w:tentative="1">
      <w:start w:val="1"/>
      <w:numFmt w:val="decimal"/>
      <w:lvlText w:val="%4."/>
      <w:lvlJc w:val="left"/>
      <w:pPr>
        <w:ind w:left="2880" w:hanging="360"/>
      </w:pPr>
    </w:lvl>
    <w:lvl w:ilvl="4" w:tplc="3CC6DD22" w:tentative="1">
      <w:start w:val="1"/>
      <w:numFmt w:val="lowerLetter"/>
      <w:lvlText w:val="%5."/>
      <w:lvlJc w:val="left"/>
      <w:pPr>
        <w:ind w:left="3600" w:hanging="360"/>
      </w:pPr>
    </w:lvl>
    <w:lvl w:ilvl="5" w:tplc="E4AC5E80" w:tentative="1">
      <w:start w:val="1"/>
      <w:numFmt w:val="lowerRoman"/>
      <w:lvlText w:val="%6."/>
      <w:lvlJc w:val="right"/>
      <w:pPr>
        <w:ind w:left="4320" w:hanging="180"/>
      </w:pPr>
    </w:lvl>
    <w:lvl w:ilvl="6" w:tplc="EEF6E1BA" w:tentative="1">
      <w:start w:val="1"/>
      <w:numFmt w:val="decimal"/>
      <w:lvlText w:val="%7."/>
      <w:lvlJc w:val="left"/>
      <w:pPr>
        <w:ind w:left="5040" w:hanging="360"/>
      </w:pPr>
    </w:lvl>
    <w:lvl w:ilvl="7" w:tplc="451833DA" w:tentative="1">
      <w:start w:val="1"/>
      <w:numFmt w:val="lowerLetter"/>
      <w:lvlText w:val="%8."/>
      <w:lvlJc w:val="left"/>
      <w:pPr>
        <w:ind w:left="5760" w:hanging="360"/>
      </w:pPr>
    </w:lvl>
    <w:lvl w:ilvl="8" w:tplc="7EF4F0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88325C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6C234BB2"/>
    <w:multiLevelType w:val="hybridMultilevel"/>
    <w:tmpl w:val="6CC42C4A"/>
    <w:lvl w:ilvl="0" w:tplc="5E3468F2">
      <w:start w:val="1"/>
      <w:numFmt w:val="bullet"/>
      <w:pStyle w:val="Style4"/>
      <w:lvlText w:val=""/>
      <w:lvlJc w:val="left"/>
      <w:pPr>
        <w:ind w:left="864" w:hanging="360"/>
      </w:pPr>
      <w:rPr>
        <w:rFonts w:ascii="Symbol" w:hAnsi="Symbol" w:hint="default"/>
        <w:b/>
      </w:rPr>
    </w:lvl>
    <w:lvl w:ilvl="1" w:tplc="04090019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>
    <w:nsid w:val="75A51D8E"/>
    <w:multiLevelType w:val="hybridMultilevel"/>
    <w:tmpl w:val="842C118A"/>
    <w:lvl w:ilvl="0" w:tplc="772082B4">
      <w:start w:val="1"/>
      <w:numFmt w:val="bullet"/>
      <w:pStyle w:val="Heading5"/>
      <w:lvlText w:val="-"/>
      <w:lvlJc w:val="left"/>
      <w:pPr>
        <w:tabs>
          <w:tab w:val="num" w:pos="720"/>
        </w:tabs>
        <w:ind w:left="0" w:firstLine="432"/>
      </w:pPr>
      <w:rPr>
        <w:rFonts w:ascii="Times New Roman" w:eastAsia="Calibri" w:hAnsi="Times New Roman" w:cs="Times New Roman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D806AA5"/>
    <w:multiLevelType w:val="hybridMultilevel"/>
    <w:tmpl w:val="391C759E"/>
    <w:lvl w:ilvl="0" w:tplc="EE56101E">
      <w:start w:val="1"/>
      <w:numFmt w:val="bullet"/>
      <w:pStyle w:val="Heading7"/>
      <w:lvlText w:val=""/>
      <w:lvlJc w:val="left"/>
      <w:pPr>
        <w:ind w:left="0" w:firstLine="576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3"/>
  </w:num>
  <w:num w:numId="5">
    <w:abstractNumId w:val="13"/>
  </w:num>
  <w:num w:numId="6">
    <w:abstractNumId w:val="10"/>
  </w:num>
  <w:num w:numId="7">
    <w:abstractNumId w:val="4"/>
  </w:num>
  <w:num w:numId="8">
    <w:abstractNumId w:val="9"/>
  </w:num>
  <w:num w:numId="9">
    <w:abstractNumId w:val="12"/>
  </w:num>
  <w:num w:numId="10">
    <w:abstractNumId w:val="2"/>
  </w:num>
  <w:num w:numId="11">
    <w:abstractNumId w:val="5"/>
  </w:num>
  <w:num w:numId="12">
    <w:abstractNumId w:val="8"/>
  </w:num>
  <w:num w:numId="13">
    <w:abstractNumId w:val="11"/>
  </w:num>
  <w:num w:numId="14">
    <w:abstractNumId w:val="6"/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activeWritingStyle w:appName="MSWord" w:lang="en-US" w:vendorID="64" w:dllVersion="131078" w:nlCheck="1" w:checkStyle="1"/>
  <w:activeWritingStyle w:appName="MSWord" w:lang="fr-FR" w:vendorID="64" w:dllVersion="131078" w:nlCheck="1" w:checkStyle="1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horizontal:center" fillcolor="white">
      <v:fill color="white"/>
      <v:shadow on="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763C"/>
    <w:rsid w:val="000000FA"/>
    <w:rsid w:val="000004FD"/>
    <w:rsid w:val="000009F1"/>
    <w:rsid w:val="00000A90"/>
    <w:rsid w:val="00000E1B"/>
    <w:rsid w:val="00000EAD"/>
    <w:rsid w:val="00000F09"/>
    <w:rsid w:val="0000106A"/>
    <w:rsid w:val="000012EF"/>
    <w:rsid w:val="000013CE"/>
    <w:rsid w:val="000014CE"/>
    <w:rsid w:val="0000163A"/>
    <w:rsid w:val="00001733"/>
    <w:rsid w:val="0000198A"/>
    <w:rsid w:val="000019CF"/>
    <w:rsid w:val="00001DD2"/>
    <w:rsid w:val="00001F81"/>
    <w:rsid w:val="00001FAE"/>
    <w:rsid w:val="0000213F"/>
    <w:rsid w:val="0000218A"/>
    <w:rsid w:val="0000224D"/>
    <w:rsid w:val="000022E8"/>
    <w:rsid w:val="000023C8"/>
    <w:rsid w:val="00002491"/>
    <w:rsid w:val="000024FE"/>
    <w:rsid w:val="0000283E"/>
    <w:rsid w:val="00002848"/>
    <w:rsid w:val="000028FE"/>
    <w:rsid w:val="00002B0B"/>
    <w:rsid w:val="00002F6C"/>
    <w:rsid w:val="000030A0"/>
    <w:rsid w:val="000030AF"/>
    <w:rsid w:val="0000336F"/>
    <w:rsid w:val="000033BD"/>
    <w:rsid w:val="00003661"/>
    <w:rsid w:val="00003697"/>
    <w:rsid w:val="00003830"/>
    <w:rsid w:val="000039B8"/>
    <w:rsid w:val="00003C9C"/>
    <w:rsid w:val="00003DAE"/>
    <w:rsid w:val="00003FCD"/>
    <w:rsid w:val="00004091"/>
    <w:rsid w:val="0000430C"/>
    <w:rsid w:val="00004483"/>
    <w:rsid w:val="00004602"/>
    <w:rsid w:val="00004687"/>
    <w:rsid w:val="00004789"/>
    <w:rsid w:val="00004876"/>
    <w:rsid w:val="00004AB7"/>
    <w:rsid w:val="00004EAC"/>
    <w:rsid w:val="00005045"/>
    <w:rsid w:val="000053B9"/>
    <w:rsid w:val="000054FA"/>
    <w:rsid w:val="0000551F"/>
    <w:rsid w:val="0000575F"/>
    <w:rsid w:val="00005798"/>
    <w:rsid w:val="00005929"/>
    <w:rsid w:val="00005945"/>
    <w:rsid w:val="00005F2E"/>
    <w:rsid w:val="00005F3C"/>
    <w:rsid w:val="00006007"/>
    <w:rsid w:val="00006027"/>
    <w:rsid w:val="00006141"/>
    <w:rsid w:val="00006195"/>
    <w:rsid w:val="000063F3"/>
    <w:rsid w:val="000065A7"/>
    <w:rsid w:val="000065F7"/>
    <w:rsid w:val="00006670"/>
    <w:rsid w:val="000069BC"/>
    <w:rsid w:val="00006C87"/>
    <w:rsid w:val="00006EB6"/>
    <w:rsid w:val="00006EC8"/>
    <w:rsid w:val="00006F80"/>
    <w:rsid w:val="00007435"/>
    <w:rsid w:val="00007483"/>
    <w:rsid w:val="00007501"/>
    <w:rsid w:val="0000751D"/>
    <w:rsid w:val="00007ADA"/>
    <w:rsid w:val="00007BC4"/>
    <w:rsid w:val="00007D71"/>
    <w:rsid w:val="00007FA8"/>
    <w:rsid w:val="00007FF5"/>
    <w:rsid w:val="00010031"/>
    <w:rsid w:val="000101AD"/>
    <w:rsid w:val="000101FC"/>
    <w:rsid w:val="0001023B"/>
    <w:rsid w:val="0001036D"/>
    <w:rsid w:val="00010623"/>
    <w:rsid w:val="00010725"/>
    <w:rsid w:val="0001099F"/>
    <w:rsid w:val="00010A00"/>
    <w:rsid w:val="00010A71"/>
    <w:rsid w:val="00010A8E"/>
    <w:rsid w:val="00010BDF"/>
    <w:rsid w:val="00010C18"/>
    <w:rsid w:val="00010D1C"/>
    <w:rsid w:val="00010EE0"/>
    <w:rsid w:val="00010FDD"/>
    <w:rsid w:val="00011071"/>
    <w:rsid w:val="000110A5"/>
    <w:rsid w:val="000110DC"/>
    <w:rsid w:val="0001152B"/>
    <w:rsid w:val="0001164B"/>
    <w:rsid w:val="0001182A"/>
    <w:rsid w:val="0001197D"/>
    <w:rsid w:val="00011AE0"/>
    <w:rsid w:val="00011DB3"/>
    <w:rsid w:val="00011DD1"/>
    <w:rsid w:val="00011EB6"/>
    <w:rsid w:val="00011F28"/>
    <w:rsid w:val="000123A6"/>
    <w:rsid w:val="000124ED"/>
    <w:rsid w:val="00012571"/>
    <w:rsid w:val="00012804"/>
    <w:rsid w:val="000128EE"/>
    <w:rsid w:val="000129A4"/>
    <w:rsid w:val="000129D9"/>
    <w:rsid w:val="00012A7B"/>
    <w:rsid w:val="00012A8A"/>
    <w:rsid w:val="00012CDD"/>
    <w:rsid w:val="00012D12"/>
    <w:rsid w:val="00012D50"/>
    <w:rsid w:val="00012F88"/>
    <w:rsid w:val="00013054"/>
    <w:rsid w:val="000132F5"/>
    <w:rsid w:val="00013348"/>
    <w:rsid w:val="000134AC"/>
    <w:rsid w:val="00013BD3"/>
    <w:rsid w:val="00013CAA"/>
    <w:rsid w:val="00014119"/>
    <w:rsid w:val="000143F8"/>
    <w:rsid w:val="00014550"/>
    <w:rsid w:val="0001462E"/>
    <w:rsid w:val="000147A8"/>
    <w:rsid w:val="0001480A"/>
    <w:rsid w:val="00014934"/>
    <w:rsid w:val="00014F00"/>
    <w:rsid w:val="00015146"/>
    <w:rsid w:val="00015147"/>
    <w:rsid w:val="0001516E"/>
    <w:rsid w:val="00015319"/>
    <w:rsid w:val="000153CD"/>
    <w:rsid w:val="000156FA"/>
    <w:rsid w:val="00015900"/>
    <w:rsid w:val="0001591C"/>
    <w:rsid w:val="000159D3"/>
    <w:rsid w:val="00015A09"/>
    <w:rsid w:val="00015B46"/>
    <w:rsid w:val="00015DF7"/>
    <w:rsid w:val="00015E5D"/>
    <w:rsid w:val="00015F89"/>
    <w:rsid w:val="00015FFB"/>
    <w:rsid w:val="000160A1"/>
    <w:rsid w:val="00016285"/>
    <w:rsid w:val="000164D9"/>
    <w:rsid w:val="0001656D"/>
    <w:rsid w:val="0001657F"/>
    <w:rsid w:val="000165BA"/>
    <w:rsid w:val="00016888"/>
    <w:rsid w:val="0001699C"/>
    <w:rsid w:val="00016ABE"/>
    <w:rsid w:val="00016B4C"/>
    <w:rsid w:val="00016CD8"/>
    <w:rsid w:val="00016D09"/>
    <w:rsid w:val="00016E72"/>
    <w:rsid w:val="000170CA"/>
    <w:rsid w:val="000171CB"/>
    <w:rsid w:val="000172C6"/>
    <w:rsid w:val="00017408"/>
    <w:rsid w:val="0001781E"/>
    <w:rsid w:val="0001788E"/>
    <w:rsid w:val="00017891"/>
    <w:rsid w:val="00017AC3"/>
    <w:rsid w:val="00017ACC"/>
    <w:rsid w:val="00017C9C"/>
    <w:rsid w:val="00017DF0"/>
    <w:rsid w:val="00017F69"/>
    <w:rsid w:val="00020120"/>
    <w:rsid w:val="000201F3"/>
    <w:rsid w:val="000202CF"/>
    <w:rsid w:val="0002034B"/>
    <w:rsid w:val="00020382"/>
    <w:rsid w:val="0002042E"/>
    <w:rsid w:val="0002046E"/>
    <w:rsid w:val="0002047C"/>
    <w:rsid w:val="0002057A"/>
    <w:rsid w:val="0002074E"/>
    <w:rsid w:val="0002093C"/>
    <w:rsid w:val="00020BC5"/>
    <w:rsid w:val="00020F89"/>
    <w:rsid w:val="0002105C"/>
    <w:rsid w:val="0002112B"/>
    <w:rsid w:val="00021211"/>
    <w:rsid w:val="000213F7"/>
    <w:rsid w:val="0002172D"/>
    <w:rsid w:val="00021853"/>
    <w:rsid w:val="00021C0A"/>
    <w:rsid w:val="00021DAC"/>
    <w:rsid w:val="00021F88"/>
    <w:rsid w:val="00022135"/>
    <w:rsid w:val="00022249"/>
    <w:rsid w:val="0002240F"/>
    <w:rsid w:val="0002251F"/>
    <w:rsid w:val="0002256E"/>
    <w:rsid w:val="0002271A"/>
    <w:rsid w:val="000227A0"/>
    <w:rsid w:val="000228A4"/>
    <w:rsid w:val="00022AC9"/>
    <w:rsid w:val="00022C3B"/>
    <w:rsid w:val="00022E7A"/>
    <w:rsid w:val="00022EF9"/>
    <w:rsid w:val="0002317D"/>
    <w:rsid w:val="0002326F"/>
    <w:rsid w:val="00023612"/>
    <w:rsid w:val="00023633"/>
    <w:rsid w:val="0002378F"/>
    <w:rsid w:val="00023AA2"/>
    <w:rsid w:val="00023AAE"/>
    <w:rsid w:val="00023B37"/>
    <w:rsid w:val="00023BF4"/>
    <w:rsid w:val="00023C40"/>
    <w:rsid w:val="00023CCC"/>
    <w:rsid w:val="00024000"/>
    <w:rsid w:val="00024140"/>
    <w:rsid w:val="00024449"/>
    <w:rsid w:val="00024493"/>
    <w:rsid w:val="000245DE"/>
    <w:rsid w:val="0002468A"/>
    <w:rsid w:val="000248C1"/>
    <w:rsid w:val="00024921"/>
    <w:rsid w:val="00024AC5"/>
    <w:rsid w:val="00024AFC"/>
    <w:rsid w:val="00024B39"/>
    <w:rsid w:val="00024B43"/>
    <w:rsid w:val="00024D68"/>
    <w:rsid w:val="00024F7D"/>
    <w:rsid w:val="000254BF"/>
    <w:rsid w:val="0002559B"/>
    <w:rsid w:val="00025993"/>
    <w:rsid w:val="000259B2"/>
    <w:rsid w:val="00025AFB"/>
    <w:rsid w:val="00025C86"/>
    <w:rsid w:val="00025F15"/>
    <w:rsid w:val="0002610C"/>
    <w:rsid w:val="000261CC"/>
    <w:rsid w:val="000261E2"/>
    <w:rsid w:val="00026293"/>
    <w:rsid w:val="00026319"/>
    <w:rsid w:val="00026362"/>
    <w:rsid w:val="0002636E"/>
    <w:rsid w:val="0002645A"/>
    <w:rsid w:val="0002650D"/>
    <w:rsid w:val="000265B6"/>
    <w:rsid w:val="0002660C"/>
    <w:rsid w:val="00026774"/>
    <w:rsid w:val="00026915"/>
    <w:rsid w:val="00026DA7"/>
    <w:rsid w:val="00026E76"/>
    <w:rsid w:val="00026ECB"/>
    <w:rsid w:val="00027001"/>
    <w:rsid w:val="000270D8"/>
    <w:rsid w:val="000274CD"/>
    <w:rsid w:val="00027627"/>
    <w:rsid w:val="00027713"/>
    <w:rsid w:val="000277E8"/>
    <w:rsid w:val="0002797B"/>
    <w:rsid w:val="00027A95"/>
    <w:rsid w:val="00027B83"/>
    <w:rsid w:val="00027CC4"/>
    <w:rsid w:val="00027CE5"/>
    <w:rsid w:val="00027CF2"/>
    <w:rsid w:val="00027DE0"/>
    <w:rsid w:val="00027FF8"/>
    <w:rsid w:val="00027FFD"/>
    <w:rsid w:val="00030085"/>
    <w:rsid w:val="000300A5"/>
    <w:rsid w:val="00030172"/>
    <w:rsid w:val="00030244"/>
    <w:rsid w:val="000304B6"/>
    <w:rsid w:val="00030B0D"/>
    <w:rsid w:val="00030B13"/>
    <w:rsid w:val="00030B8A"/>
    <w:rsid w:val="00030D3A"/>
    <w:rsid w:val="00030DA2"/>
    <w:rsid w:val="00030DD9"/>
    <w:rsid w:val="00030E2F"/>
    <w:rsid w:val="00030EA6"/>
    <w:rsid w:val="00030EAF"/>
    <w:rsid w:val="00030F1A"/>
    <w:rsid w:val="00031009"/>
    <w:rsid w:val="00031063"/>
    <w:rsid w:val="000310F4"/>
    <w:rsid w:val="000312C8"/>
    <w:rsid w:val="00031473"/>
    <w:rsid w:val="00031546"/>
    <w:rsid w:val="00031935"/>
    <w:rsid w:val="00031963"/>
    <w:rsid w:val="00031A9A"/>
    <w:rsid w:val="00031CAC"/>
    <w:rsid w:val="00031CD3"/>
    <w:rsid w:val="00031D50"/>
    <w:rsid w:val="000320B7"/>
    <w:rsid w:val="00032178"/>
    <w:rsid w:val="000321D0"/>
    <w:rsid w:val="000322D2"/>
    <w:rsid w:val="00032508"/>
    <w:rsid w:val="00032547"/>
    <w:rsid w:val="0003262B"/>
    <w:rsid w:val="000327F7"/>
    <w:rsid w:val="00032897"/>
    <w:rsid w:val="00032A94"/>
    <w:rsid w:val="00032CE3"/>
    <w:rsid w:val="00032D61"/>
    <w:rsid w:val="00032EED"/>
    <w:rsid w:val="00032F46"/>
    <w:rsid w:val="000331E8"/>
    <w:rsid w:val="00033398"/>
    <w:rsid w:val="00033480"/>
    <w:rsid w:val="00033770"/>
    <w:rsid w:val="00033773"/>
    <w:rsid w:val="00033837"/>
    <w:rsid w:val="0003387A"/>
    <w:rsid w:val="000338CE"/>
    <w:rsid w:val="00033B0E"/>
    <w:rsid w:val="00033B47"/>
    <w:rsid w:val="00033BCD"/>
    <w:rsid w:val="00033D8E"/>
    <w:rsid w:val="00034003"/>
    <w:rsid w:val="00034241"/>
    <w:rsid w:val="000342DD"/>
    <w:rsid w:val="0003444C"/>
    <w:rsid w:val="0003458F"/>
    <w:rsid w:val="0003461C"/>
    <w:rsid w:val="000346F5"/>
    <w:rsid w:val="000347D6"/>
    <w:rsid w:val="000349CF"/>
    <w:rsid w:val="00034AB1"/>
    <w:rsid w:val="00034B07"/>
    <w:rsid w:val="00034B5B"/>
    <w:rsid w:val="00034C07"/>
    <w:rsid w:val="00034CB6"/>
    <w:rsid w:val="00034F4B"/>
    <w:rsid w:val="00035273"/>
    <w:rsid w:val="0003530B"/>
    <w:rsid w:val="00035384"/>
    <w:rsid w:val="0003540F"/>
    <w:rsid w:val="000356E1"/>
    <w:rsid w:val="00035732"/>
    <w:rsid w:val="000358D2"/>
    <w:rsid w:val="0003591E"/>
    <w:rsid w:val="00035AA4"/>
    <w:rsid w:val="00035ADD"/>
    <w:rsid w:val="00035DAD"/>
    <w:rsid w:val="00035DBD"/>
    <w:rsid w:val="00035FD7"/>
    <w:rsid w:val="000361B2"/>
    <w:rsid w:val="000361B9"/>
    <w:rsid w:val="000363BB"/>
    <w:rsid w:val="0003640E"/>
    <w:rsid w:val="00036538"/>
    <w:rsid w:val="00036596"/>
    <w:rsid w:val="0003675F"/>
    <w:rsid w:val="00036765"/>
    <w:rsid w:val="0003682F"/>
    <w:rsid w:val="0003695D"/>
    <w:rsid w:val="00036A49"/>
    <w:rsid w:val="00036A71"/>
    <w:rsid w:val="00036A8B"/>
    <w:rsid w:val="00036B4F"/>
    <w:rsid w:val="00036DFF"/>
    <w:rsid w:val="0003716C"/>
    <w:rsid w:val="000371CD"/>
    <w:rsid w:val="000372C6"/>
    <w:rsid w:val="0003744E"/>
    <w:rsid w:val="0003772F"/>
    <w:rsid w:val="000377C7"/>
    <w:rsid w:val="00037880"/>
    <w:rsid w:val="00037900"/>
    <w:rsid w:val="0003797F"/>
    <w:rsid w:val="00037A1D"/>
    <w:rsid w:val="00037B87"/>
    <w:rsid w:val="00037BDE"/>
    <w:rsid w:val="00037ED0"/>
    <w:rsid w:val="00037ED3"/>
    <w:rsid w:val="00037FB6"/>
    <w:rsid w:val="000401E6"/>
    <w:rsid w:val="00040440"/>
    <w:rsid w:val="000404AB"/>
    <w:rsid w:val="0004055B"/>
    <w:rsid w:val="00040563"/>
    <w:rsid w:val="0004058D"/>
    <w:rsid w:val="000405B3"/>
    <w:rsid w:val="000406F0"/>
    <w:rsid w:val="0004087E"/>
    <w:rsid w:val="000408B0"/>
    <w:rsid w:val="00040985"/>
    <w:rsid w:val="00040C02"/>
    <w:rsid w:val="00040CFB"/>
    <w:rsid w:val="00040F02"/>
    <w:rsid w:val="00040F06"/>
    <w:rsid w:val="00040F3F"/>
    <w:rsid w:val="0004109E"/>
    <w:rsid w:val="00041193"/>
    <w:rsid w:val="000412E3"/>
    <w:rsid w:val="00041445"/>
    <w:rsid w:val="00041840"/>
    <w:rsid w:val="000418F4"/>
    <w:rsid w:val="00041913"/>
    <w:rsid w:val="00041A30"/>
    <w:rsid w:val="00041A85"/>
    <w:rsid w:val="00041C20"/>
    <w:rsid w:val="00041C8A"/>
    <w:rsid w:val="00041DF3"/>
    <w:rsid w:val="0004226A"/>
    <w:rsid w:val="00042347"/>
    <w:rsid w:val="00042396"/>
    <w:rsid w:val="0004239F"/>
    <w:rsid w:val="00042434"/>
    <w:rsid w:val="0004249A"/>
    <w:rsid w:val="000425B1"/>
    <w:rsid w:val="0004265C"/>
    <w:rsid w:val="000426E8"/>
    <w:rsid w:val="00042715"/>
    <w:rsid w:val="000427D0"/>
    <w:rsid w:val="0004298F"/>
    <w:rsid w:val="000429FA"/>
    <w:rsid w:val="00042A9C"/>
    <w:rsid w:val="00042AA4"/>
    <w:rsid w:val="00042CB0"/>
    <w:rsid w:val="00042CFC"/>
    <w:rsid w:val="00042F52"/>
    <w:rsid w:val="00043038"/>
    <w:rsid w:val="0004319B"/>
    <w:rsid w:val="0004345C"/>
    <w:rsid w:val="00043623"/>
    <w:rsid w:val="00043872"/>
    <w:rsid w:val="00043923"/>
    <w:rsid w:val="00043AA3"/>
    <w:rsid w:val="00043AB5"/>
    <w:rsid w:val="00043ABF"/>
    <w:rsid w:val="00043BD1"/>
    <w:rsid w:val="00043E60"/>
    <w:rsid w:val="00043EFF"/>
    <w:rsid w:val="00044474"/>
    <w:rsid w:val="000444B9"/>
    <w:rsid w:val="00044938"/>
    <w:rsid w:val="00044CB3"/>
    <w:rsid w:val="00044E57"/>
    <w:rsid w:val="00044E7E"/>
    <w:rsid w:val="00044E86"/>
    <w:rsid w:val="00044F27"/>
    <w:rsid w:val="00045061"/>
    <w:rsid w:val="00045069"/>
    <w:rsid w:val="0004513D"/>
    <w:rsid w:val="000451A5"/>
    <w:rsid w:val="000454B7"/>
    <w:rsid w:val="000455B0"/>
    <w:rsid w:val="000456A6"/>
    <w:rsid w:val="00045825"/>
    <w:rsid w:val="00045915"/>
    <w:rsid w:val="00045B24"/>
    <w:rsid w:val="00045D14"/>
    <w:rsid w:val="00045E7C"/>
    <w:rsid w:val="00045EEE"/>
    <w:rsid w:val="00045F0C"/>
    <w:rsid w:val="00046051"/>
    <w:rsid w:val="0004605B"/>
    <w:rsid w:val="00046162"/>
    <w:rsid w:val="0004634A"/>
    <w:rsid w:val="00046353"/>
    <w:rsid w:val="000464D0"/>
    <w:rsid w:val="00046617"/>
    <w:rsid w:val="00046640"/>
    <w:rsid w:val="000468B4"/>
    <w:rsid w:val="00046910"/>
    <w:rsid w:val="0004692D"/>
    <w:rsid w:val="00046998"/>
    <w:rsid w:val="000469CC"/>
    <w:rsid w:val="00046A36"/>
    <w:rsid w:val="00046AC9"/>
    <w:rsid w:val="00046C08"/>
    <w:rsid w:val="00046EB8"/>
    <w:rsid w:val="00046F70"/>
    <w:rsid w:val="000471DA"/>
    <w:rsid w:val="000473D7"/>
    <w:rsid w:val="000473FF"/>
    <w:rsid w:val="00047563"/>
    <w:rsid w:val="0004765C"/>
    <w:rsid w:val="00047990"/>
    <w:rsid w:val="00047BF6"/>
    <w:rsid w:val="0005025B"/>
    <w:rsid w:val="00050483"/>
    <w:rsid w:val="000504A7"/>
    <w:rsid w:val="00050678"/>
    <w:rsid w:val="0005098C"/>
    <w:rsid w:val="00050DE9"/>
    <w:rsid w:val="00051130"/>
    <w:rsid w:val="0005124A"/>
    <w:rsid w:val="0005140B"/>
    <w:rsid w:val="00051459"/>
    <w:rsid w:val="00051637"/>
    <w:rsid w:val="0005164C"/>
    <w:rsid w:val="00051724"/>
    <w:rsid w:val="0005195A"/>
    <w:rsid w:val="000519B2"/>
    <w:rsid w:val="00051A56"/>
    <w:rsid w:val="00051ACB"/>
    <w:rsid w:val="00051D9F"/>
    <w:rsid w:val="00052006"/>
    <w:rsid w:val="000520F6"/>
    <w:rsid w:val="000521D3"/>
    <w:rsid w:val="00052270"/>
    <w:rsid w:val="00052277"/>
    <w:rsid w:val="000523B8"/>
    <w:rsid w:val="000524C9"/>
    <w:rsid w:val="000524D8"/>
    <w:rsid w:val="00052569"/>
    <w:rsid w:val="000525EA"/>
    <w:rsid w:val="000526C3"/>
    <w:rsid w:val="000527CC"/>
    <w:rsid w:val="000527E9"/>
    <w:rsid w:val="00052DFF"/>
    <w:rsid w:val="00052FA7"/>
    <w:rsid w:val="0005311B"/>
    <w:rsid w:val="000532D9"/>
    <w:rsid w:val="00053402"/>
    <w:rsid w:val="0005378B"/>
    <w:rsid w:val="00053BE9"/>
    <w:rsid w:val="00053C27"/>
    <w:rsid w:val="00053CA7"/>
    <w:rsid w:val="00053D5D"/>
    <w:rsid w:val="00053E6D"/>
    <w:rsid w:val="0005421C"/>
    <w:rsid w:val="0005425B"/>
    <w:rsid w:val="00054358"/>
    <w:rsid w:val="00054744"/>
    <w:rsid w:val="00054946"/>
    <w:rsid w:val="00054AC4"/>
    <w:rsid w:val="00054BE1"/>
    <w:rsid w:val="00054BF6"/>
    <w:rsid w:val="00054FDC"/>
    <w:rsid w:val="00055097"/>
    <w:rsid w:val="00055255"/>
    <w:rsid w:val="0005539A"/>
    <w:rsid w:val="000553CF"/>
    <w:rsid w:val="0005545D"/>
    <w:rsid w:val="0005551A"/>
    <w:rsid w:val="00055A52"/>
    <w:rsid w:val="00055AC9"/>
    <w:rsid w:val="00055AD5"/>
    <w:rsid w:val="00055BAD"/>
    <w:rsid w:val="00055D5E"/>
    <w:rsid w:val="00055EEE"/>
    <w:rsid w:val="00055F52"/>
    <w:rsid w:val="0005613E"/>
    <w:rsid w:val="00056444"/>
    <w:rsid w:val="000567D3"/>
    <w:rsid w:val="00056996"/>
    <w:rsid w:val="000569B3"/>
    <w:rsid w:val="00056A00"/>
    <w:rsid w:val="00056CD5"/>
    <w:rsid w:val="00056DF0"/>
    <w:rsid w:val="00056F6C"/>
    <w:rsid w:val="000571BF"/>
    <w:rsid w:val="000571EE"/>
    <w:rsid w:val="000572D1"/>
    <w:rsid w:val="00057318"/>
    <w:rsid w:val="0005766E"/>
    <w:rsid w:val="000577D6"/>
    <w:rsid w:val="0005796D"/>
    <w:rsid w:val="00057A38"/>
    <w:rsid w:val="00057A41"/>
    <w:rsid w:val="00057B98"/>
    <w:rsid w:val="00057CF1"/>
    <w:rsid w:val="00057D63"/>
    <w:rsid w:val="00057EB0"/>
    <w:rsid w:val="00057EC6"/>
    <w:rsid w:val="00057FFC"/>
    <w:rsid w:val="00060141"/>
    <w:rsid w:val="0006030E"/>
    <w:rsid w:val="00060421"/>
    <w:rsid w:val="00060542"/>
    <w:rsid w:val="00060A29"/>
    <w:rsid w:val="00060A96"/>
    <w:rsid w:val="00060BB5"/>
    <w:rsid w:val="00060C2F"/>
    <w:rsid w:val="00060CC8"/>
    <w:rsid w:val="00060F56"/>
    <w:rsid w:val="000611D9"/>
    <w:rsid w:val="0006129E"/>
    <w:rsid w:val="000613C0"/>
    <w:rsid w:val="000614AD"/>
    <w:rsid w:val="000614B2"/>
    <w:rsid w:val="00061559"/>
    <w:rsid w:val="00061759"/>
    <w:rsid w:val="0006181D"/>
    <w:rsid w:val="00061942"/>
    <w:rsid w:val="00061960"/>
    <w:rsid w:val="00061A0B"/>
    <w:rsid w:val="00061A53"/>
    <w:rsid w:val="00061A5C"/>
    <w:rsid w:val="00061A60"/>
    <w:rsid w:val="00061B06"/>
    <w:rsid w:val="00061DCA"/>
    <w:rsid w:val="00061EBF"/>
    <w:rsid w:val="00061F13"/>
    <w:rsid w:val="00062080"/>
    <w:rsid w:val="000620B0"/>
    <w:rsid w:val="00062223"/>
    <w:rsid w:val="0006222D"/>
    <w:rsid w:val="00062484"/>
    <w:rsid w:val="00062620"/>
    <w:rsid w:val="00062892"/>
    <w:rsid w:val="0006297F"/>
    <w:rsid w:val="00062A07"/>
    <w:rsid w:val="00062A44"/>
    <w:rsid w:val="00062ABF"/>
    <w:rsid w:val="00062B14"/>
    <w:rsid w:val="00062BB3"/>
    <w:rsid w:val="00062DF0"/>
    <w:rsid w:val="00062F40"/>
    <w:rsid w:val="00062FFB"/>
    <w:rsid w:val="0006304E"/>
    <w:rsid w:val="000631DD"/>
    <w:rsid w:val="000631FD"/>
    <w:rsid w:val="00063634"/>
    <w:rsid w:val="00063E93"/>
    <w:rsid w:val="000640FD"/>
    <w:rsid w:val="00064101"/>
    <w:rsid w:val="000641E3"/>
    <w:rsid w:val="00064373"/>
    <w:rsid w:val="0006450B"/>
    <w:rsid w:val="0006473D"/>
    <w:rsid w:val="0006474B"/>
    <w:rsid w:val="0006482D"/>
    <w:rsid w:val="000648E2"/>
    <w:rsid w:val="00064966"/>
    <w:rsid w:val="00064AB6"/>
    <w:rsid w:val="00064CAD"/>
    <w:rsid w:val="00064EE0"/>
    <w:rsid w:val="00065000"/>
    <w:rsid w:val="00065031"/>
    <w:rsid w:val="0006512D"/>
    <w:rsid w:val="00065270"/>
    <w:rsid w:val="000652BA"/>
    <w:rsid w:val="00065306"/>
    <w:rsid w:val="000653B4"/>
    <w:rsid w:val="000653DD"/>
    <w:rsid w:val="0006541C"/>
    <w:rsid w:val="0006551B"/>
    <w:rsid w:val="00065618"/>
    <w:rsid w:val="000657F8"/>
    <w:rsid w:val="00065873"/>
    <w:rsid w:val="000658DC"/>
    <w:rsid w:val="000659F7"/>
    <w:rsid w:val="00065CA5"/>
    <w:rsid w:val="00065CD8"/>
    <w:rsid w:val="00065EE4"/>
    <w:rsid w:val="00066350"/>
    <w:rsid w:val="0006650A"/>
    <w:rsid w:val="0006667E"/>
    <w:rsid w:val="00066776"/>
    <w:rsid w:val="00066DCF"/>
    <w:rsid w:val="00066E19"/>
    <w:rsid w:val="00066F2F"/>
    <w:rsid w:val="00066FBE"/>
    <w:rsid w:val="00067098"/>
    <w:rsid w:val="0006731B"/>
    <w:rsid w:val="00067355"/>
    <w:rsid w:val="00067652"/>
    <w:rsid w:val="0006776D"/>
    <w:rsid w:val="00067C5A"/>
    <w:rsid w:val="00067DCA"/>
    <w:rsid w:val="00067E75"/>
    <w:rsid w:val="00067F0C"/>
    <w:rsid w:val="00067FF1"/>
    <w:rsid w:val="0007003F"/>
    <w:rsid w:val="0007017A"/>
    <w:rsid w:val="0007023C"/>
    <w:rsid w:val="000702BF"/>
    <w:rsid w:val="000702E1"/>
    <w:rsid w:val="000703E6"/>
    <w:rsid w:val="00070402"/>
    <w:rsid w:val="00070520"/>
    <w:rsid w:val="000706F3"/>
    <w:rsid w:val="000707BD"/>
    <w:rsid w:val="00070870"/>
    <w:rsid w:val="00070AC9"/>
    <w:rsid w:val="00070B61"/>
    <w:rsid w:val="0007110D"/>
    <w:rsid w:val="00071338"/>
    <w:rsid w:val="00071790"/>
    <w:rsid w:val="0007180F"/>
    <w:rsid w:val="00071812"/>
    <w:rsid w:val="000719FD"/>
    <w:rsid w:val="00071A84"/>
    <w:rsid w:val="00071B7C"/>
    <w:rsid w:val="00071C7A"/>
    <w:rsid w:val="00071D9E"/>
    <w:rsid w:val="00071E02"/>
    <w:rsid w:val="00071E40"/>
    <w:rsid w:val="00071E7A"/>
    <w:rsid w:val="0007200C"/>
    <w:rsid w:val="00072034"/>
    <w:rsid w:val="000720CA"/>
    <w:rsid w:val="000720FC"/>
    <w:rsid w:val="0007235B"/>
    <w:rsid w:val="00072398"/>
    <w:rsid w:val="000725D6"/>
    <w:rsid w:val="000725EF"/>
    <w:rsid w:val="00072970"/>
    <w:rsid w:val="00072A0D"/>
    <w:rsid w:val="00072ACD"/>
    <w:rsid w:val="00072BA0"/>
    <w:rsid w:val="00072D4A"/>
    <w:rsid w:val="00072E16"/>
    <w:rsid w:val="00072F2B"/>
    <w:rsid w:val="00072FA8"/>
    <w:rsid w:val="00073173"/>
    <w:rsid w:val="000731B1"/>
    <w:rsid w:val="0007343D"/>
    <w:rsid w:val="000734B3"/>
    <w:rsid w:val="000734D4"/>
    <w:rsid w:val="00073954"/>
    <w:rsid w:val="00073C53"/>
    <w:rsid w:val="00073EEF"/>
    <w:rsid w:val="00073EFE"/>
    <w:rsid w:val="00074026"/>
    <w:rsid w:val="00074038"/>
    <w:rsid w:val="000740C2"/>
    <w:rsid w:val="000741F5"/>
    <w:rsid w:val="00074250"/>
    <w:rsid w:val="00074626"/>
    <w:rsid w:val="000747DE"/>
    <w:rsid w:val="00074A24"/>
    <w:rsid w:val="00074A88"/>
    <w:rsid w:val="00074CB0"/>
    <w:rsid w:val="00074EE1"/>
    <w:rsid w:val="0007534C"/>
    <w:rsid w:val="0007539E"/>
    <w:rsid w:val="0007544F"/>
    <w:rsid w:val="00075479"/>
    <w:rsid w:val="00075670"/>
    <w:rsid w:val="0007583B"/>
    <w:rsid w:val="000758FB"/>
    <w:rsid w:val="00075912"/>
    <w:rsid w:val="00075949"/>
    <w:rsid w:val="00075972"/>
    <w:rsid w:val="000759CD"/>
    <w:rsid w:val="00075AD7"/>
    <w:rsid w:val="00075B10"/>
    <w:rsid w:val="00075CEC"/>
    <w:rsid w:val="00075D58"/>
    <w:rsid w:val="00075E62"/>
    <w:rsid w:val="00075FB9"/>
    <w:rsid w:val="00076138"/>
    <w:rsid w:val="0007618C"/>
    <w:rsid w:val="000761A6"/>
    <w:rsid w:val="0007625A"/>
    <w:rsid w:val="00076339"/>
    <w:rsid w:val="000763E0"/>
    <w:rsid w:val="0007656B"/>
    <w:rsid w:val="00076626"/>
    <w:rsid w:val="000766A0"/>
    <w:rsid w:val="000766B1"/>
    <w:rsid w:val="000767BF"/>
    <w:rsid w:val="0007680B"/>
    <w:rsid w:val="000768A4"/>
    <w:rsid w:val="00076A1F"/>
    <w:rsid w:val="00076AE4"/>
    <w:rsid w:val="00076D7D"/>
    <w:rsid w:val="00076E1B"/>
    <w:rsid w:val="00076F8F"/>
    <w:rsid w:val="0007713F"/>
    <w:rsid w:val="00077203"/>
    <w:rsid w:val="000773C4"/>
    <w:rsid w:val="000773F2"/>
    <w:rsid w:val="000773F4"/>
    <w:rsid w:val="00077A01"/>
    <w:rsid w:val="00077A3D"/>
    <w:rsid w:val="00077AC1"/>
    <w:rsid w:val="00077BE1"/>
    <w:rsid w:val="00077C92"/>
    <w:rsid w:val="00077CC3"/>
    <w:rsid w:val="00077E3B"/>
    <w:rsid w:val="00077E51"/>
    <w:rsid w:val="00077F3F"/>
    <w:rsid w:val="00077F75"/>
    <w:rsid w:val="00080014"/>
    <w:rsid w:val="00080019"/>
    <w:rsid w:val="000801B7"/>
    <w:rsid w:val="00080209"/>
    <w:rsid w:val="00080334"/>
    <w:rsid w:val="00080365"/>
    <w:rsid w:val="0008040F"/>
    <w:rsid w:val="0008078C"/>
    <w:rsid w:val="00080831"/>
    <w:rsid w:val="0008083C"/>
    <w:rsid w:val="000808C4"/>
    <w:rsid w:val="000809DD"/>
    <w:rsid w:val="00080A89"/>
    <w:rsid w:val="00080BCC"/>
    <w:rsid w:val="00080D63"/>
    <w:rsid w:val="00080D8C"/>
    <w:rsid w:val="00080DF4"/>
    <w:rsid w:val="00080EAD"/>
    <w:rsid w:val="00080EFA"/>
    <w:rsid w:val="00081024"/>
    <w:rsid w:val="000811C1"/>
    <w:rsid w:val="0008145D"/>
    <w:rsid w:val="0008167A"/>
    <w:rsid w:val="000816CF"/>
    <w:rsid w:val="000816EE"/>
    <w:rsid w:val="000818AF"/>
    <w:rsid w:val="00081A15"/>
    <w:rsid w:val="00081F80"/>
    <w:rsid w:val="00082029"/>
    <w:rsid w:val="000822D3"/>
    <w:rsid w:val="00082334"/>
    <w:rsid w:val="00082462"/>
    <w:rsid w:val="0008257A"/>
    <w:rsid w:val="0008259D"/>
    <w:rsid w:val="000827D8"/>
    <w:rsid w:val="00082A61"/>
    <w:rsid w:val="00082C00"/>
    <w:rsid w:val="00082C03"/>
    <w:rsid w:val="00082C13"/>
    <w:rsid w:val="00082C26"/>
    <w:rsid w:val="00082C9A"/>
    <w:rsid w:val="00082E84"/>
    <w:rsid w:val="00082E96"/>
    <w:rsid w:val="000830AC"/>
    <w:rsid w:val="00083315"/>
    <w:rsid w:val="0008332A"/>
    <w:rsid w:val="0008395B"/>
    <w:rsid w:val="00083A4B"/>
    <w:rsid w:val="00083BE3"/>
    <w:rsid w:val="00083EAD"/>
    <w:rsid w:val="00083EF6"/>
    <w:rsid w:val="00083F91"/>
    <w:rsid w:val="00083FD9"/>
    <w:rsid w:val="000842E0"/>
    <w:rsid w:val="000844EB"/>
    <w:rsid w:val="000844EE"/>
    <w:rsid w:val="000845A5"/>
    <w:rsid w:val="00084614"/>
    <w:rsid w:val="00084A21"/>
    <w:rsid w:val="00084A5D"/>
    <w:rsid w:val="00084A9C"/>
    <w:rsid w:val="00084E1C"/>
    <w:rsid w:val="00085030"/>
    <w:rsid w:val="0008522D"/>
    <w:rsid w:val="00085567"/>
    <w:rsid w:val="000855E7"/>
    <w:rsid w:val="000856DE"/>
    <w:rsid w:val="000858F5"/>
    <w:rsid w:val="00085A39"/>
    <w:rsid w:val="00085A8B"/>
    <w:rsid w:val="00085B9B"/>
    <w:rsid w:val="00085C7E"/>
    <w:rsid w:val="00085E2C"/>
    <w:rsid w:val="00086111"/>
    <w:rsid w:val="00086190"/>
    <w:rsid w:val="00086327"/>
    <w:rsid w:val="000863C3"/>
    <w:rsid w:val="000864E5"/>
    <w:rsid w:val="00086557"/>
    <w:rsid w:val="00086927"/>
    <w:rsid w:val="00086928"/>
    <w:rsid w:val="00086948"/>
    <w:rsid w:val="00086B42"/>
    <w:rsid w:val="00086BBB"/>
    <w:rsid w:val="00086CF6"/>
    <w:rsid w:val="00086D69"/>
    <w:rsid w:val="00086D9B"/>
    <w:rsid w:val="00086EED"/>
    <w:rsid w:val="00086FCA"/>
    <w:rsid w:val="0008701B"/>
    <w:rsid w:val="000870F1"/>
    <w:rsid w:val="000872D6"/>
    <w:rsid w:val="0008731C"/>
    <w:rsid w:val="000873B3"/>
    <w:rsid w:val="0008745D"/>
    <w:rsid w:val="000874F5"/>
    <w:rsid w:val="00087655"/>
    <w:rsid w:val="000876E6"/>
    <w:rsid w:val="00087742"/>
    <w:rsid w:val="00087899"/>
    <w:rsid w:val="00087C70"/>
    <w:rsid w:val="00087DC5"/>
    <w:rsid w:val="00087F3F"/>
    <w:rsid w:val="0009012C"/>
    <w:rsid w:val="000903E0"/>
    <w:rsid w:val="000905FE"/>
    <w:rsid w:val="0009099C"/>
    <w:rsid w:val="000909C0"/>
    <w:rsid w:val="00090A84"/>
    <w:rsid w:val="00090BD4"/>
    <w:rsid w:val="00090BFD"/>
    <w:rsid w:val="00090D0B"/>
    <w:rsid w:val="00090DBE"/>
    <w:rsid w:val="00090DE9"/>
    <w:rsid w:val="00090DFA"/>
    <w:rsid w:val="00090FCF"/>
    <w:rsid w:val="000910F3"/>
    <w:rsid w:val="000911E7"/>
    <w:rsid w:val="00091251"/>
    <w:rsid w:val="000913C4"/>
    <w:rsid w:val="0009184F"/>
    <w:rsid w:val="00091928"/>
    <w:rsid w:val="000919EE"/>
    <w:rsid w:val="00091A1F"/>
    <w:rsid w:val="00091BD4"/>
    <w:rsid w:val="00091E5F"/>
    <w:rsid w:val="00091FC9"/>
    <w:rsid w:val="00091FE7"/>
    <w:rsid w:val="0009212D"/>
    <w:rsid w:val="0009213F"/>
    <w:rsid w:val="00092207"/>
    <w:rsid w:val="000922EE"/>
    <w:rsid w:val="000925FE"/>
    <w:rsid w:val="000926AE"/>
    <w:rsid w:val="00092C10"/>
    <w:rsid w:val="00092DB3"/>
    <w:rsid w:val="00092F56"/>
    <w:rsid w:val="00092FC8"/>
    <w:rsid w:val="000931BD"/>
    <w:rsid w:val="00093298"/>
    <w:rsid w:val="0009333F"/>
    <w:rsid w:val="000934E0"/>
    <w:rsid w:val="00093547"/>
    <w:rsid w:val="0009356C"/>
    <w:rsid w:val="00093798"/>
    <w:rsid w:val="0009393E"/>
    <w:rsid w:val="000939D9"/>
    <w:rsid w:val="00093A4A"/>
    <w:rsid w:val="00093AFC"/>
    <w:rsid w:val="00094011"/>
    <w:rsid w:val="00094028"/>
    <w:rsid w:val="0009426E"/>
    <w:rsid w:val="000944EE"/>
    <w:rsid w:val="00094604"/>
    <w:rsid w:val="000946F0"/>
    <w:rsid w:val="000947B0"/>
    <w:rsid w:val="00094800"/>
    <w:rsid w:val="00094C78"/>
    <w:rsid w:val="00094C99"/>
    <w:rsid w:val="00094EE6"/>
    <w:rsid w:val="00094F28"/>
    <w:rsid w:val="000950B0"/>
    <w:rsid w:val="000951DE"/>
    <w:rsid w:val="0009526A"/>
    <w:rsid w:val="000953C4"/>
    <w:rsid w:val="00095464"/>
    <w:rsid w:val="00095469"/>
    <w:rsid w:val="00095590"/>
    <w:rsid w:val="00095961"/>
    <w:rsid w:val="0009597A"/>
    <w:rsid w:val="000959F6"/>
    <w:rsid w:val="00095A10"/>
    <w:rsid w:val="00095A95"/>
    <w:rsid w:val="00095C04"/>
    <w:rsid w:val="00095E34"/>
    <w:rsid w:val="00095E37"/>
    <w:rsid w:val="00095E3B"/>
    <w:rsid w:val="00095EAE"/>
    <w:rsid w:val="00095F85"/>
    <w:rsid w:val="00095F9C"/>
    <w:rsid w:val="00096107"/>
    <w:rsid w:val="00096380"/>
    <w:rsid w:val="000966C5"/>
    <w:rsid w:val="00096B89"/>
    <w:rsid w:val="00096C07"/>
    <w:rsid w:val="00096CAB"/>
    <w:rsid w:val="00096D96"/>
    <w:rsid w:val="00096FCA"/>
    <w:rsid w:val="0009706C"/>
    <w:rsid w:val="0009721D"/>
    <w:rsid w:val="00097520"/>
    <w:rsid w:val="0009755F"/>
    <w:rsid w:val="00097779"/>
    <w:rsid w:val="000977F3"/>
    <w:rsid w:val="0009785F"/>
    <w:rsid w:val="000978A0"/>
    <w:rsid w:val="00097B8A"/>
    <w:rsid w:val="00097D40"/>
    <w:rsid w:val="00097EB3"/>
    <w:rsid w:val="00097F87"/>
    <w:rsid w:val="000A00A2"/>
    <w:rsid w:val="000A019A"/>
    <w:rsid w:val="000A019F"/>
    <w:rsid w:val="000A032C"/>
    <w:rsid w:val="000A0508"/>
    <w:rsid w:val="000A05AA"/>
    <w:rsid w:val="000A05C1"/>
    <w:rsid w:val="000A07AF"/>
    <w:rsid w:val="000A07D7"/>
    <w:rsid w:val="000A0878"/>
    <w:rsid w:val="000A08A1"/>
    <w:rsid w:val="000A0B8B"/>
    <w:rsid w:val="000A0C2B"/>
    <w:rsid w:val="000A0C2D"/>
    <w:rsid w:val="000A0CAB"/>
    <w:rsid w:val="000A0E34"/>
    <w:rsid w:val="000A0ECF"/>
    <w:rsid w:val="000A1172"/>
    <w:rsid w:val="000A1498"/>
    <w:rsid w:val="000A1589"/>
    <w:rsid w:val="000A16FA"/>
    <w:rsid w:val="000A1AC0"/>
    <w:rsid w:val="000A1B54"/>
    <w:rsid w:val="000A1D09"/>
    <w:rsid w:val="000A1D38"/>
    <w:rsid w:val="000A1F35"/>
    <w:rsid w:val="000A2023"/>
    <w:rsid w:val="000A20A1"/>
    <w:rsid w:val="000A220B"/>
    <w:rsid w:val="000A224A"/>
    <w:rsid w:val="000A2409"/>
    <w:rsid w:val="000A2429"/>
    <w:rsid w:val="000A2509"/>
    <w:rsid w:val="000A25B5"/>
    <w:rsid w:val="000A25C8"/>
    <w:rsid w:val="000A261F"/>
    <w:rsid w:val="000A26E6"/>
    <w:rsid w:val="000A2910"/>
    <w:rsid w:val="000A2A17"/>
    <w:rsid w:val="000A2FF2"/>
    <w:rsid w:val="000A3115"/>
    <w:rsid w:val="000A3207"/>
    <w:rsid w:val="000A3336"/>
    <w:rsid w:val="000A33FF"/>
    <w:rsid w:val="000A3553"/>
    <w:rsid w:val="000A3640"/>
    <w:rsid w:val="000A36AD"/>
    <w:rsid w:val="000A3911"/>
    <w:rsid w:val="000A3918"/>
    <w:rsid w:val="000A3937"/>
    <w:rsid w:val="000A3939"/>
    <w:rsid w:val="000A3994"/>
    <w:rsid w:val="000A3A9D"/>
    <w:rsid w:val="000A3D7E"/>
    <w:rsid w:val="000A3F04"/>
    <w:rsid w:val="000A3F3C"/>
    <w:rsid w:val="000A4364"/>
    <w:rsid w:val="000A445F"/>
    <w:rsid w:val="000A44FE"/>
    <w:rsid w:val="000A4702"/>
    <w:rsid w:val="000A48A8"/>
    <w:rsid w:val="000A49C6"/>
    <w:rsid w:val="000A4B3E"/>
    <w:rsid w:val="000A4BBF"/>
    <w:rsid w:val="000A4C00"/>
    <w:rsid w:val="000A4E22"/>
    <w:rsid w:val="000A4EDB"/>
    <w:rsid w:val="000A4F20"/>
    <w:rsid w:val="000A5057"/>
    <w:rsid w:val="000A5519"/>
    <w:rsid w:val="000A5583"/>
    <w:rsid w:val="000A57C6"/>
    <w:rsid w:val="000A580C"/>
    <w:rsid w:val="000A582E"/>
    <w:rsid w:val="000A59B8"/>
    <w:rsid w:val="000A5B23"/>
    <w:rsid w:val="000A5C10"/>
    <w:rsid w:val="000A5CDA"/>
    <w:rsid w:val="000A5D08"/>
    <w:rsid w:val="000A5E1C"/>
    <w:rsid w:val="000A6080"/>
    <w:rsid w:val="000A613F"/>
    <w:rsid w:val="000A6241"/>
    <w:rsid w:val="000A6380"/>
    <w:rsid w:val="000A63C0"/>
    <w:rsid w:val="000A6505"/>
    <w:rsid w:val="000A65F6"/>
    <w:rsid w:val="000A666F"/>
    <w:rsid w:val="000A68EB"/>
    <w:rsid w:val="000A6A4A"/>
    <w:rsid w:val="000A6A73"/>
    <w:rsid w:val="000A6A9F"/>
    <w:rsid w:val="000A6B4D"/>
    <w:rsid w:val="000A7023"/>
    <w:rsid w:val="000A702E"/>
    <w:rsid w:val="000A7319"/>
    <w:rsid w:val="000A7799"/>
    <w:rsid w:val="000A781D"/>
    <w:rsid w:val="000A7981"/>
    <w:rsid w:val="000A7CAA"/>
    <w:rsid w:val="000A7CCC"/>
    <w:rsid w:val="000A7DA9"/>
    <w:rsid w:val="000A7E55"/>
    <w:rsid w:val="000A7EFB"/>
    <w:rsid w:val="000B062A"/>
    <w:rsid w:val="000B06D2"/>
    <w:rsid w:val="000B0925"/>
    <w:rsid w:val="000B0A61"/>
    <w:rsid w:val="000B0AC7"/>
    <w:rsid w:val="000B0B04"/>
    <w:rsid w:val="000B0CFF"/>
    <w:rsid w:val="000B0E84"/>
    <w:rsid w:val="000B10D9"/>
    <w:rsid w:val="000B1738"/>
    <w:rsid w:val="000B17C5"/>
    <w:rsid w:val="000B19CF"/>
    <w:rsid w:val="000B1AD9"/>
    <w:rsid w:val="000B1D2E"/>
    <w:rsid w:val="000B1D45"/>
    <w:rsid w:val="000B1D79"/>
    <w:rsid w:val="000B20A2"/>
    <w:rsid w:val="000B21F0"/>
    <w:rsid w:val="000B22D0"/>
    <w:rsid w:val="000B2353"/>
    <w:rsid w:val="000B2634"/>
    <w:rsid w:val="000B271E"/>
    <w:rsid w:val="000B2758"/>
    <w:rsid w:val="000B286F"/>
    <w:rsid w:val="000B2911"/>
    <w:rsid w:val="000B297C"/>
    <w:rsid w:val="000B29B6"/>
    <w:rsid w:val="000B2E0F"/>
    <w:rsid w:val="000B2E68"/>
    <w:rsid w:val="000B31AA"/>
    <w:rsid w:val="000B32D7"/>
    <w:rsid w:val="000B32E2"/>
    <w:rsid w:val="000B32F5"/>
    <w:rsid w:val="000B3342"/>
    <w:rsid w:val="000B372E"/>
    <w:rsid w:val="000B3738"/>
    <w:rsid w:val="000B374B"/>
    <w:rsid w:val="000B37E9"/>
    <w:rsid w:val="000B38B3"/>
    <w:rsid w:val="000B394F"/>
    <w:rsid w:val="000B3B57"/>
    <w:rsid w:val="000B3D46"/>
    <w:rsid w:val="000B3EBA"/>
    <w:rsid w:val="000B3F21"/>
    <w:rsid w:val="000B3FF2"/>
    <w:rsid w:val="000B4183"/>
    <w:rsid w:val="000B41CD"/>
    <w:rsid w:val="000B41EB"/>
    <w:rsid w:val="000B42E3"/>
    <w:rsid w:val="000B4350"/>
    <w:rsid w:val="000B446D"/>
    <w:rsid w:val="000B44EC"/>
    <w:rsid w:val="000B45CB"/>
    <w:rsid w:val="000B45F4"/>
    <w:rsid w:val="000B4627"/>
    <w:rsid w:val="000B469A"/>
    <w:rsid w:val="000B47D9"/>
    <w:rsid w:val="000B4817"/>
    <w:rsid w:val="000B4DC4"/>
    <w:rsid w:val="000B4E19"/>
    <w:rsid w:val="000B4EA8"/>
    <w:rsid w:val="000B4FAB"/>
    <w:rsid w:val="000B5245"/>
    <w:rsid w:val="000B525F"/>
    <w:rsid w:val="000B52ED"/>
    <w:rsid w:val="000B57D8"/>
    <w:rsid w:val="000B5864"/>
    <w:rsid w:val="000B5C3D"/>
    <w:rsid w:val="000B5D0A"/>
    <w:rsid w:val="000B5EE5"/>
    <w:rsid w:val="000B60B4"/>
    <w:rsid w:val="000B614C"/>
    <w:rsid w:val="000B6495"/>
    <w:rsid w:val="000B654C"/>
    <w:rsid w:val="000B65B7"/>
    <w:rsid w:val="000B65CD"/>
    <w:rsid w:val="000B6807"/>
    <w:rsid w:val="000B6AEA"/>
    <w:rsid w:val="000B6BD8"/>
    <w:rsid w:val="000B6C79"/>
    <w:rsid w:val="000B6E8A"/>
    <w:rsid w:val="000B713C"/>
    <w:rsid w:val="000B7537"/>
    <w:rsid w:val="000B758A"/>
    <w:rsid w:val="000B76BF"/>
    <w:rsid w:val="000B7AE4"/>
    <w:rsid w:val="000B7B41"/>
    <w:rsid w:val="000B7C2D"/>
    <w:rsid w:val="000B7C81"/>
    <w:rsid w:val="000B7C98"/>
    <w:rsid w:val="000B7DFA"/>
    <w:rsid w:val="000B7FB7"/>
    <w:rsid w:val="000C0007"/>
    <w:rsid w:val="000C0295"/>
    <w:rsid w:val="000C0330"/>
    <w:rsid w:val="000C03B0"/>
    <w:rsid w:val="000C048A"/>
    <w:rsid w:val="000C06DC"/>
    <w:rsid w:val="000C0A89"/>
    <w:rsid w:val="000C0D93"/>
    <w:rsid w:val="000C0D96"/>
    <w:rsid w:val="000C0FF3"/>
    <w:rsid w:val="000C14E1"/>
    <w:rsid w:val="000C150C"/>
    <w:rsid w:val="000C16D7"/>
    <w:rsid w:val="000C18D4"/>
    <w:rsid w:val="000C1958"/>
    <w:rsid w:val="000C19E3"/>
    <w:rsid w:val="000C1BB5"/>
    <w:rsid w:val="000C1C33"/>
    <w:rsid w:val="000C1E15"/>
    <w:rsid w:val="000C1E5A"/>
    <w:rsid w:val="000C1E8C"/>
    <w:rsid w:val="000C20B9"/>
    <w:rsid w:val="000C20D8"/>
    <w:rsid w:val="000C21C5"/>
    <w:rsid w:val="000C2218"/>
    <w:rsid w:val="000C2249"/>
    <w:rsid w:val="000C224C"/>
    <w:rsid w:val="000C22FE"/>
    <w:rsid w:val="000C2312"/>
    <w:rsid w:val="000C2475"/>
    <w:rsid w:val="000C2503"/>
    <w:rsid w:val="000C286C"/>
    <w:rsid w:val="000C2875"/>
    <w:rsid w:val="000C2AF4"/>
    <w:rsid w:val="000C2AF5"/>
    <w:rsid w:val="000C2D2A"/>
    <w:rsid w:val="000C2EA9"/>
    <w:rsid w:val="000C2F2F"/>
    <w:rsid w:val="000C2FB2"/>
    <w:rsid w:val="000C3100"/>
    <w:rsid w:val="000C3142"/>
    <w:rsid w:val="000C31EE"/>
    <w:rsid w:val="000C32C9"/>
    <w:rsid w:val="000C337A"/>
    <w:rsid w:val="000C33F5"/>
    <w:rsid w:val="000C349C"/>
    <w:rsid w:val="000C363C"/>
    <w:rsid w:val="000C3A24"/>
    <w:rsid w:val="000C3FB7"/>
    <w:rsid w:val="000C416A"/>
    <w:rsid w:val="000C41C8"/>
    <w:rsid w:val="000C4253"/>
    <w:rsid w:val="000C4270"/>
    <w:rsid w:val="000C433D"/>
    <w:rsid w:val="000C447F"/>
    <w:rsid w:val="000C46D7"/>
    <w:rsid w:val="000C471E"/>
    <w:rsid w:val="000C4749"/>
    <w:rsid w:val="000C4793"/>
    <w:rsid w:val="000C479B"/>
    <w:rsid w:val="000C4862"/>
    <w:rsid w:val="000C48C1"/>
    <w:rsid w:val="000C492C"/>
    <w:rsid w:val="000C49DC"/>
    <w:rsid w:val="000C4A80"/>
    <w:rsid w:val="000C4C11"/>
    <w:rsid w:val="000C4C41"/>
    <w:rsid w:val="000C4DFF"/>
    <w:rsid w:val="000C4E1A"/>
    <w:rsid w:val="000C4E95"/>
    <w:rsid w:val="000C4EFD"/>
    <w:rsid w:val="000C5061"/>
    <w:rsid w:val="000C5255"/>
    <w:rsid w:val="000C539C"/>
    <w:rsid w:val="000C5481"/>
    <w:rsid w:val="000C5548"/>
    <w:rsid w:val="000C55AC"/>
    <w:rsid w:val="000C5631"/>
    <w:rsid w:val="000C569D"/>
    <w:rsid w:val="000C5993"/>
    <w:rsid w:val="000C5B01"/>
    <w:rsid w:val="000C5E29"/>
    <w:rsid w:val="000C5EA8"/>
    <w:rsid w:val="000C5F02"/>
    <w:rsid w:val="000C5FA9"/>
    <w:rsid w:val="000C6021"/>
    <w:rsid w:val="000C6196"/>
    <w:rsid w:val="000C65F9"/>
    <w:rsid w:val="000C669A"/>
    <w:rsid w:val="000C677D"/>
    <w:rsid w:val="000C6929"/>
    <w:rsid w:val="000C6A3E"/>
    <w:rsid w:val="000C6C9A"/>
    <w:rsid w:val="000C6CEE"/>
    <w:rsid w:val="000C6D6B"/>
    <w:rsid w:val="000C6E65"/>
    <w:rsid w:val="000C6FC4"/>
    <w:rsid w:val="000C7686"/>
    <w:rsid w:val="000C77D4"/>
    <w:rsid w:val="000C7904"/>
    <w:rsid w:val="000D00C1"/>
    <w:rsid w:val="000D011E"/>
    <w:rsid w:val="000D0421"/>
    <w:rsid w:val="000D0498"/>
    <w:rsid w:val="000D04DE"/>
    <w:rsid w:val="000D058E"/>
    <w:rsid w:val="000D0A8F"/>
    <w:rsid w:val="000D0B8D"/>
    <w:rsid w:val="000D0BF9"/>
    <w:rsid w:val="000D0C8E"/>
    <w:rsid w:val="000D0D51"/>
    <w:rsid w:val="000D0DBC"/>
    <w:rsid w:val="000D0E90"/>
    <w:rsid w:val="000D0EA1"/>
    <w:rsid w:val="000D1143"/>
    <w:rsid w:val="000D12C1"/>
    <w:rsid w:val="000D1372"/>
    <w:rsid w:val="000D1603"/>
    <w:rsid w:val="000D179E"/>
    <w:rsid w:val="000D1FB6"/>
    <w:rsid w:val="000D2270"/>
    <w:rsid w:val="000D2392"/>
    <w:rsid w:val="000D2797"/>
    <w:rsid w:val="000D2878"/>
    <w:rsid w:val="000D2AA9"/>
    <w:rsid w:val="000D2AB9"/>
    <w:rsid w:val="000D2ACF"/>
    <w:rsid w:val="000D2CA0"/>
    <w:rsid w:val="000D2D4B"/>
    <w:rsid w:val="000D2D4C"/>
    <w:rsid w:val="000D2D5F"/>
    <w:rsid w:val="000D315B"/>
    <w:rsid w:val="000D3427"/>
    <w:rsid w:val="000D37FD"/>
    <w:rsid w:val="000D39ED"/>
    <w:rsid w:val="000D3BD1"/>
    <w:rsid w:val="000D3C12"/>
    <w:rsid w:val="000D3CD9"/>
    <w:rsid w:val="000D414C"/>
    <w:rsid w:val="000D41C8"/>
    <w:rsid w:val="000D4470"/>
    <w:rsid w:val="000D4608"/>
    <w:rsid w:val="000D4764"/>
    <w:rsid w:val="000D478E"/>
    <w:rsid w:val="000D47B2"/>
    <w:rsid w:val="000D484E"/>
    <w:rsid w:val="000D4874"/>
    <w:rsid w:val="000D48D3"/>
    <w:rsid w:val="000D49CB"/>
    <w:rsid w:val="000D4ACB"/>
    <w:rsid w:val="000D4B06"/>
    <w:rsid w:val="000D4B16"/>
    <w:rsid w:val="000D4BAB"/>
    <w:rsid w:val="000D4C50"/>
    <w:rsid w:val="000D4DA1"/>
    <w:rsid w:val="000D4E97"/>
    <w:rsid w:val="000D50EE"/>
    <w:rsid w:val="000D5539"/>
    <w:rsid w:val="000D56FE"/>
    <w:rsid w:val="000D572D"/>
    <w:rsid w:val="000D5A24"/>
    <w:rsid w:val="000D5B52"/>
    <w:rsid w:val="000D5C81"/>
    <w:rsid w:val="000D5CDB"/>
    <w:rsid w:val="000D5E31"/>
    <w:rsid w:val="000D6155"/>
    <w:rsid w:val="000D624F"/>
    <w:rsid w:val="000D6345"/>
    <w:rsid w:val="000D65A4"/>
    <w:rsid w:val="000D65FB"/>
    <w:rsid w:val="000D690F"/>
    <w:rsid w:val="000D6A32"/>
    <w:rsid w:val="000D7016"/>
    <w:rsid w:val="000D724E"/>
    <w:rsid w:val="000D730E"/>
    <w:rsid w:val="000D7420"/>
    <w:rsid w:val="000D751F"/>
    <w:rsid w:val="000D7578"/>
    <w:rsid w:val="000D757C"/>
    <w:rsid w:val="000D7614"/>
    <w:rsid w:val="000D799D"/>
    <w:rsid w:val="000D7A0F"/>
    <w:rsid w:val="000D7B8E"/>
    <w:rsid w:val="000D7DC8"/>
    <w:rsid w:val="000D7E83"/>
    <w:rsid w:val="000D7F8F"/>
    <w:rsid w:val="000D7FB6"/>
    <w:rsid w:val="000E0038"/>
    <w:rsid w:val="000E0082"/>
    <w:rsid w:val="000E00DC"/>
    <w:rsid w:val="000E064C"/>
    <w:rsid w:val="000E078D"/>
    <w:rsid w:val="000E08A0"/>
    <w:rsid w:val="000E0A00"/>
    <w:rsid w:val="000E0B51"/>
    <w:rsid w:val="000E0C55"/>
    <w:rsid w:val="000E0D60"/>
    <w:rsid w:val="000E0ED4"/>
    <w:rsid w:val="000E0EE6"/>
    <w:rsid w:val="000E0FDE"/>
    <w:rsid w:val="000E100E"/>
    <w:rsid w:val="000E10ED"/>
    <w:rsid w:val="000E11BB"/>
    <w:rsid w:val="000E143D"/>
    <w:rsid w:val="000E1459"/>
    <w:rsid w:val="000E14D1"/>
    <w:rsid w:val="000E14FD"/>
    <w:rsid w:val="000E15C5"/>
    <w:rsid w:val="000E1638"/>
    <w:rsid w:val="000E19AC"/>
    <w:rsid w:val="000E1A25"/>
    <w:rsid w:val="000E1E8E"/>
    <w:rsid w:val="000E1E97"/>
    <w:rsid w:val="000E1F12"/>
    <w:rsid w:val="000E2002"/>
    <w:rsid w:val="000E2022"/>
    <w:rsid w:val="000E2207"/>
    <w:rsid w:val="000E2214"/>
    <w:rsid w:val="000E2243"/>
    <w:rsid w:val="000E240D"/>
    <w:rsid w:val="000E2524"/>
    <w:rsid w:val="000E262D"/>
    <w:rsid w:val="000E29AB"/>
    <w:rsid w:val="000E2AFB"/>
    <w:rsid w:val="000E2B84"/>
    <w:rsid w:val="000E2CC1"/>
    <w:rsid w:val="000E2CE2"/>
    <w:rsid w:val="000E2CFC"/>
    <w:rsid w:val="000E3064"/>
    <w:rsid w:val="000E312D"/>
    <w:rsid w:val="000E31C8"/>
    <w:rsid w:val="000E33EC"/>
    <w:rsid w:val="000E3465"/>
    <w:rsid w:val="000E3659"/>
    <w:rsid w:val="000E382C"/>
    <w:rsid w:val="000E395F"/>
    <w:rsid w:val="000E3CE0"/>
    <w:rsid w:val="000E3D3F"/>
    <w:rsid w:val="000E3EC2"/>
    <w:rsid w:val="000E3EE2"/>
    <w:rsid w:val="000E408C"/>
    <w:rsid w:val="000E414B"/>
    <w:rsid w:val="000E41CC"/>
    <w:rsid w:val="000E422F"/>
    <w:rsid w:val="000E42A1"/>
    <w:rsid w:val="000E44B8"/>
    <w:rsid w:val="000E44CD"/>
    <w:rsid w:val="000E450F"/>
    <w:rsid w:val="000E463B"/>
    <w:rsid w:val="000E46FC"/>
    <w:rsid w:val="000E47C7"/>
    <w:rsid w:val="000E486A"/>
    <w:rsid w:val="000E48AB"/>
    <w:rsid w:val="000E4906"/>
    <w:rsid w:val="000E49ED"/>
    <w:rsid w:val="000E4AB7"/>
    <w:rsid w:val="000E4B6A"/>
    <w:rsid w:val="000E4B6C"/>
    <w:rsid w:val="000E4BA4"/>
    <w:rsid w:val="000E4C10"/>
    <w:rsid w:val="000E4C74"/>
    <w:rsid w:val="000E4E1C"/>
    <w:rsid w:val="000E5066"/>
    <w:rsid w:val="000E51CE"/>
    <w:rsid w:val="000E51FE"/>
    <w:rsid w:val="000E5240"/>
    <w:rsid w:val="000E5CDF"/>
    <w:rsid w:val="000E5E0E"/>
    <w:rsid w:val="000E5E0F"/>
    <w:rsid w:val="000E5F6B"/>
    <w:rsid w:val="000E608B"/>
    <w:rsid w:val="000E61EC"/>
    <w:rsid w:val="000E632A"/>
    <w:rsid w:val="000E63BE"/>
    <w:rsid w:val="000E6487"/>
    <w:rsid w:val="000E64A1"/>
    <w:rsid w:val="000E64AC"/>
    <w:rsid w:val="000E67B2"/>
    <w:rsid w:val="000E6C68"/>
    <w:rsid w:val="000E6D00"/>
    <w:rsid w:val="000E6DA2"/>
    <w:rsid w:val="000E6E3F"/>
    <w:rsid w:val="000E6F1F"/>
    <w:rsid w:val="000E6F9B"/>
    <w:rsid w:val="000E7160"/>
    <w:rsid w:val="000E71DE"/>
    <w:rsid w:val="000E7230"/>
    <w:rsid w:val="000E72AF"/>
    <w:rsid w:val="000E7392"/>
    <w:rsid w:val="000E73AF"/>
    <w:rsid w:val="000E74FB"/>
    <w:rsid w:val="000E7638"/>
    <w:rsid w:val="000E763B"/>
    <w:rsid w:val="000E76A4"/>
    <w:rsid w:val="000E780C"/>
    <w:rsid w:val="000E7987"/>
    <w:rsid w:val="000E7BB9"/>
    <w:rsid w:val="000E7CDD"/>
    <w:rsid w:val="000E7DB9"/>
    <w:rsid w:val="000E7ECE"/>
    <w:rsid w:val="000F009F"/>
    <w:rsid w:val="000F011E"/>
    <w:rsid w:val="000F0148"/>
    <w:rsid w:val="000F01DE"/>
    <w:rsid w:val="000F02EA"/>
    <w:rsid w:val="000F04B7"/>
    <w:rsid w:val="000F04F4"/>
    <w:rsid w:val="000F0621"/>
    <w:rsid w:val="000F0692"/>
    <w:rsid w:val="000F0988"/>
    <w:rsid w:val="000F0AB4"/>
    <w:rsid w:val="000F0B32"/>
    <w:rsid w:val="000F0C2B"/>
    <w:rsid w:val="000F0CB9"/>
    <w:rsid w:val="000F0D34"/>
    <w:rsid w:val="000F0FAE"/>
    <w:rsid w:val="000F10E9"/>
    <w:rsid w:val="000F1352"/>
    <w:rsid w:val="000F1358"/>
    <w:rsid w:val="000F185F"/>
    <w:rsid w:val="000F1AFF"/>
    <w:rsid w:val="000F1F2F"/>
    <w:rsid w:val="000F200A"/>
    <w:rsid w:val="000F207F"/>
    <w:rsid w:val="000F21C9"/>
    <w:rsid w:val="000F2473"/>
    <w:rsid w:val="000F25F4"/>
    <w:rsid w:val="000F2879"/>
    <w:rsid w:val="000F28FD"/>
    <w:rsid w:val="000F2ABE"/>
    <w:rsid w:val="000F2B92"/>
    <w:rsid w:val="000F2C94"/>
    <w:rsid w:val="000F2DD6"/>
    <w:rsid w:val="000F2E32"/>
    <w:rsid w:val="000F2F7B"/>
    <w:rsid w:val="000F3036"/>
    <w:rsid w:val="000F30DA"/>
    <w:rsid w:val="000F3103"/>
    <w:rsid w:val="000F32CD"/>
    <w:rsid w:val="000F3350"/>
    <w:rsid w:val="000F3521"/>
    <w:rsid w:val="000F36A5"/>
    <w:rsid w:val="000F3729"/>
    <w:rsid w:val="000F37CF"/>
    <w:rsid w:val="000F37F5"/>
    <w:rsid w:val="000F3852"/>
    <w:rsid w:val="000F3A0F"/>
    <w:rsid w:val="000F3AB0"/>
    <w:rsid w:val="000F3B08"/>
    <w:rsid w:val="000F3B20"/>
    <w:rsid w:val="000F3C57"/>
    <w:rsid w:val="000F4188"/>
    <w:rsid w:val="000F4259"/>
    <w:rsid w:val="000F42BB"/>
    <w:rsid w:val="000F44DE"/>
    <w:rsid w:val="000F456C"/>
    <w:rsid w:val="000F45B2"/>
    <w:rsid w:val="000F46BB"/>
    <w:rsid w:val="000F473A"/>
    <w:rsid w:val="000F4961"/>
    <w:rsid w:val="000F4A0C"/>
    <w:rsid w:val="000F4A64"/>
    <w:rsid w:val="000F4B7C"/>
    <w:rsid w:val="000F4B87"/>
    <w:rsid w:val="000F4CC6"/>
    <w:rsid w:val="000F4DEF"/>
    <w:rsid w:val="000F4DF9"/>
    <w:rsid w:val="000F506A"/>
    <w:rsid w:val="000F51BE"/>
    <w:rsid w:val="000F52F0"/>
    <w:rsid w:val="000F5325"/>
    <w:rsid w:val="000F5460"/>
    <w:rsid w:val="000F56E0"/>
    <w:rsid w:val="000F575E"/>
    <w:rsid w:val="000F57A0"/>
    <w:rsid w:val="000F57DB"/>
    <w:rsid w:val="000F5918"/>
    <w:rsid w:val="000F592B"/>
    <w:rsid w:val="000F5967"/>
    <w:rsid w:val="000F5ABA"/>
    <w:rsid w:val="000F5E03"/>
    <w:rsid w:val="000F5E24"/>
    <w:rsid w:val="000F5EFD"/>
    <w:rsid w:val="000F619C"/>
    <w:rsid w:val="000F632B"/>
    <w:rsid w:val="000F63A3"/>
    <w:rsid w:val="000F6668"/>
    <w:rsid w:val="000F6710"/>
    <w:rsid w:val="000F6745"/>
    <w:rsid w:val="000F699D"/>
    <w:rsid w:val="000F6A06"/>
    <w:rsid w:val="000F6AFA"/>
    <w:rsid w:val="000F6B3A"/>
    <w:rsid w:val="000F6B63"/>
    <w:rsid w:val="000F6C56"/>
    <w:rsid w:val="000F7007"/>
    <w:rsid w:val="000F7155"/>
    <w:rsid w:val="000F7246"/>
    <w:rsid w:val="000F7658"/>
    <w:rsid w:val="000F78DF"/>
    <w:rsid w:val="000F792B"/>
    <w:rsid w:val="000F794F"/>
    <w:rsid w:val="000F7A35"/>
    <w:rsid w:val="000F7B19"/>
    <w:rsid w:val="000F7C10"/>
    <w:rsid w:val="000F7C1B"/>
    <w:rsid w:val="000F7D2E"/>
    <w:rsid w:val="000F7FA2"/>
    <w:rsid w:val="001000CE"/>
    <w:rsid w:val="001003B8"/>
    <w:rsid w:val="00100664"/>
    <w:rsid w:val="0010069C"/>
    <w:rsid w:val="001006F7"/>
    <w:rsid w:val="00100F52"/>
    <w:rsid w:val="001013C2"/>
    <w:rsid w:val="001013D5"/>
    <w:rsid w:val="00101589"/>
    <w:rsid w:val="001016DC"/>
    <w:rsid w:val="00101913"/>
    <w:rsid w:val="00101A15"/>
    <w:rsid w:val="00101A86"/>
    <w:rsid w:val="00101D70"/>
    <w:rsid w:val="00101EEE"/>
    <w:rsid w:val="001022B4"/>
    <w:rsid w:val="0010234C"/>
    <w:rsid w:val="00102399"/>
    <w:rsid w:val="0010247A"/>
    <w:rsid w:val="001025F8"/>
    <w:rsid w:val="0010262A"/>
    <w:rsid w:val="00102758"/>
    <w:rsid w:val="001027A9"/>
    <w:rsid w:val="0010287C"/>
    <w:rsid w:val="001028CB"/>
    <w:rsid w:val="00102C2A"/>
    <w:rsid w:val="00102C38"/>
    <w:rsid w:val="00102F1A"/>
    <w:rsid w:val="001030E7"/>
    <w:rsid w:val="001033BF"/>
    <w:rsid w:val="00103725"/>
    <w:rsid w:val="00103799"/>
    <w:rsid w:val="00103A4A"/>
    <w:rsid w:val="00103AD9"/>
    <w:rsid w:val="00103D88"/>
    <w:rsid w:val="00103ED4"/>
    <w:rsid w:val="0010412D"/>
    <w:rsid w:val="00104130"/>
    <w:rsid w:val="001043CD"/>
    <w:rsid w:val="00104512"/>
    <w:rsid w:val="0010452D"/>
    <w:rsid w:val="001045CB"/>
    <w:rsid w:val="001049B8"/>
    <w:rsid w:val="00104D02"/>
    <w:rsid w:val="00104D28"/>
    <w:rsid w:val="00104D5C"/>
    <w:rsid w:val="00104EC6"/>
    <w:rsid w:val="00105080"/>
    <w:rsid w:val="001052E3"/>
    <w:rsid w:val="0010530D"/>
    <w:rsid w:val="001057D7"/>
    <w:rsid w:val="00105A0F"/>
    <w:rsid w:val="00105CDE"/>
    <w:rsid w:val="00105F40"/>
    <w:rsid w:val="0010606F"/>
    <w:rsid w:val="0010613A"/>
    <w:rsid w:val="001061C4"/>
    <w:rsid w:val="00106395"/>
    <w:rsid w:val="001064DA"/>
    <w:rsid w:val="001066DB"/>
    <w:rsid w:val="001067EF"/>
    <w:rsid w:val="001068A1"/>
    <w:rsid w:val="00106C35"/>
    <w:rsid w:val="00106C63"/>
    <w:rsid w:val="00106C6F"/>
    <w:rsid w:val="00106DA4"/>
    <w:rsid w:val="00106DB8"/>
    <w:rsid w:val="00106E98"/>
    <w:rsid w:val="00107114"/>
    <w:rsid w:val="0010717D"/>
    <w:rsid w:val="001075EC"/>
    <w:rsid w:val="001076B9"/>
    <w:rsid w:val="00107A19"/>
    <w:rsid w:val="00107A5B"/>
    <w:rsid w:val="00107DC0"/>
    <w:rsid w:val="00107F54"/>
    <w:rsid w:val="00110034"/>
    <w:rsid w:val="001101E9"/>
    <w:rsid w:val="001101FA"/>
    <w:rsid w:val="00110326"/>
    <w:rsid w:val="00110354"/>
    <w:rsid w:val="00110432"/>
    <w:rsid w:val="001104AD"/>
    <w:rsid w:val="001104CA"/>
    <w:rsid w:val="001104D9"/>
    <w:rsid w:val="001105D8"/>
    <w:rsid w:val="0011072F"/>
    <w:rsid w:val="0011075C"/>
    <w:rsid w:val="00110848"/>
    <w:rsid w:val="00110942"/>
    <w:rsid w:val="0011094E"/>
    <w:rsid w:val="00110BB7"/>
    <w:rsid w:val="00110C0B"/>
    <w:rsid w:val="00110C82"/>
    <w:rsid w:val="00110CAB"/>
    <w:rsid w:val="00110D63"/>
    <w:rsid w:val="0011108A"/>
    <w:rsid w:val="0011128C"/>
    <w:rsid w:val="00111364"/>
    <w:rsid w:val="001114C0"/>
    <w:rsid w:val="001115B8"/>
    <w:rsid w:val="001115C7"/>
    <w:rsid w:val="001117B9"/>
    <w:rsid w:val="00111851"/>
    <w:rsid w:val="0011191E"/>
    <w:rsid w:val="0011199D"/>
    <w:rsid w:val="00111B35"/>
    <w:rsid w:val="00111B5B"/>
    <w:rsid w:val="00111B77"/>
    <w:rsid w:val="00111D1F"/>
    <w:rsid w:val="00111ED2"/>
    <w:rsid w:val="0011213D"/>
    <w:rsid w:val="00112153"/>
    <w:rsid w:val="001122AB"/>
    <w:rsid w:val="001125C9"/>
    <w:rsid w:val="00112611"/>
    <w:rsid w:val="00112618"/>
    <w:rsid w:val="001128C6"/>
    <w:rsid w:val="001129C2"/>
    <w:rsid w:val="00112A4E"/>
    <w:rsid w:val="00112CC5"/>
    <w:rsid w:val="00112DA4"/>
    <w:rsid w:val="00112DB5"/>
    <w:rsid w:val="00112DC3"/>
    <w:rsid w:val="00112E62"/>
    <w:rsid w:val="00112E8F"/>
    <w:rsid w:val="00112ED7"/>
    <w:rsid w:val="00112F0C"/>
    <w:rsid w:val="001133AC"/>
    <w:rsid w:val="0011340E"/>
    <w:rsid w:val="00113468"/>
    <w:rsid w:val="001134F4"/>
    <w:rsid w:val="001135D8"/>
    <w:rsid w:val="00113637"/>
    <w:rsid w:val="00113809"/>
    <w:rsid w:val="001138A5"/>
    <w:rsid w:val="00113A8D"/>
    <w:rsid w:val="00113CBA"/>
    <w:rsid w:val="00113DE9"/>
    <w:rsid w:val="00113DEC"/>
    <w:rsid w:val="00114111"/>
    <w:rsid w:val="001141BA"/>
    <w:rsid w:val="00114296"/>
    <w:rsid w:val="0011437E"/>
    <w:rsid w:val="00114398"/>
    <w:rsid w:val="0011461D"/>
    <w:rsid w:val="0011479A"/>
    <w:rsid w:val="001149F1"/>
    <w:rsid w:val="00114A59"/>
    <w:rsid w:val="00114C37"/>
    <w:rsid w:val="00114D53"/>
    <w:rsid w:val="00114EF4"/>
    <w:rsid w:val="00114FD3"/>
    <w:rsid w:val="0011500A"/>
    <w:rsid w:val="00115100"/>
    <w:rsid w:val="001153AB"/>
    <w:rsid w:val="001154F4"/>
    <w:rsid w:val="00115A10"/>
    <w:rsid w:val="00115B30"/>
    <w:rsid w:val="00115CD9"/>
    <w:rsid w:val="00115E2D"/>
    <w:rsid w:val="00116195"/>
    <w:rsid w:val="001161F3"/>
    <w:rsid w:val="001162F8"/>
    <w:rsid w:val="00116365"/>
    <w:rsid w:val="00116513"/>
    <w:rsid w:val="001165F2"/>
    <w:rsid w:val="00116632"/>
    <w:rsid w:val="0011663E"/>
    <w:rsid w:val="001169AB"/>
    <w:rsid w:val="00116A0F"/>
    <w:rsid w:val="00116A4B"/>
    <w:rsid w:val="00116CAF"/>
    <w:rsid w:val="00116DF1"/>
    <w:rsid w:val="00116ED5"/>
    <w:rsid w:val="00117005"/>
    <w:rsid w:val="001170A9"/>
    <w:rsid w:val="001172AD"/>
    <w:rsid w:val="001173CD"/>
    <w:rsid w:val="001176E7"/>
    <w:rsid w:val="00117900"/>
    <w:rsid w:val="00117C39"/>
    <w:rsid w:val="00117E3F"/>
    <w:rsid w:val="00117E4C"/>
    <w:rsid w:val="00117E76"/>
    <w:rsid w:val="001200CB"/>
    <w:rsid w:val="00120730"/>
    <w:rsid w:val="00120755"/>
    <w:rsid w:val="00120A11"/>
    <w:rsid w:val="00120A31"/>
    <w:rsid w:val="00120A64"/>
    <w:rsid w:val="00120ABE"/>
    <w:rsid w:val="00120CC9"/>
    <w:rsid w:val="00120E3B"/>
    <w:rsid w:val="00120F1B"/>
    <w:rsid w:val="00120F30"/>
    <w:rsid w:val="00121095"/>
    <w:rsid w:val="00121488"/>
    <w:rsid w:val="0012171A"/>
    <w:rsid w:val="001219A9"/>
    <w:rsid w:val="00121A50"/>
    <w:rsid w:val="00121A73"/>
    <w:rsid w:val="00121B5D"/>
    <w:rsid w:val="00121BEF"/>
    <w:rsid w:val="00121D7F"/>
    <w:rsid w:val="0012202B"/>
    <w:rsid w:val="00122262"/>
    <w:rsid w:val="0012244E"/>
    <w:rsid w:val="0012255B"/>
    <w:rsid w:val="0012263F"/>
    <w:rsid w:val="001226AB"/>
    <w:rsid w:val="001227A7"/>
    <w:rsid w:val="001227C6"/>
    <w:rsid w:val="001229A4"/>
    <w:rsid w:val="00122AC8"/>
    <w:rsid w:val="00122B57"/>
    <w:rsid w:val="00122B6E"/>
    <w:rsid w:val="00122C85"/>
    <w:rsid w:val="00122DD4"/>
    <w:rsid w:val="00122F27"/>
    <w:rsid w:val="0012318F"/>
    <w:rsid w:val="00123299"/>
    <w:rsid w:val="001234A2"/>
    <w:rsid w:val="001236D3"/>
    <w:rsid w:val="00123AD7"/>
    <w:rsid w:val="00123B6C"/>
    <w:rsid w:val="00123CE9"/>
    <w:rsid w:val="00123D34"/>
    <w:rsid w:val="00123DB7"/>
    <w:rsid w:val="00123FF5"/>
    <w:rsid w:val="001240D3"/>
    <w:rsid w:val="0012414A"/>
    <w:rsid w:val="00124157"/>
    <w:rsid w:val="00124259"/>
    <w:rsid w:val="0012428C"/>
    <w:rsid w:val="001242E5"/>
    <w:rsid w:val="001243CF"/>
    <w:rsid w:val="00124658"/>
    <w:rsid w:val="001247E0"/>
    <w:rsid w:val="00124835"/>
    <w:rsid w:val="001248AD"/>
    <w:rsid w:val="001248D3"/>
    <w:rsid w:val="00124C74"/>
    <w:rsid w:val="00124D3E"/>
    <w:rsid w:val="00124FCC"/>
    <w:rsid w:val="00125150"/>
    <w:rsid w:val="00125275"/>
    <w:rsid w:val="001252A0"/>
    <w:rsid w:val="00125487"/>
    <w:rsid w:val="0012555C"/>
    <w:rsid w:val="001255E9"/>
    <w:rsid w:val="0012566D"/>
    <w:rsid w:val="00125825"/>
    <w:rsid w:val="00125B13"/>
    <w:rsid w:val="00125B34"/>
    <w:rsid w:val="00125C56"/>
    <w:rsid w:val="00125C65"/>
    <w:rsid w:val="00125D08"/>
    <w:rsid w:val="0012615A"/>
    <w:rsid w:val="001261B4"/>
    <w:rsid w:val="0012653A"/>
    <w:rsid w:val="0012657E"/>
    <w:rsid w:val="00126592"/>
    <w:rsid w:val="00126617"/>
    <w:rsid w:val="00126751"/>
    <w:rsid w:val="001267D8"/>
    <w:rsid w:val="00126A86"/>
    <w:rsid w:val="00126AD7"/>
    <w:rsid w:val="00126BEF"/>
    <w:rsid w:val="00126E2A"/>
    <w:rsid w:val="00127147"/>
    <w:rsid w:val="00127199"/>
    <w:rsid w:val="001271B1"/>
    <w:rsid w:val="001272BA"/>
    <w:rsid w:val="0012738F"/>
    <w:rsid w:val="001276EB"/>
    <w:rsid w:val="00127965"/>
    <w:rsid w:val="00127D09"/>
    <w:rsid w:val="00127EB9"/>
    <w:rsid w:val="00127F0C"/>
    <w:rsid w:val="001300FE"/>
    <w:rsid w:val="0013017D"/>
    <w:rsid w:val="0013020E"/>
    <w:rsid w:val="0013044E"/>
    <w:rsid w:val="0013059C"/>
    <w:rsid w:val="001305CC"/>
    <w:rsid w:val="001308B2"/>
    <w:rsid w:val="001308D4"/>
    <w:rsid w:val="0013096A"/>
    <w:rsid w:val="00130A21"/>
    <w:rsid w:val="00130A33"/>
    <w:rsid w:val="00130A6A"/>
    <w:rsid w:val="00130B82"/>
    <w:rsid w:val="00130C0C"/>
    <w:rsid w:val="00130D8C"/>
    <w:rsid w:val="001310A0"/>
    <w:rsid w:val="0013112C"/>
    <w:rsid w:val="0013131B"/>
    <w:rsid w:val="00131564"/>
    <w:rsid w:val="0013159E"/>
    <w:rsid w:val="001316E8"/>
    <w:rsid w:val="001319FF"/>
    <w:rsid w:val="00131B0C"/>
    <w:rsid w:val="00131B8E"/>
    <w:rsid w:val="00131C37"/>
    <w:rsid w:val="00131C8A"/>
    <w:rsid w:val="00131E89"/>
    <w:rsid w:val="00131EBB"/>
    <w:rsid w:val="00132134"/>
    <w:rsid w:val="001322E1"/>
    <w:rsid w:val="001323DC"/>
    <w:rsid w:val="0013242C"/>
    <w:rsid w:val="0013257A"/>
    <w:rsid w:val="0013266B"/>
    <w:rsid w:val="001326F7"/>
    <w:rsid w:val="00132776"/>
    <w:rsid w:val="001329F8"/>
    <w:rsid w:val="00132ADC"/>
    <w:rsid w:val="00132B22"/>
    <w:rsid w:val="00132B92"/>
    <w:rsid w:val="00132BE4"/>
    <w:rsid w:val="00132BEA"/>
    <w:rsid w:val="00132E3B"/>
    <w:rsid w:val="00132F9B"/>
    <w:rsid w:val="001330DF"/>
    <w:rsid w:val="001330F8"/>
    <w:rsid w:val="00133107"/>
    <w:rsid w:val="0013336D"/>
    <w:rsid w:val="001333D1"/>
    <w:rsid w:val="00133495"/>
    <w:rsid w:val="00133592"/>
    <w:rsid w:val="001335C6"/>
    <w:rsid w:val="00133730"/>
    <w:rsid w:val="001339D8"/>
    <w:rsid w:val="00133B12"/>
    <w:rsid w:val="00133BC0"/>
    <w:rsid w:val="00133DDA"/>
    <w:rsid w:val="00133DF1"/>
    <w:rsid w:val="00133E23"/>
    <w:rsid w:val="00133E75"/>
    <w:rsid w:val="00133F49"/>
    <w:rsid w:val="00134026"/>
    <w:rsid w:val="00134033"/>
    <w:rsid w:val="00134060"/>
    <w:rsid w:val="0013415A"/>
    <w:rsid w:val="00134460"/>
    <w:rsid w:val="001345C1"/>
    <w:rsid w:val="0013475A"/>
    <w:rsid w:val="0013479B"/>
    <w:rsid w:val="001347CD"/>
    <w:rsid w:val="00134966"/>
    <w:rsid w:val="00134A08"/>
    <w:rsid w:val="00134B3C"/>
    <w:rsid w:val="00134B8A"/>
    <w:rsid w:val="00134DC8"/>
    <w:rsid w:val="00134DD0"/>
    <w:rsid w:val="00135116"/>
    <w:rsid w:val="001351D6"/>
    <w:rsid w:val="001354E3"/>
    <w:rsid w:val="00135534"/>
    <w:rsid w:val="0013569D"/>
    <w:rsid w:val="00135744"/>
    <w:rsid w:val="001359A6"/>
    <w:rsid w:val="00135B9F"/>
    <w:rsid w:val="00135BC4"/>
    <w:rsid w:val="00135C97"/>
    <w:rsid w:val="00135CCB"/>
    <w:rsid w:val="00135D5B"/>
    <w:rsid w:val="00135EBC"/>
    <w:rsid w:val="001363B6"/>
    <w:rsid w:val="00136941"/>
    <w:rsid w:val="00136A95"/>
    <w:rsid w:val="00136AEB"/>
    <w:rsid w:val="00136B08"/>
    <w:rsid w:val="00136CB0"/>
    <w:rsid w:val="00136E29"/>
    <w:rsid w:val="00136FCB"/>
    <w:rsid w:val="0013707A"/>
    <w:rsid w:val="0013711E"/>
    <w:rsid w:val="0013723C"/>
    <w:rsid w:val="00137264"/>
    <w:rsid w:val="001372A5"/>
    <w:rsid w:val="00137A6C"/>
    <w:rsid w:val="00137B4D"/>
    <w:rsid w:val="00137B9B"/>
    <w:rsid w:val="00137CC8"/>
    <w:rsid w:val="00140180"/>
    <w:rsid w:val="001401B0"/>
    <w:rsid w:val="001401CE"/>
    <w:rsid w:val="00140414"/>
    <w:rsid w:val="001404AE"/>
    <w:rsid w:val="00140522"/>
    <w:rsid w:val="00140524"/>
    <w:rsid w:val="00140546"/>
    <w:rsid w:val="0014056D"/>
    <w:rsid w:val="00140686"/>
    <w:rsid w:val="00140852"/>
    <w:rsid w:val="00140A04"/>
    <w:rsid w:val="00140A84"/>
    <w:rsid w:val="00140CBE"/>
    <w:rsid w:val="00140D2F"/>
    <w:rsid w:val="00140F95"/>
    <w:rsid w:val="001413DE"/>
    <w:rsid w:val="0014165A"/>
    <w:rsid w:val="00141778"/>
    <w:rsid w:val="00141835"/>
    <w:rsid w:val="00141842"/>
    <w:rsid w:val="00141AE3"/>
    <w:rsid w:val="00141CBE"/>
    <w:rsid w:val="00141DE9"/>
    <w:rsid w:val="00141EDA"/>
    <w:rsid w:val="001423B0"/>
    <w:rsid w:val="001423EA"/>
    <w:rsid w:val="001425E9"/>
    <w:rsid w:val="00142680"/>
    <w:rsid w:val="001428F2"/>
    <w:rsid w:val="0014290F"/>
    <w:rsid w:val="0014291E"/>
    <w:rsid w:val="0014298C"/>
    <w:rsid w:val="001429A5"/>
    <w:rsid w:val="00142A1B"/>
    <w:rsid w:val="00143113"/>
    <w:rsid w:val="0014323B"/>
    <w:rsid w:val="001432C1"/>
    <w:rsid w:val="001435A8"/>
    <w:rsid w:val="00143745"/>
    <w:rsid w:val="001438D5"/>
    <w:rsid w:val="00143D1C"/>
    <w:rsid w:val="00143FD6"/>
    <w:rsid w:val="0014418E"/>
    <w:rsid w:val="001441EC"/>
    <w:rsid w:val="0014430C"/>
    <w:rsid w:val="00144510"/>
    <w:rsid w:val="0014458B"/>
    <w:rsid w:val="001446A8"/>
    <w:rsid w:val="0014494C"/>
    <w:rsid w:val="00144A31"/>
    <w:rsid w:val="00144A3D"/>
    <w:rsid w:val="00144AC7"/>
    <w:rsid w:val="00144B5E"/>
    <w:rsid w:val="00144B62"/>
    <w:rsid w:val="00144DF0"/>
    <w:rsid w:val="00145076"/>
    <w:rsid w:val="0014516C"/>
    <w:rsid w:val="001451D3"/>
    <w:rsid w:val="00145236"/>
    <w:rsid w:val="00145237"/>
    <w:rsid w:val="001453BB"/>
    <w:rsid w:val="0014558D"/>
    <w:rsid w:val="0014562C"/>
    <w:rsid w:val="001456A0"/>
    <w:rsid w:val="001457B1"/>
    <w:rsid w:val="00145EBB"/>
    <w:rsid w:val="00145FC5"/>
    <w:rsid w:val="00146016"/>
    <w:rsid w:val="0014610F"/>
    <w:rsid w:val="00146331"/>
    <w:rsid w:val="00146374"/>
    <w:rsid w:val="0014681B"/>
    <w:rsid w:val="00146A03"/>
    <w:rsid w:val="00146A0D"/>
    <w:rsid w:val="00146C66"/>
    <w:rsid w:val="00146CD3"/>
    <w:rsid w:val="00146DC6"/>
    <w:rsid w:val="00146EA2"/>
    <w:rsid w:val="001470E2"/>
    <w:rsid w:val="001471E1"/>
    <w:rsid w:val="00147567"/>
    <w:rsid w:val="0014762A"/>
    <w:rsid w:val="0014763B"/>
    <w:rsid w:val="001477E3"/>
    <w:rsid w:val="00147990"/>
    <w:rsid w:val="00147A25"/>
    <w:rsid w:val="00147B90"/>
    <w:rsid w:val="00147D19"/>
    <w:rsid w:val="00147E68"/>
    <w:rsid w:val="00150103"/>
    <w:rsid w:val="0015024E"/>
    <w:rsid w:val="001502CB"/>
    <w:rsid w:val="00150449"/>
    <w:rsid w:val="0015046B"/>
    <w:rsid w:val="00150677"/>
    <w:rsid w:val="0015071F"/>
    <w:rsid w:val="001508EB"/>
    <w:rsid w:val="00150A55"/>
    <w:rsid w:val="00150A6B"/>
    <w:rsid w:val="00150B0C"/>
    <w:rsid w:val="00151096"/>
    <w:rsid w:val="00151109"/>
    <w:rsid w:val="001511B5"/>
    <w:rsid w:val="00151724"/>
    <w:rsid w:val="001519E0"/>
    <w:rsid w:val="00151A89"/>
    <w:rsid w:val="00151C30"/>
    <w:rsid w:val="00151C3E"/>
    <w:rsid w:val="00151EBE"/>
    <w:rsid w:val="00151F4F"/>
    <w:rsid w:val="00151FE6"/>
    <w:rsid w:val="0015208F"/>
    <w:rsid w:val="00152221"/>
    <w:rsid w:val="00152319"/>
    <w:rsid w:val="001523A7"/>
    <w:rsid w:val="00152409"/>
    <w:rsid w:val="0015252C"/>
    <w:rsid w:val="001526AC"/>
    <w:rsid w:val="00152ADF"/>
    <w:rsid w:val="00152B06"/>
    <w:rsid w:val="00152C99"/>
    <w:rsid w:val="00152D52"/>
    <w:rsid w:val="00152DDF"/>
    <w:rsid w:val="00152DE5"/>
    <w:rsid w:val="00152E44"/>
    <w:rsid w:val="00153034"/>
    <w:rsid w:val="00153079"/>
    <w:rsid w:val="001530B6"/>
    <w:rsid w:val="00153101"/>
    <w:rsid w:val="0015361B"/>
    <w:rsid w:val="00153A24"/>
    <w:rsid w:val="00153BC0"/>
    <w:rsid w:val="001540E9"/>
    <w:rsid w:val="00154122"/>
    <w:rsid w:val="00154249"/>
    <w:rsid w:val="0015425D"/>
    <w:rsid w:val="00154273"/>
    <w:rsid w:val="00154352"/>
    <w:rsid w:val="00154445"/>
    <w:rsid w:val="00154601"/>
    <w:rsid w:val="00154749"/>
    <w:rsid w:val="00154752"/>
    <w:rsid w:val="00154996"/>
    <w:rsid w:val="001549F5"/>
    <w:rsid w:val="00154B4D"/>
    <w:rsid w:val="00154C5D"/>
    <w:rsid w:val="0015500F"/>
    <w:rsid w:val="001551A2"/>
    <w:rsid w:val="00155215"/>
    <w:rsid w:val="0015522E"/>
    <w:rsid w:val="001552B9"/>
    <w:rsid w:val="001557CC"/>
    <w:rsid w:val="001558CB"/>
    <w:rsid w:val="001558D3"/>
    <w:rsid w:val="00155AB4"/>
    <w:rsid w:val="00155C45"/>
    <w:rsid w:val="00155D8C"/>
    <w:rsid w:val="00155EBD"/>
    <w:rsid w:val="00156029"/>
    <w:rsid w:val="0015610A"/>
    <w:rsid w:val="00156254"/>
    <w:rsid w:val="001565FB"/>
    <w:rsid w:val="001566BB"/>
    <w:rsid w:val="00156755"/>
    <w:rsid w:val="001568F6"/>
    <w:rsid w:val="00156966"/>
    <w:rsid w:val="0015697D"/>
    <w:rsid w:val="00156A4D"/>
    <w:rsid w:val="00156BD9"/>
    <w:rsid w:val="00156C29"/>
    <w:rsid w:val="00156D62"/>
    <w:rsid w:val="00156FEE"/>
    <w:rsid w:val="00157181"/>
    <w:rsid w:val="001572BC"/>
    <w:rsid w:val="001572F4"/>
    <w:rsid w:val="001578C3"/>
    <w:rsid w:val="00157907"/>
    <w:rsid w:val="00157A3E"/>
    <w:rsid w:val="00157AE6"/>
    <w:rsid w:val="00157D11"/>
    <w:rsid w:val="00157D3D"/>
    <w:rsid w:val="00157DDF"/>
    <w:rsid w:val="0016019C"/>
    <w:rsid w:val="001602B3"/>
    <w:rsid w:val="00160300"/>
    <w:rsid w:val="0016033F"/>
    <w:rsid w:val="0016037F"/>
    <w:rsid w:val="00160437"/>
    <w:rsid w:val="001604BA"/>
    <w:rsid w:val="00160688"/>
    <w:rsid w:val="00160B52"/>
    <w:rsid w:val="00160CD6"/>
    <w:rsid w:val="00160E00"/>
    <w:rsid w:val="00160E17"/>
    <w:rsid w:val="00160EFC"/>
    <w:rsid w:val="00161275"/>
    <w:rsid w:val="001616EF"/>
    <w:rsid w:val="0016174B"/>
    <w:rsid w:val="001617F4"/>
    <w:rsid w:val="00161BD0"/>
    <w:rsid w:val="00161F2A"/>
    <w:rsid w:val="00162013"/>
    <w:rsid w:val="00162029"/>
    <w:rsid w:val="00162076"/>
    <w:rsid w:val="00162349"/>
    <w:rsid w:val="001623AB"/>
    <w:rsid w:val="0016250C"/>
    <w:rsid w:val="00162543"/>
    <w:rsid w:val="001625CB"/>
    <w:rsid w:val="0016283F"/>
    <w:rsid w:val="00162B46"/>
    <w:rsid w:val="00162BC8"/>
    <w:rsid w:val="00162C03"/>
    <w:rsid w:val="00162E27"/>
    <w:rsid w:val="00162F40"/>
    <w:rsid w:val="001631B6"/>
    <w:rsid w:val="00163533"/>
    <w:rsid w:val="00163A59"/>
    <w:rsid w:val="00163BEF"/>
    <w:rsid w:val="00163EBC"/>
    <w:rsid w:val="00164282"/>
    <w:rsid w:val="00164470"/>
    <w:rsid w:val="00164635"/>
    <w:rsid w:val="00164689"/>
    <w:rsid w:val="00164789"/>
    <w:rsid w:val="001647AB"/>
    <w:rsid w:val="00164848"/>
    <w:rsid w:val="00164C0F"/>
    <w:rsid w:val="00164FB6"/>
    <w:rsid w:val="001650B7"/>
    <w:rsid w:val="00165178"/>
    <w:rsid w:val="00165214"/>
    <w:rsid w:val="00165251"/>
    <w:rsid w:val="001652CB"/>
    <w:rsid w:val="0016531A"/>
    <w:rsid w:val="001653DE"/>
    <w:rsid w:val="001653E7"/>
    <w:rsid w:val="00165811"/>
    <w:rsid w:val="00165856"/>
    <w:rsid w:val="00165AFA"/>
    <w:rsid w:val="00165AFE"/>
    <w:rsid w:val="00165B5F"/>
    <w:rsid w:val="00165BC6"/>
    <w:rsid w:val="00165C27"/>
    <w:rsid w:val="00165C28"/>
    <w:rsid w:val="00165CC3"/>
    <w:rsid w:val="00165CDB"/>
    <w:rsid w:val="00165D79"/>
    <w:rsid w:val="00165E49"/>
    <w:rsid w:val="00165FAA"/>
    <w:rsid w:val="0016601C"/>
    <w:rsid w:val="00166140"/>
    <w:rsid w:val="00166873"/>
    <w:rsid w:val="00166988"/>
    <w:rsid w:val="00166A9C"/>
    <w:rsid w:val="00166AD4"/>
    <w:rsid w:val="00166B29"/>
    <w:rsid w:val="00166B37"/>
    <w:rsid w:val="00166B5C"/>
    <w:rsid w:val="00166B90"/>
    <w:rsid w:val="00166BDE"/>
    <w:rsid w:val="00166CD9"/>
    <w:rsid w:val="00166D35"/>
    <w:rsid w:val="00166D70"/>
    <w:rsid w:val="00166DFF"/>
    <w:rsid w:val="00166E5D"/>
    <w:rsid w:val="00166F1A"/>
    <w:rsid w:val="00167056"/>
    <w:rsid w:val="001671E0"/>
    <w:rsid w:val="001671E4"/>
    <w:rsid w:val="00167455"/>
    <w:rsid w:val="00167529"/>
    <w:rsid w:val="0016756C"/>
    <w:rsid w:val="0016795A"/>
    <w:rsid w:val="00167964"/>
    <w:rsid w:val="001679CB"/>
    <w:rsid w:val="00167C06"/>
    <w:rsid w:val="00167C10"/>
    <w:rsid w:val="00167C27"/>
    <w:rsid w:val="00167C4B"/>
    <w:rsid w:val="00167F37"/>
    <w:rsid w:val="00167F43"/>
    <w:rsid w:val="0017014A"/>
    <w:rsid w:val="001701B1"/>
    <w:rsid w:val="001702B5"/>
    <w:rsid w:val="001704AA"/>
    <w:rsid w:val="001705D4"/>
    <w:rsid w:val="001707E2"/>
    <w:rsid w:val="001707E7"/>
    <w:rsid w:val="00170C35"/>
    <w:rsid w:val="00170C65"/>
    <w:rsid w:val="00170C8E"/>
    <w:rsid w:val="00170CEB"/>
    <w:rsid w:val="0017102B"/>
    <w:rsid w:val="001712D8"/>
    <w:rsid w:val="00171308"/>
    <w:rsid w:val="001713A7"/>
    <w:rsid w:val="001713C1"/>
    <w:rsid w:val="001715C0"/>
    <w:rsid w:val="00171909"/>
    <w:rsid w:val="00171AD0"/>
    <w:rsid w:val="00171B15"/>
    <w:rsid w:val="00171C3B"/>
    <w:rsid w:val="00171CF4"/>
    <w:rsid w:val="00171E4A"/>
    <w:rsid w:val="0017225C"/>
    <w:rsid w:val="001723D9"/>
    <w:rsid w:val="0017255A"/>
    <w:rsid w:val="001725ED"/>
    <w:rsid w:val="00172752"/>
    <w:rsid w:val="001728E0"/>
    <w:rsid w:val="00172B00"/>
    <w:rsid w:val="00172D1D"/>
    <w:rsid w:val="00172D43"/>
    <w:rsid w:val="00172F22"/>
    <w:rsid w:val="00173073"/>
    <w:rsid w:val="001731F0"/>
    <w:rsid w:val="001732BD"/>
    <w:rsid w:val="00173780"/>
    <w:rsid w:val="001737B8"/>
    <w:rsid w:val="001738BA"/>
    <w:rsid w:val="00173929"/>
    <w:rsid w:val="00173A03"/>
    <w:rsid w:val="00173F4C"/>
    <w:rsid w:val="001741DB"/>
    <w:rsid w:val="00174205"/>
    <w:rsid w:val="001743BF"/>
    <w:rsid w:val="001745AC"/>
    <w:rsid w:val="0017472A"/>
    <w:rsid w:val="00174874"/>
    <w:rsid w:val="001748AE"/>
    <w:rsid w:val="00174948"/>
    <w:rsid w:val="001749FB"/>
    <w:rsid w:val="00174B34"/>
    <w:rsid w:val="00174C06"/>
    <w:rsid w:val="00174C1E"/>
    <w:rsid w:val="00174E32"/>
    <w:rsid w:val="00174FDE"/>
    <w:rsid w:val="0017512A"/>
    <w:rsid w:val="001751B7"/>
    <w:rsid w:val="001754A2"/>
    <w:rsid w:val="00175727"/>
    <w:rsid w:val="001757C6"/>
    <w:rsid w:val="00175962"/>
    <w:rsid w:val="00175A13"/>
    <w:rsid w:val="00175A2C"/>
    <w:rsid w:val="00175A51"/>
    <w:rsid w:val="00175E20"/>
    <w:rsid w:val="00175E46"/>
    <w:rsid w:val="0017601D"/>
    <w:rsid w:val="001760F4"/>
    <w:rsid w:val="001761F4"/>
    <w:rsid w:val="00176407"/>
    <w:rsid w:val="00176A41"/>
    <w:rsid w:val="00176B07"/>
    <w:rsid w:val="00176B1B"/>
    <w:rsid w:val="00176EBC"/>
    <w:rsid w:val="00176F88"/>
    <w:rsid w:val="0017702D"/>
    <w:rsid w:val="00177053"/>
    <w:rsid w:val="00177251"/>
    <w:rsid w:val="00177319"/>
    <w:rsid w:val="00177602"/>
    <w:rsid w:val="001777A5"/>
    <w:rsid w:val="00177835"/>
    <w:rsid w:val="001779DB"/>
    <w:rsid w:val="00177A2E"/>
    <w:rsid w:val="00177B30"/>
    <w:rsid w:val="00177BCA"/>
    <w:rsid w:val="00177C7A"/>
    <w:rsid w:val="00177D38"/>
    <w:rsid w:val="00177EC3"/>
    <w:rsid w:val="00177EE7"/>
    <w:rsid w:val="001801C0"/>
    <w:rsid w:val="0018036E"/>
    <w:rsid w:val="00180386"/>
    <w:rsid w:val="00180395"/>
    <w:rsid w:val="0018068A"/>
    <w:rsid w:val="001806FF"/>
    <w:rsid w:val="00180704"/>
    <w:rsid w:val="0018073E"/>
    <w:rsid w:val="00180784"/>
    <w:rsid w:val="00180798"/>
    <w:rsid w:val="001808DC"/>
    <w:rsid w:val="001808E2"/>
    <w:rsid w:val="0018091C"/>
    <w:rsid w:val="00180AFE"/>
    <w:rsid w:val="00180CC5"/>
    <w:rsid w:val="00180E94"/>
    <w:rsid w:val="00180F2A"/>
    <w:rsid w:val="00180FBE"/>
    <w:rsid w:val="0018108D"/>
    <w:rsid w:val="00181201"/>
    <w:rsid w:val="001812AC"/>
    <w:rsid w:val="001815D3"/>
    <w:rsid w:val="0018195E"/>
    <w:rsid w:val="00181995"/>
    <w:rsid w:val="00181AAF"/>
    <w:rsid w:val="00181AEA"/>
    <w:rsid w:val="00181AEB"/>
    <w:rsid w:val="00181B9F"/>
    <w:rsid w:val="00181C9E"/>
    <w:rsid w:val="00181D2F"/>
    <w:rsid w:val="00181DD0"/>
    <w:rsid w:val="00181E4E"/>
    <w:rsid w:val="00181F43"/>
    <w:rsid w:val="00181F7E"/>
    <w:rsid w:val="001821EE"/>
    <w:rsid w:val="0018226C"/>
    <w:rsid w:val="00182428"/>
    <w:rsid w:val="001825C6"/>
    <w:rsid w:val="001827CE"/>
    <w:rsid w:val="001827FA"/>
    <w:rsid w:val="0018287B"/>
    <w:rsid w:val="001828DC"/>
    <w:rsid w:val="001828EA"/>
    <w:rsid w:val="00182F9B"/>
    <w:rsid w:val="00183102"/>
    <w:rsid w:val="0018325D"/>
    <w:rsid w:val="00183363"/>
    <w:rsid w:val="00183505"/>
    <w:rsid w:val="00183583"/>
    <w:rsid w:val="001835C0"/>
    <w:rsid w:val="00183611"/>
    <w:rsid w:val="0018386C"/>
    <w:rsid w:val="00183881"/>
    <w:rsid w:val="0018398D"/>
    <w:rsid w:val="00183A7E"/>
    <w:rsid w:val="00183B75"/>
    <w:rsid w:val="00183BD0"/>
    <w:rsid w:val="00183C6A"/>
    <w:rsid w:val="00183F8E"/>
    <w:rsid w:val="001840C4"/>
    <w:rsid w:val="0018428C"/>
    <w:rsid w:val="00184380"/>
    <w:rsid w:val="001843B4"/>
    <w:rsid w:val="0018446A"/>
    <w:rsid w:val="0018484D"/>
    <w:rsid w:val="001848D2"/>
    <w:rsid w:val="00184966"/>
    <w:rsid w:val="00184A52"/>
    <w:rsid w:val="00184AEB"/>
    <w:rsid w:val="00184B7D"/>
    <w:rsid w:val="00184C02"/>
    <w:rsid w:val="00184C60"/>
    <w:rsid w:val="0018505C"/>
    <w:rsid w:val="001850D7"/>
    <w:rsid w:val="00185127"/>
    <w:rsid w:val="0018517C"/>
    <w:rsid w:val="001851D3"/>
    <w:rsid w:val="00185226"/>
    <w:rsid w:val="001852DD"/>
    <w:rsid w:val="001853D0"/>
    <w:rsid w:val="0018544B"/>
    <w:rsid w:val="001854C2"/>
    <w:rsid w:val="00185677"/>
    <w:rsid w:val="00185782"/>
    <w:rsid w:val="001857B6"/>
    <w:rsid w:val="0018588F"/>
    <w:rsid w:val="001859A2"/>
    <w:rsid w:val="00185C0A"/>
    <w:rsid w:val="00185FC8"/>
    <w:rsid w:val="00186027"/>
    <w:rsid w:val="0018621C"/>
    <w:rsid w:val="0018672E"/>
    <w:rsid w:val="00186792"/>
    <w:rsid w:val="001867AB"/>
    <w:rsid w:val="00186866"/>
    <w:rsid w:val="001869C5"/>
    <w:rsid w:val="00186BD0"/>
    <w:rsid w:val="00186C52"/>
    <w:rsid w:val="00186DBE"/>
    <w:rsid w:val="00186DF0"/>
    <w:rsid w:val="00186E98"/>
    <w:rsid w:val="00186F39"/>
    <w:rsid w:val="001872B0"/>
    <w:rsid w:val="001872F2"/>
    <w:rsid w:val="00187325"/>
    <w:rsid w:val="00187341"/>
    <w:rsid w:val="0018763A"/>
    <w:rsid w:val="00187726"/>
    <w:rsid w:val="00187E77"/>
    <w:rsid w:val="001900F8"/>
    <w:rsid w:val="001901E2"/>
    <w:rsid w:val="00190403"/>
    <w:rsid w:val="0019056D"/>
    <w:rsid w:val="0019084E"/>
    <w:rsid w:val="001908B8"/>
    <w:rsid w:val="00190A10"/>
    <w:rsid w:val="00190B7B"/>
    <w:rsid w:val="00190C30"/>
    <w:rsid w:val="00190D2F"/>
    <w:rsid w:val="00190DD7"/>
    <w:rsid w:val="00190E6C"/>
    <w:rsid w:val="0019153B"/>
    <w:rsid w:val="001915EF"/>
    <w:rsid w:val="001917A7"/>
    <w:rsid w:val="00191892"/>
    <w:rsid w:val="001918EF"/>
    <w:rsid w:val="00191CC9"/>
    <w:rsid w:val="00191D76"/>
    <w:rsid w:val="00192063"/>
    <w:rsid w:val="001921AA"/>
    <w:rsid w:val="0019230C"/>
    <w:rsid w:val="00192342"/>
    <w:rsid w:val="001923F5"/>
    <w:rsid w:val="001925B5"/>
    <w:rsid w:val="001927C5"/>
    <w:rsid w:val="0019292D"/>
    <w:rsid w:val="00192937"/>
    <w:rsid w:val="00192A3A"/>
    <w:rsid w:val="00192AA2"/>
    <w:rsid w:val="00192AAB"/>
    <w:rsid w:val="00192B3A"/>
    <w:rsid w:val="00192C72"/>
    <w:rsid w:val="001930DA"/>
    <w:rsid w:val="0019317C"/>
    <w:rsid w:val="00193553"/>
    <w:rsid w:val="00193677"/>
    <w:rsid w:val="001937C7"/>
    <w:rsid w:val="0019385D"/>
    <w:rsid w:val="00193881"/>
    <w:rsid w:val="001939E6"/>
    <w:rsid w:val="00193DA2"/>
    <w:rsid w:val="00193E1D"/>
    <w:rsid w:val="00193E3A"/>
    <w:rsid w:val="0019417C"/>
    <w:rsid w:val="0019419D"/>
    <w:rsid w:val="001942B6"/>
    <w:rsid w:val="001942F0"/>
    <w:rsid w:val="001943DD"/>
    <w:rsid w:val="001943F5"/>
    <w:rsid w:val="0019441C"/>
    <w:rsid w:val="0019463C"/>
    <w:rsid w:val="001947B7"/>
    <w:rsid w:val="00194838"/>
    <w:rsid w:val="00194952"/>
    <w:rsid w:val="001949B0"/>
    <w:rsid w:val="001949B9"/>
    <w:rsid w:val="00194A8E"/>
    <w:rsid w:val="00194AD1"/>
    <w:rsid w:val="00194AEC"/>
    <w:rsid w:val="00194E79"/>
    <w:rsid w:val="00194EF9"/>
    <w:rsid w:val="00194FF3"/>
    <w:rsid w:val="001950C5"/>
    <w:rsid w:val="0019518D"/>
    <w:rsid w:val="00195414"/>
    <w:rsid w:val="001956A0"/>
    <w:rsid w:val="00195B5F"/>
    <w:rsid w:val="00195BE0"/>
    <w:rsid w:val="00195D7B"/>
    <w:rsid w:val="00195E6C"/>
    <w:rsid w:val="00195EAE"/>
    <w:rsid w:val="00195F1E"/>
    <w:rsid w:val="0019601C"/>
    <w:rsid w:val="00196068"/>
    <w:rsid w:val="001961A9"/>
    <w:rsid w:val="001962D7"/>
    <w:rsid w:val="00196497"/>
    <w:rsid w:val="0019649E"/>
    <w:rsid w:val="00196515"/>
    <w:rsid w:val="00196620"/>
    <w:rsid w:val="00196839"/>
    <w:rsid w:val="00196903"/>
    <w:rsid w:val="00196A0B"/>
    <w:rsid w:val="00196A8B"/>
    <w:rsid w:val="00196B12"/>
    <w:rsid w:val="00196C25"/>
    <w:rsid w:val="0019710F"/>
    <w:rsid w:val="00197190"/>
    <w:rsid w:val="001971C6"/>
    <w:rsid w:val="00197258"/>
    <w:rsid w:val="0019727E"/>
    <w:rsid w:val="001973CC"/>
    <w:rsid w:val="00197461"/>
    <w:rsid w:val="001974A7"/>
    <w:rsid w:val="00197527"/>
    <w:rsid w:val="00197587"/>
    <w:rsid w:val="001975C3"/>
    <w:rsid w:val="0019761B"/>
    <w:rsid w:val="0019774B"/>
    <w:rsid w:val="00197797"/>
    <w:rsid w:val="001978BF"/>
    <w:rsid w:val="00197902"/>
    <w:rsid w:val="00197B96"/>
    <w:rsid w:val="00197BDC"/>
    <w:rsid w:val="00197D57"/>
    <w:rsid w:val="00197F20"/>
    <w:rsid w:val="00197F45"/>
    <w:rsid w:val="00197FB3"/>
    <w:rsid w:val="00197FCD"/>
    <w:rsid w:val="001A0016"/>
    <w:rsid w:val="001A01BD"/>
    <w:rsid w:val="001A0312"/>
    <w:rsid w:val="001A0383"/>
    <w:rsid w:val="001A051C"/>
    <w:rsid w:val="001A0596"/>
    <w:rsid w:val="001A0636"/>
    <w:rsid w:val="001A06EB"/>
    <w:rsid w:val="001A0775"/>
    <w:rsid w:val="001A084C"/>
    <w:rsid w:val="001A08D9"/>
    <w:rsid w:val="001A0B34"/>
    <w:rsid w:val="001A0D92"/>
    <w:rsid w:val="001A103C"/>
    <w:rsid w:val="001A1532"/>
    <w:rsid w:val="001A15F9"/>
    <w:rsid w:val="001A17D5"/>
    <w:rsid w:val="001A1918"/>
    <w:rsid w:val="001A19A1"/>
    <w:rsid w:val="001A1A50"/>
    <w:rsid w:val="001A1B94"/>
    <w:rsid w:val="001A1DA3"/>
    <w:rsid w:val="001A1FF0"/>
    <w:rsid w:val="001A214B"/>
    <w:rsid w:val="001A2320"/>
    <w:rsid w:val="001A266D"/>
    <w:rsid w:val="001A27CF"/>
    <w:rsid w:val="001A285A"/>
    <w:rsid w:val="001A2894"/>
    <w:rsid w:val="001A28FB"/>
    <w:rsid w:val="001A2ADD"/>
    <w:rsid w:val="001A2B36"/>
    <w:rsid w:val="001A2DBB"/>
    <w:rsid w:val="001A30FF"/>
    <w:rsid w:val="001A31B3"/>
    <w:rsid w:val="001A330F"/>
    <w:rsid w:val="001A33A0"/>
    <w:rsid w:val="001A34E8"/>
    <w:rsid w:val="001A3894"/>
    <w:rsid w:val="001A39EB"/>
    <w:rsid w:val="001A3ACA"/>
    <w:rsid w:val="001A3B3F"/>
    <w:rsid w:val="001A3BB3"/>
    <w:rsid w:val="001A3C65"/>
    <w:rsid w:val="001A3D35"/>
    <w:rsid w:val="001A3D51"/>
    <w:rsid w:val="001A3D68"/>
    <w:rsid w:val="001A3DAB"/>
    <w:rsid w:val="001A3E05"/>
    <w:rsid w:val="001A3E29"/>
    <w:rsid w:val="001A4207"/>
    <w:rsid w:val="001A42EF"/>
    <w:rsid w:val="001A4581"/>
    <w:rsid w:val="001A45A8"/>
    <w:rsid w:val="001A45F0"/>
    <w:rsid w:val="001A4766"/>
    <w:rsid w:val="001A47A4"/>
    <w:rsid w:val="001A49EE"/>
    <w:rsid w:val="001A4CC0"/>
    <w:rsid w:val="001A4D97"/>
    <w:rsid w:val="001A4F31"/>
    <w:rsid w:val="001A5075"/>
    <w:rsid w:val="001A51B1"/>
    <w:rsid w:val="001A528B"/>
    <w:rsid w:val="001A52BB"/>
    <w:rsid w:val="001A52E7"/>
    <w:rsid w:val="001A54FF"/>
    <w:rsid w:val="001A5575"/>
    <w:rsid w:val="001A55B0"/>
    <w:rsid w:val="001A56F6"/>
    <w:rsid w:val="001A591B"/>
    <w:rsid w:val="001A5C32"/>
    <w:rsid w:val="001A5ECB"/>
    <w:rsid w:val="001A6001"/>
    <w:rsid w:val="001A610D"/>
    <w:rsid w:val="001A6244"/>
    <w:rsid w:val="001A639D"/>
    <w:rsid w:val="001A6409"/>
    <w:rsid w:val="001A6476"/>
    <w:rsid w:val="001A64E5"/>
    <w:rsid w:val="001A66B0"/>
    <w:rsid w:val="001A6844"/>
    <w:rsid w:val="001A6BA2"/>
    <w:rsid w:val="001A6BF2"/>
    <w:rsid w:val="001A7103"/>
    <w:rsid w:val="001A7221"/>
    <w:rsid w:val="001A74E0"/>
    <w:rsid w:val="001A74E2"/>
    <w:rsid w:val="001A74EF"/>
    <w:rsid w:val="001A7839"/>
    <w:rsid w:val="001A7932"/>
    <w:rsid w:val="001A7A34"/>
    <w:rsid w:val="001A7A70"/>
    <w:rsid w:val="001A7D92"/>
    <w:rsid w:val="001A7E50"/>
    <w:rsid w:val="001B0008"/>
    <w:rsid w:val="001B0129"/>
    <w:rsid w:val="001B0173"/>
    <w:rsid w:val="001B0423"/>
    <w:rsid w:val="001B0605"/>
    <w:rsid w:val="001B0697"/>
    <w:rsid w:val="001B0771"/>
    <w:rsid w:val="001B07BF"/>
    <w:rsid w:val="001B09C7"/>
    <w:rsid w:val="001B09CF"/>
    <w:rsid w:val="001B0D50"/>
    <w:rsid w:val="001B0DF0"/>
    <w:rsid w:val="001B0EF5"/>
    <w:rsid w:val="001B1319"/>
    <w:rsid w:val="001B1381"/>
    <w:rsid w:val="001B1414"/>
    <w:rsid w:val="001B1726"/>
    <w:rsid w:val="001B185D"/>
    <w:rsid w:val="001B1940"/>
    <w:rsid w:val="001B19C1"/>
    <w:rsid w:val="001B1AF8"/>
    <w:rsid w:val="001B1B12"/>
    <w:rsid w:val="001B1C53"/>
    <w:rsid w:val="001B1DE7"/>
    <w:rsid w:val="001B1E16"/>
    <w:rsid w:val="001B2085"/>
    <w:rsid w:val="001B2140"/>
    <w:rsid w:val="001B216E"/>
    <w:rsid w:val="001B23A2"/>
    <w:rsid w:val="001B24C9"/>
    <w:rsid w:val="001B25DC"/>
    <w:rsid w:val="001B285A"/>
    <w:rsid w:val="001B2C30"/>
    <w:rsid w:val="001B2CB4"/>
    <w:rsid w:val="001B2D64"/>
    <w:rsid w:val="001B2DFE"/>
    <w:rsid w:val="001B2E2A"/>
    <w:rsid w:val="001B2EA0"/>
    <w:rsid w:val="001B2F22"/>
    <w:rsid w:val="001B2FDF"/>
    <w:rsid w:val="001B3143"/>
    <w:rsid w:val="001B3181"/>
    <w:rsid w:val="001B3314"/>
    <w:rsid w:val="001B3434"/>
    <w:rsid w:val="001B34CD"/>
    <w:rsid w:val="001B3508"/>
    <w:rsid w:val="001B36F4"/>
    <w:rsid w:val="001B3712"/>
    <w:rsid w:val="001B378C"/>
    <w:rsid w:val="001B39D0"/>
    <w:rsid w:val="001B39D3"/>
    <w:rsid w:val="001B3A76"/>
    <w:rsid w:val="001B3AA3"/>
    <w:rsid w:val="001B3C45"/>
    <w:rsid w:val="001B3CAF"/>
    <w:rsid w:val="001B3DA5"/>
    <w:rsid w:val="001B3F10"/>
    <w:rsid w:val="001B3F4F"/>
    <w:rsid w:val="001B40D3"/>
    <w:rsid w:val="001B40F0"/>
    <w:rsid w:val="001B40F4"/>
    <w:rsid w:val="001B431F"/>
    <w:rsid w:val="001B43EB"/>
    <w:rsid w:val="001B4413"/>
    <w:rsid w:val="001B4602"/>
    <w:rsid w:val="001B47C8"/>
    <w:rsid w:val="001B4805"/>
    <w:rsid w:val="001B4818"/>
    <w:rsid w:val="001B4D1E"/>
    <w:rsid w:val="001B4D8E"/>
    <w:rsid w:val="001B4E52"/>
    <w:rsid w:val="001B4FEE"/>
    <w:rsid w:val="001B505F"/>
    <w:rsid w:val="001B51DB"/>
    <w:rsid w:val="001B5422"/>
    <w:rsid w:val="001B5431"/>
    <w:rsid w:val="001B559A"/>
    <w:rsid w:val="001B5B59"/>
    <w:rsid w:val="001B5BA1"/>
    <w:rsid w:val="001B5F29"/>
    <w:rsid w:val="001B5F4F"/>
    <w:rsid w:val="001B5F67"/>
    <w:rsid w:val="001B6257"/>
    <w:rsid w:val="001B6273"/>
    <w:rsid w:val="001B636E"/>
    <w:rsid w:val="001B63DC"/>
    <w:rsid w:val="001B654D"/>
    <w:rsid w:val="001B6554"/>
    <w:rsid w:val="001B662B"/>
    <w:rsid w:val="001B6893"/>
    <w:rsid w:val="001B68F4"/>
    <w:rsid w:val="001B6B18"/>
    <w:rsid w:val="001B6BEF"/>
    <w:rsid w:val="001B71B0"/>
    <w:rsid w:val="001B71D6"/>
    <w:rsid w:val="001B721C"/>
    <w:rsid w:val="001B7328"/>
    <w:rsid w:val="001B76E6"/>
    <w:rsid w:val="001B772B"/>
    <w:rsid w:val="001B783F"/>
    <w:rsid w:val="001B7882"/>
    <w:rsid w:val="001B7ABA"/>
    <w:rsid w:val="001B7ACC"/>
    <w:rsid w:val="001B7CD2"/>
    <w:rsid w:val="001B7E2B"/>
    <w:rsid w:val="001B7E50"/>
    <w:rsid w:val="001B7FC5"/>
    <w:rsid w:val="001B7FD8"/>
    <w:rsid w:val="001B7FE6"/>
    <w:rsid w:val="001C002E"/>
    <w:rsid w:val="001C00B8"/>
    <w:rsid w:val="001C0152"/>
    <w:rsid w:val="001C02B2"/>
    <w:rsid w:val="001C03A7"/>
    <w:rsid w:val="001C03D5"/>
    <w:rsid w:val="001C0423"/>
    <w:rsid w:val="001C052C"/>
    <w:rsid w:val="001C0659"/>
    <w:rsid w:val="001C09F1"/>
    <w:rsid w:val="001C0A3B"/>
    <w:rsid w:val="001C0A83"/>
    <w:rsid w:val="001C0BB6"/>
    <w:rsid w:val="001C0BD9"/>
    <w:rsid w:val="001C0DFC"/>
    <w:rsid w:val="001C0E0D"/>
    <w:rsid w:val="001C11B5"/>
    <w:rsid w:val="001C11CD"/>
    <w:rsid w:val="001C1386"/>
    <w:rsid w:val="001C15A2"/>
    <w:rsid w:val="001C1655"/>
    <w:rsid w:val="001C16E7"/>
    <w:rsid w:val="001C183E"/>
    <w:rsid w:val="001C1860"/>
    <w:rsid w:val="001C18F6"/>
    <w:rsid w:val="001C1955"/>
    <w:rsid w:val="001C1AF9"/>
    <w:rsid w:val="001C1B11"/>
    <w:rsid w:val="001C1B93"/>
    <w:rsid w:val="001C1D39"/>
    <w:rsid w:val="001C1D75"/>
    <w:rsid w:val="001C22D8"/>
    <w:rsid w:val="001C236F"/>
    <w:rsid w:val="001C238B"/>
    <w:rsid w:val="001C25BA"/>
    <w:rsid w:val="001C284B"/>
    <w:rsid w:val="001C2907"/>
    <w:rsid w:val="001C2A54"/>
    <w:rsid w:val="001C2B3E"/>
    <w:rsid w:val="001C2BF3"/>
    <w:rsid w:val="001C2D21"/>
    <w:rsid w:val="001C2DB6"/>
    <w:rsid w:val="001C2DEF"/>
    <w:rsid w:val="001C2E86"/>
    <w:rsid w:val="001C2EE6"/>
    <w:rsid w:val="001C319F"/>
    <w:rsid w:val="001C337C"/>
    <w:rsid w:val="001C345F"/>
    <w:rsid w:val="001C34F2"/>
    <w:rsid w:val="001C3606"/>
    <w:rsid w:val="001C3A57"/>
    <w:rsid w:val="001C3BAB"/>
    <w:rsid w:val="001C3D98"/>
    <w:rsid w:val="001C3E16"/>
    <w:rsid w:val="001C3E81"/>
    <w:rsid w:val="001C3EA2"/>
    <w:rsid w:val="001C4078"/>
    <w:rsid w:val="001C42B2"/>
    <w:rsid w:val="001C466E"/>
    <w:rsid w:val="001C4847"/>
    <w:rsid w:val="001C48D2"/>
    <w:rsid w:val="001C49B4"/>
    <w:rsid w:val="001C519E"/>
    <w:rsid w:val="001C52AA"/>
    <w:rsid w:val="001C5468"/>
    <w:rsid w:val="001C5551"/>
    <w:rsid w:val="001C5674"/>
    <w:rsid w:val="001C59CF"/>
    <w:rsid w:val="001C59D7"/>
    <w:rsid w:val="001C5AE3"/>
    <w:rsid w:val="001C5B75"/>
    <w:rsid w:val="001C5BD9"/>
    <w:rsid w:val="001C5C1F"/>
    <w:rsid w:val="001C5C3F"/>
    <w:rsid w:val="001C5D6A"/>
    <w:rsid w:val="001C5E9B"/>
    <w:rsid w:val="001C6012"/>
    <w:rsid w:val="001C603A"/>
    <w:rsid w:val="001C6081"/>
    <w:rsid w:val="001C60A3"/>
    <w:rsid w:val="001C6386"/>
    <w:rsid w:val="001C6441"/>
    <w:rsid w:val="001C6469"/>
    <w:rsid w:val="001C647D"/>
    <w:rsid w:val="001C6537"/>
    <w:rsid w:val="001C656C"/>
    <w:rsid w:val="001C677B"/>
    <w:rsid w:val="001C69C0"/>
    <w:rsid w:val="001C6BE2"/>
    <w:rsid w:val="001C6C3E"/>
    <w:rsid w:val="001C6C79"/>
    <w:rsid w:val="001C6CC3"/>
    <w:rsid w:val="001C6CE4"/>
    <w:rsid w:val="001C72E0"/>
    <w:rsid w:val="001C7551"/>
    <w:rsid w:val="001C76C9"/>
    <w:rsid w:val="001C778F"/>
    <w:rsid w:val="001C7828"/>
    <w:rsid w:val="001C788B"/>
    <w:rsid w:val="001C79D2"/>
    <w:rsid w:val="001C7B67"/>
    <w:rsid w:val="001C7C54"/>
    <w:rsid w:val="001C7D4E"/>
    <w:rsid w:val="001C7EE3"/>
    <w:rsid w:val="001C7F29"/>
    <w:rsid w:val="001D02F1"/>
    <w:rsid w:val="001D0604"/>
    <w:rsid w:val="001D060C"/>
    <w:rsid w:val="001D065D"/>
    <w:rsid w:val="001D06A6"/>
    <w:rsid w:val="001D06A8"/>
    <w:rsid w:val="001D070C"/>
    <w:rsid w:val="001D091D"/>
    <w:rsid w:val="001D0C39"/>
    <w:rsid w:val="001D1004"/>
    <w:rsid w:val="001D1059"/>
    <w:rsid w:val="001D1095"/>
    <w:rsid w:val="001D145F"/>
    <w:rsid w:val="001D1558"/>
    <w:rsid w:val="001D164B"/>
    <w:rsid w:val="001D169E"/>
    <w:rsid w:val="001D16A6"/>
    <w:rsid w:val="001D16CD"/>
    <w:rsid w:val="001D17DE"/>
    <w:rsid w:val="001D1A83"/>
    <w:rsid w:val="001D1C2C"/>
    <w:rsid w:val="001D2105"/>
    <w:rsid w:val="001D2149"/>
    <w:rsid w:val="001D217A"/>
    <w:rsid w:val="001D21D3"/>
    <w:rsid w:val="001D2338"/>
    <w:rsid w:val="001D247E"/>
    <w:rsid w:val="001D24C2"/>
    <w:rsid w:val="001D27E6"/>
    <w:rsid w:val="001D2827"/>
    <w:rsid w:val="001D28A8"/>
    <w:rsid w:val="001D2914"/>
    <w:rsid w:val="001D2957"/>
    <w:rsid w:val="001D2A4A"/>
    <w:rsid w:val="001D2C3A"/>
    <w:rsid w:val="001D2D56"/>
    <w:rsid w:val="001D2E67"/>
    <w:rsid w:val="001D319E"/>
    <w:rsid w:val="001D31B2"/>
    <w:rsid w:val="001D31CF"/>
    <w:rsid w:val="001D33B3"/>
    <w:rsid w:val="001D345F"/>
    <w:rsid w:val="001D3717"/>
    <w:rsid w:val="001D3941"/>
    <w:rsid w:val="001D3952"/>
    <w:rsid w:val="001D3A2A"/>
    <w:rsid w:val="001D3B37"/>
    <w:rsid w:val="001D3C87"/>
    <w:rsid w:val="001D3F64"/>
    <w:rsid w:val="001D402E"/>
    <w:rsid w:val="001D403A"/>
    <w:rsid w:val="001D4157"/>
    <w:rsid w:val="001D421C"/>
    <w:rsid w:val="001D4309"/>
    <w:rsid w:val="001D437F"/>
    <w:rsid w:val="001D44B4"/>
    <w:rsid w:val="001D4510"/>
    <w:rsid w:val="001D456E"/>
    <w:rsid w:val="001D45EA"/>
    <w:rsid w:val="001D4791"/>
    <w:rsid w:val="001D4835"/>
    <w:rsid w:val="001D4A1B"/>
    <w:rsid w:val="001D4B5C"/>
    <w:rsid w:val="001D4BD0"/>
    <w:rsid w:val="001D4CF9"/>
    <w:rsid w:val="001D4DC1"/>
    <w:rsid w:val="001D4ED4"/>
    <w:rsid w:val="001D505E"/>
    <w:rsid w:val="001D50F2"/>
    <w:rsid w:val="001D52A9"/>
    <w:rsid w:val="001D554F"/>
    <w:rsid w:val="001D5557"/>
    <w:rsid w:val="001D57C5"/>
    <w:rsid w:val="001D580B"/>
    <w:rsid w:val="001D5856"/>
    <w:rsid w:val="001D58E5"/>
    <w:rsid w:val="001D59AD"/>
    <w:rsid w:val="001D5AF8"/>
    <w:rsid w:val="001D5C4D"/>
    <w:rsid w:val="001D5D40"/>
    <w:rsid w:val="001D5DC9"/>
    <w:rsid w:val="001D5F03"/>
    <w:rsid w:val="001D5FC4"/>
    <w:rsid w:val="001D5FE1"/>
    <w:rsid w:val="001D5FFD"/>
    <w:rsid w:val="001D6057"/>
    <w:rsid w:val="001D60D7"/>
    <w:rsid w:val="001D6148"/>
    <w:rsid w:val="001D64C7"/>
    <w:rsid w:val="001D64E3"/>
    <w:rsid w:val="001D65C7"/>
    <w:rsid w:val="001D6740"/>
    <w:rsid w:val="001D67BE"/>
    <w:rsid w:val="001D685D"/>
    <w:rsid w:val="001D68D4"/>
    <w:rsid w:val="001D6ABF"/>
    <w:rsid w:val="001D6B53"/>
    <w:rsid w:val="001D6E6E"/>
    <w:rsid w:val="001D701C"/>
    <w:rsid w:val="001D71D7"/>
    <w:rsid w:val="001D73C7"/>
    <w:rsid w:val="001D7480"/>
    <w:rsid w:val="001D7564"/>
    <w:rsid w:val="001D776C"/>
    <w:rsid w:val="001D77E3"/>
    <w:rsid w:val="001D788D"/>
    <w:rsid w:val="001D7A7E"/>
    <w:rsid w:val="001D7BE3"/>
    <w:rsid w:val="001D7C0F"/>
    <w:rsid w:val="001D7D7A"/>
    <w:rsid w:val="001E0134"/>
    <w:rsid w:val="001E0251"/>
    <w:rsid w:val="001E038B"/>
    <w:rsid w:val="001E0613"/>
    <w:rsid w:val="001E0763"/>
    <w:rsid w:val="001E07A6"/>
    <w:rsid w:val="001E0A36"/>
    <w:rsid w:val="001E0AF3"/>
    <w:rsid w:val="001E0B38"/>
    <w:rsid w:val="001E0EE0"/>
    <w:rsid w:val="001E0F14"/>
    <w:rsid w:val="001E12BF"/>
    <w:rsid w:val="001E1556"/>
    <w:rsid w:val="001E15CB"/>
    <w:rsid w:val="001E1730"/>
    <w:rsid w:val="001E1813"/>
    <w:rsid w:val="001E1857"/>
    <w:rsid w:val="001E1AC1"/>
    <w:rsid w:val="001E1AD4"/>
    <w:rsid w:val="001E1C4A"/>
    <w:rsid w:val="001E1D32"/>
    <w:rsid w:val="001E201D"/>
    <w:rsid w:val="001E2184"/>
    <w:rsid w:val="001E21E0"/>
    <w:rsid w:val="001E2432"/>
    <w:rsid w:val="001E2533"/>
    <w:rsid w:val="001E258C"/>
    <w:rsid w:val="001E28E9"/>
    <w:rsid w:val="001E2C26"/>
    <w:rsid w:val="001E2CCB"/>
    <w:rsid w:val="001E2E76"/>
    <w:rsid w:val="001E30BE"/>
    <w:rsid w:val="001E310B"/>
    <w:rsid w:val="001E33E6"/>
    <w:rsid w:val="001E342B"/>
    <w:rsid w:val="001E35A1"/>
    <w:rsid w:val="001E36E6"/>
    <w:rsid w:val="001E370A"/>
    <w:rsid w:val="001E3735"/>
    <w:rsid w:val="001E3746"/>
    <w:rsid w:val="001E37EE"/>
    <w:rsid w:val="001E386A"/>
    <w:rsid w:val="001E3981"/>
    <w:rsid w:val="001E3C70"/>
    <w:rsid w:val="001E3D03"/>
    <w:rsid w:val="001E3E68"/>
    <w:rsid w:val="001E41BE"/>
    <w:rsid w:val="001E4200"/>
    <w:rsid w:val="001E4294"/>
    <w:rsid w:val="001E44B8"/>
    <w:rsid w:val="001E4876"/>
    <w:rsid w:val="001E4B2B"/>
    <w:rsid w:val="001E4F05"/>
    <w:rsid w:val="001E5076"/>
    <w:rsid w:val="001E50CC"/>
    <w:rsid w:val="001E529D"/>
    <w:rsid w:val="001E5537"/>
    <w:rsid w:val="001E5669"/>
    <w:rsid w:val="001E57A6"/>
    <w:rsid w:val="001E5C71"/>
    <w:rsid w:val="001E5D9C"/>
    <w:rsid w:val="001E5E76"/>
    <w:rsid w:val="001E5FA9"/>
    <w:rsid w:val="001E5FC1"/>
    <w:rsid w:val="001E603F"/>
    <w:rsid w:val="001E66BD"/>
    <w:rsid w:val="001E6A83"/>
    <w:rsid w:val="001E6C26"/>
    <w:rsid w:val="001E6CF8"/>
    <w:rsid w:val="001E6E47"/>
    <w:rsid w:val="001E6E67"/>
    <w:rsid w:val="001E6F5B"/>
    <w:rsid w:val="001E6F6A"/>
    <w:rsid w:val="001E6FDC"/>
    <w:rsid w:val="001E70D4"/>
    <w:rsid w:val="001E70DD"/>
    <w:rsid w:val="001E7213"/>
    <w:rsid w:val="001E73A5"/>
    <w:rsid w:val="001E741E"/>
    <w:rsid w:val="001E7613"/>
    <w:rsid w:val="001E76DC"/>
    <w:rsid w:val="001E77AC"/>
    <w:rsid w:val="001E7961"/>
    <w:rsid w:val="001E79CA"/>
    <w:rsid w:val="001E7BC7"/>
    <w:rsid w:val="001E7BD1"/>
    <w:rsid w:val="001E7BDF"/>
    <w:rsid w:val="001E7C9F"/>
    <w:rsid w:val="001E7F05"/>
    <w:rsid w:val="001F001B"/>
    <w:rsid w:val="001F007C"/>
    <w:rsid w:val="001F04FE"/>
    <w:rsid w:val="001F0533"/>
    <w:rsid w:val="001F0588"/>
    <w:rsid w:val="001F081A"/>
    <w:rsid w:val="001F09E0"/>
    <w:rsid w:val="001F0A9B"/>
    <w:rsid w:val="001F0BB9"/>
    <w:rsid w:val="001F0CC5"/>
    <w:rsid w:val="001F0D4F"/>
    <w:rsid w:val="001F10BA"/>
    <w:rsid w:val="001F1822"/>
    <w:rsid w:val="001F183C"/>
    <w:rsid w:val="001F1882"/>
    <w:rsid w:val="001F1A1C"/>
    <w:rsid w:val="001F1A85"/>
    <w:rsid w:val="001F1A90"/>
    <w:rsid w:val="001F1E1B"/>
    <w:rsid w:val="001F22FF"/>
    <w:rsid w:val="001F2591"/>
    <w:rsid w:val="001F2710"/>
    <w:rsid w:val="001F2824"/>
    <w:rsid w:val="001F2908"/>
    <w:rsid w:val="001F2A0F"/>
    <w:rsid w:val="001F2D72"/>
    <w:rsid w:val="001F2E55"/>
    <w:rsid w:val="001F3010"/>
    <w:rsid w:val="001F31A5"/>
    <w:rsid w:val="001F31F0"/>
    <w:rsid w:val="001F31FD"/>
    <w:rsid w:val="001F3336"/>
    <w:rsid w:val="001F341B"/>
    <w:rsid w:val="001F34FE"/>
    <w:rsid w:val="001F356F"/>
    <w:rsid w:val="001F35F0"/>
    <w:rsid w:val="001F36E7"/>
    <w:rsid w:val="001F37E4"/>
    <w:rsid w:val="001F3B3A"/>
    <w:rsid w:val="001F3B88"/>
    <w:rsid w:val="001F3BA8"/>
    <w:rsid w:val="001F3C02"/>
    <w:rsid w:val="001F3C06"/>
    <w:rsid w:val="001F3C82"/>
    <w:rsid w:val="001F3CBA"/>
    <w:rsid w:val="001F3D6B"/>
    <w:rsid w:val="001F3E15"/>
    <w:rsid w:val="001F4074"/>
    <w:rsid w:val="001F41DF"/>
    <w:rsid w:val="001F4411"/>
    <w:rsid w:val="001F44BB"/>
    <w:rsid w:val="001F4AE6"/>
    <w:rsid w:val="001F4C13"/>
    <w:rsid w:val="001F4C60"/>
    <w:rsid w:val="001F4E58"/>
    <w:rsid w:val="001F5543"/>
    <w:rsid w:val="001F557E"/>
    <w:rsid w:val="001F55D1"/>
    <w:rsid w:val="001F5660"/>
    <w:rsid w:val="001F5783"/>
    <w:rsid w:val="001F5852"/>
    <w:rsid w:val="001F5A98"/>
    <w:rsid w:val="001F5B67"/>
    <w:rsid w:val="001F5BB1"/>
    <w:rsid w:val="001F5BB9"/>
    <w:rsid w:val="001F5D01"/>
    <w:rsid w:val="001F6143"/>
    <w:rsid w:val="001F6657"/>
    <w:rsid w:val="001F667B"/>
    <w:rsid w:val="001F688A"/>
    <w:rsid w:val="001F68A9"/>
    <w:rsid w:val="001F6932"/>
    <w:rsid w:val="001F697C"/>
    <w:rsid w:val="001F6A0E"/>
    <w:rsid w:val="001F6CAD"/>
    <w:rsid w:val="001F6D26"/>
    <w:rsid w:val="001F6D93"/>
    <w:rsid w:val="001F6DAC"/>
    <w:rsid w:val="001F6DF6"/>
    <w:rsid w:val="001F6F55"/>
    <w:rsid w:val="001F7273"/>
    <w:rsid w:val="001F7321"/>
    <w:rsid w:val="001F7420"/>
    <w:rsid w:val="001F761F"/>
    <w:rsid w:val="001F7932"/>
    <w:rsid w:val="001F794A"/>
    <w:rsid w:val="001F7B12"/>
    <w:rsid w:val="001F7D26"/>
    <w:rsid w:val="001F7E56"/>
    <w:rsid w:val="001F7E5C"/>
    <w:rsid w:val="001F7E8F"/>
    <w:rsid w:val="001F7FBB"/>
    <w:rsid w:val="001F7FD0"/>
    <w:rsid w:val="002001BC"/>
    <w:rsid w:val="00200626"/>
    <w:rsid w:val="0020070C"/>
    <w:rsid w:val="00200749"/>
    <w:rsid w:val="00200B70"/>
    <w:rsid w:val="00200C63"/>
    <w:rsid w:val="00200CA9"/>
    <w:rsid w:val="00200D21"/>
    <w:rsid w:val="00200DEA"/>
    <w:rsid w:val="00200E5B"/>
    <w:rsid w:val="00200EF0"/>
    <w:rsid w:val="00200EF7"/>
    <w:rsid w:val="002011C5"/>
    <w:rsid w:val="0020127C"/>
    <w:rsid w:val="002012CB"/>
    <w:rsid w:val="002014C6"/>
    <w:rsid w:val="002015CB"/>
    <w:rsid w:val="0020161E"/>
    <w:rsid w:val="00201A64"/>
    <w:rsid w:val="00201D0E"/>
    <w:rsid w:val="00201D6D"/>
    <w:rsid w:val="00201EBC"/>
    <w:rsid w:val="002020F7"/>
    <w:rsid w:val="0020259E"/>
    <w:rsid w:val="00202608"/>
    <w:rsid w:val="00202694"/>
    <w:rsid w:val="002026D8"/>
    <w:rsid w:val="00202809"/>
    <w:rsid w:val="0020280B"/>
    <w:rsid w:val="002028AB"/>
    <w:rsid w:val="00202AB9"/>
    <w:rsid w:val="00202AD6"/>
    <w:rsid w:val="00202BF0"/>
    <w:rsid w:val="00202E82"/>
    <w:rsid w:val="00202FB2"/>
    <w:rsid w:val="00203028"/>
    <w:rsid w:val="0020309A"/>
    <w:rsid w:val="0020315B"/>
    <w:rsid w:val="002034FA"/>
    <w:rsid w:val="00203810"/>
    <w:rsid w:val="00203888"/>
    <w:rsid w:val="00203901"/>
    <w:rsid w:val="0020393F"/>
    <w:rsid w:val="002039BC"/>
    <w:rsid w:val="00203DA9"/>
    <w:rsid w:val="00203DBD"/>
    <w:rsid w:val="00203E44"/>
    <w:rsid w:val="00203F2A"/>
    <w:rsid w:val="0020406A"/>
    <w:rsid w:val="00204074"/>
    <w:rsid w:val="00204180"/>
    <w:rsid w:val="002041FE"/>
    <w:rsid w:val="00204390"/>
    <w:rsid w:val="00204432"/>
    <w:rsid w:val="0020460B"/>
    <w:rsid w:val="00204634"/>
    <w:rsid w:val="00204706"/>
    <w:rsid w:val="002048A2"/>
    <w:rsid w:val="00204949"/>
    <w:rsid w:val="00204AF5"/>
    <w:rsid w:val="00204B1A"/>
    <w:rsid w:val="00204B22"/>
    <w:rsid w:val="00204B95"/>
    <w:rsid w:val="00204C34"/>
    <w:rsid w:val="00204DC8"/>
    <w:rsid w:val="00204F97"/>
    <w:rsid w:val="002050A0"/>
    <w:rsid w:val="00205209"/>
    <w:rsid w:val="00205629"/>
    <w:rsid w:val="00205683"/>
    <w:rsid w:val="002056D7"/>
    <w:rsid w:val="00205749"/>
    <w:rsid w:val="0020577F"/>
    <w:rsid w:val="002058C9"/>
    <w:rsid w:val="0020594C"/>
    <w:rsid w:val="00205985"/>
    <w:rsid w:val="00205BA5"/>
    <w:rsid w:val="00205C60"/>
    <w:rsid w:val="00205C6A"/>
    <w:rsid w:val="00205D96"/>
    <w:rsid w:val="00205FF8"/>
    <w:rsid w:val="002060C9"/>
    <w:rsid w:val="00206107"/>
    <w:rsid w:val="00206177"/>
    <w:rsid w:val="00206376"/>
    <w:rsid w:val="002065B8"/>
    <w:rsid w:val="00206814"/>
    <w:rsid w:val="0020691B"/>
    <w:rsid w:val="00206924"/>
    <w:rsid w:val="00206A4C"/>
    <w:rsid w:val="00206D01"/>
    <w:rsid w:val="00206F07"/>
    <w:rsid w:val="0020702A"/>
    <w:rsid w:val="0020726F"/>
    <w:rsid w:val="0020750D"/>
    <w:rsid w:val="002075D1"/>
    <w:rsid w:val="0020765E"/>
    <w:rsid w:val="002077B9"/>
    <w:rsid w:val="00207821"/>
    <w:rsid w:val="00207A0F"/>
    <w:rsid w:val="00207B67"/>
    <w:rsid w:val="00207E19"/>
    <w:rsid w:val="00207F9E"/>
    <w:rsid w:val="002101ED"/>
    <w:rsid w:val="00210251"/>
    <w:rsid w:val="0021025F"/>
    <w:rsid w:val="00210603"/>
    <w:rsid w:val="0021086E"/>
    <w:rsid w:val="002108FD"/>
    <w:rsid w:val="00210914"/>
    <w:rsid w:val="002109E1"/>
    <w:rsid w:val="00210A73"/>
    <w:rsid w:val="00210AF2"/>
    <w:rsid w:val="00210B7D"/>
    <w:rsid w:val="00210C04"/>
    <w:rsid w:val="00210F9A"/>
    <w:rsid w:val="00210FAF"/>
    <w:rsid w:val="00210FF2"/>
    <w:rsid w:val="00210FF3"/>
    <w:rsid w:val="0021101F"/>
    <w:rsid w:val="00211144"/>
    <w:rsid w:val="002114C3"/>
    <w:rsid w:val="0021162B"/>
    <w:rsid w:val="00211788"/>
    <w:rsid w:val="0021192C"/>
    <w:rsid w:val="00211966"/>
    <w:rsid w:val="002119BC"/>
    <w:rsid w:val="00211A3F"/>
    <w:rsid w:val="00211BF1"/>
    <w:rsid w:val="00211D5B"/>
    <w:rsid w:val="00211D68"/>
    <w:rsid w:val="00211D96"/>
    <w:rsid w:val="00211ED4"/>
    <w:rsid w:val="002120E6"/>
    <w:rsid w:val="00212208"/>
    <w:rsid w:val="0021229A"/>
    <w:rsid w:val="002123B2"/>
    <w:rsid w:val="0021240E"/>
    <w:rsid w:val="002124A2"/>
    <w:rsid w:val="00212570"/>
    <w:rsid w:val="002125CD"/>
    <w:rsid w:val="00212D97"/>
    <w:rsid w:val="00212FED"/>
    <w:rsid w:val="0021312B"/>
    <w:rsid w:val="00213208"/>
    <w:rsid w:val="0021327E"/>
    <w:rsid w:val="0021335D"/>
    <w:rsid w:val="0021337C"/>
    <w:rsid w:val="002133F2"/>
    <w:rsid w:val="002137BF"/>
    <w:rsid w:val="00213824"/>
    <w:rsid w:val="002138CE"/>
    <w:rsid w:val="00213918"/>
    <w:rsid w:val="00213928"/>
    <w:rsid w:val="00213AD5"/>
    <w:rsid w:val="00213C3F"/>
    <w:rsid w:val="00213D69"/>
    <w:rsid w:val="00213D8B"/>
    <w:rsid w:val="00213E21"/>
    <w:rsid w:val="00213E6A"/>
    <w:rsid w:val="0021416F"/>
    <w:rsid w:val="00214241"/>
    <w:rsid w:val="00214286"/>
    <w:rsid w:val="00214579"/>
    <w:rsid w:val="0021458B"/>
    <w:rsid w:val="00214750"/>
    <w:rsid w:val="00214810"/>
    <w:rsid w:val="00214838"/>
    <w:rsid w:val="0021490B"/>
    <w:rsid w:val="00214934"/>
    <w:rsid w:val="002149B8"/>
    <w:rsid w:val="00214A44"/>
    <w:rsid w:val="00214AF3"/>
    <w:rsid w:val="00214B0F"/>
    <w:rsid w:val="00214B35"/>
    <w:rsid w:val="00214F3E"/>
    <w:rsid w:val="00214F7D"/>
    <w:rsid w:val="002151DA"/>
    <w:rsid w:val="002152B7"/>
    <w:rsid w:val="00215302"/>
    <w:rsid w:val="0021563B"/>
    <w:rsid w:val="00215A21"/>
    <w:rsid w:val="00215B41"/>
    <w:rsid w:val="00215EF5"/>
    <w:rsid w:val="002160D5"/>
    <w:rsid w:val="00216147"/>
    <w:rsid w:val="0021620C"/>
    <w:rsid w:val="002162BA"/>
    <w:rsid w:val="002163E2"/>
    <w:rsid w:val="00216412"/>
    <w:rsid w:val="00216526"/>
    <w:rsid w:val="002166D8"/>
    <w:rsid w:val="0021678D"/>
    <w:rsid w:val="002167B6"/>
    <w:rsid w:val="00216BBE"/>
    <w:rsid w:val="00216C3D"/>
    <w:rsid w:val="00216D7A"/>
    <w:rsid w:val="00216F71"/>
    <w:rsid w:val="0021703B"/>
    <w:rsid w:val="002170C0"/>
    <w:rsid w:val="00217518"/>
    <w:rsid w:val="002175A6"/>
    <w:rsid w:val="00217787"/>
    <w:rsid w:val="002178C5"/>
    <w:rsid w:val="00217DEB"/>
    <w:rsid w:val="00217FD7"/>
    <w:rsid w:val="002200D8"/>
    <w:rsid w:val="002200FB"/>
    <w:rsid w:val="002203FA"/>
    <w:rsid w:val="00220653"/>
    <w:rsid w:val="002208CC"/>
    <w:rsid w:val="00220A0C"/>
    <w:rsid w:val="00220A73"/>
    <w:rsid w:val="00220B62"/>
    <w:rsid w:val="00220C46"/>
    <w:rsid w:val="00220C70"/>
    <w:rsid w:val="00220D10"/>
    <w:rsid w:val="00220EA7"/>
    <w:rsid w:val="00221152"/>
    <w:rsid w:val="0022122F"/>
    <w:rsid w:val="00221249"/>
    <w:rsid w:val="002213B0"/>
    <w:rsid w:val="002213E1"/>
    <w:rsid w:val="00221404"/>
    <w:rsid w:val="002214F7"/>
    <w:rsid w:val="00221641"/>
    <w:rsid w:val="0022165A"/>
    <w:rsid w:val="002217A7"/>
    <w:rsid w:val="002217BA"/>
    <w:rsid w:val="002217E7"/>
    <w:rsid w:val="002218D9"/>
    <w:rsid w:val="002218EA"/>
    <w:rsid w:val="002218FF"/>
    <w:rsid w:val="002219DF"/>
    <w:rsid w:val="00221B42"/>
    <w:rsid w:val="00221BA8"/>
    <w:rsid w:val="00221BF6"/>
    <w:rsid w:val="00221C14"/>
    <w:rsid w:val="00221CC3"/>
    <w:rsid w:val="00221DC0"/>
    <w:rsid w:val="00221E31"/>
    <w:rsid w:val="00221ED5"/>
    <w:rsid w:val="0022213D"/>
    <w:rsid w:val="00222320"/>
    <w:rsid w:val="00222391"/>
    <w:rsid w:val="002223B6"/>
    <w:rsid w:val="0022240B"/>
    <w:rsid w:val="00222455"/>
    <w:rsid w:val="0022251C"/>
    <w:rsid w:val="00222698"/>
    <w:rsid w:val="0022269F"/>
    <w:rsid w:val="002226A6"/>
    <w:rsid w:val="002226C1"/>
    <w:rsid w:val="002226DB"/>
    <w:rsid w:val="00222969"/>
    <w:rsid w:val="00222A30"/>
    <w:rsid w:val="00222A4F"/>
    <w:rsid w:val="00222B0C"/>
    <w:rsid w:val="00222D74"/>
    <w:rsid w:val="00222D9B"/>
    <w:rsid w:val="002230A3"/>
    <w:rsid w:val="002230D1"/>
    <w:rsid w:val="00223109"/>
    <w:rsid w:val="00223310"/>
    <w:rsid w:val="0022331D"/>
    <w:rsid w:val="0022333C"/>
    <w:rsid w:val="0022346F"/>
    <w:rsid w:val="002235BC"/>
    <w:rsid w:val="002237D4"/>
    <w:rsid w:val="00223883"/>
    <w:rsid w:val="00223918"/>
    <w:rsid w:val="00223955"/>
    <w:rsid w:val="002239D1"/>
    <w:rsid w:val="00223C4F"/>
    <w:rsid w:val="00223DAD"/>
    <w:rsid w:val="00223DEB"/>
    <w:rsid w:val="00223EF6"/>
    <w:rsid w:val="00224100"/>
    <w:rsid w:val="002242F9"/>
    <w:rsid w:val="002244EC"/>
    <w:rsid w:val="0022453F"/>
    <w:rsid w:val="00224808"/>
    <w:rsid w:val="00224813"/>
    <w:rsid w:val="00224A25"/>
    <w:rsid w:val="00224A3D"/>
    <w:rsid w:val="00224B19"/>
    <w:rsid w:val="00224C35"/>
    <w:rsid w:val="00224DBE"/>
    <w:rsid w:val="00225148"/>
    <w:rsid w:val="0022518C"/>
    <w:rsid w:val="00225194"/>
    <w:rsid w:val="00225391"/>
    <w:rsid w:val="00225483"/>
    <w:rsid w:val="00225710"/>
    <w:rsid w:val="0022587B"/>
    <w:rsid w:val="00225BB5"/>
    <w:rsid w:val="00225C6E"/>
    <w:rsid w:val="00225D62"/>
    <w:rsid w:val="00225FB7"/>
    <w:rsid w:val="00226335"/>
    <w:rsid w:val="0022645A"/>
    <w:rsid w:val="00226472"/>
    <w:rsid w:val="0022653E"/>
    <w:rsid w:val="00226613"/>
    <w:rsid w:val="00226721"/>
    <w:rsid w:val="00226769"/>
    <w:rsid w:val="00226790"/>
    <w:rsid w:val="002267E2"/>
    <w:rsid w:val="0022683C"/>
    <w:rsid w:val="00226899"/>
    <w:rsid w:val="002268E3"/>
    <w:rsid w:val="002269DA"/>
    <w:rsid w:val="00226D79"/>
    <w:rsid w:val="00226DCD"/>
    <w:rsid w:val="00226FA9"/>
    <w:rsid w:val="002271E4"/>
    <w:rsid w:val="0022721A"/>
    <w:rsid w:val="00227229"/>
    <w:rsid w:val="002272BD"/>
    <w:rsid w:val="002272E9"/>
    <w:rsid w:val="002273AF"/>
    <w:rsid w:val="00227475"/>
    <w:rsid w:val="0022753F"/>
    <w:rsid w:val="0022762F"/>
    <w:rsid w:val="002276EC"/>
    <w:rsid w:val="002277BC"/>
    <w:rsid w:val="002279AF"/>
    <w:rsid w:val="00227BD0"/>
    <w:rsid w:val="002300E1"/>
    <w:rsid w:val="002300F2"/>
    <w:rsid w:val="00230264"/>
    <w:rsid w:val="002302AC"/>
    <w:rsid w:val="002303EA"/>
    <w:rsid w:val="0023046D"/>
    <w:rsid w:val="002307EB"/>
    <w:rsid w:val="00230883"/>
    <w:rsid w:val="00230ACE"/>
    <w:rsid w:val="00230D91"/>
    <w:rsid w:val="00230E48"/>
    <w:rsid w:val="00230F3C"/>
    <w:rsid w:val="00231055"/>
    <w:rsid w:val="002310E4"/>
    <w:rsid w:val="00231183"/>
    <w:rsid w:val="00231291"/>
    <w:rsid w:val="002312DD"/>
    <w:rsid w:val="00231487"/>
    <w:rsid w:val="002315A1"/>
    <w:rsid w:val="00231693"/>
    <w:rsid w:val="0023182A"/>
    <w:rsid w:val="00231859"/>
    <w:rsid w:val="002318E7"/>
    <w:rsid w:val="00231B31"/>
    <w:rsid w:val="00231CC8"/>
    <w:rsid w:val="00231FAA"/>
    <w:rsid w:val="00232031"/>
    <w:rsid w:val="002320C0"/>
    <w:rsid w:val="00232306"/>
    <w:rsid w:val="002324EC"/>
    <w:rsid w:val="002325CD"/>
    <w:rsid w:val="0023282A"/>
    <w:rsid w:val="00232891"/>
    <w:rsid w:val="00232994"/>
    <w:rsid w:val="00232A53"/>
    <w:rsid w:val="00232B4D"/>
    <w:rsid w:val="00232B9C"/>
    <w:rsid w:val="00232C33"/>
    <w:rsid w:val="00232DD2"/>
    <w:rsid w:val="00232FBE"/>
    <w:rsid w:val="00233039"/>
    <w:rsid w:val="002331DE"/>
    <w:rsid w:val="00233278"/>
    <w:rsid w:val="002333EC"/>
    <w:rsid w:val="00233551"/>
    <w:rsid w:val="0023358D"/>
    <w:rsid w:val="0023362F"/>
    <w:rsid w:val="00233726"/>
    <w:rsid w:val="002339DF"/>
    <w:rsid w:val="00233A52"/>
    <w:rsid w:val="00233DA9"/>
    <w:rsid w:val="00233DFE"/>
    <w:rsid w:val="00233E5C"/>
    <w:rsid w:val="00233E91"/>
    <w:rsid w:val="00233F27"/>
    <w:rsid w:val="00233FA6"/>
    <w:rsid w:val="002340A3"/>
    <w:rsid w:val="00234466"/>
    <w:rsid w:val="00234532"/>
    <w:rsid w:val="00234BD2"/>
    <w:rsid w:val="00234BE5"/>
    <w:rsid w:val="00234C2A"/>
    <w:rsid w:val="00234EEE"/>
    <w:rsid w:val="00235012"/>
    <w:rsid w:val="002350B8"/>
    <w:rsid w:val="0023515F"/>
    <w:rsid w:val="002351D6"/>
    <w:rsid w:val="002359B4"/>
    <w:rsid w:val="002359F9"/>
    <w:rsid w:val="00235ECC"/>
    <w:rsid w:val="00235FB5"/>
    <w:rsid w:val="00235FBF"/>
    <w:rsid w:val="002360E2"/>
    <w:rsid w:val="00236214"/>
    <w:rsid w:val="002363A2"/>
    <w:rsid w:val="002363D9"/>
    <w:rsid w:val="0023644C"/>
    <w:rsid w:val="0023646C"/>
    <w:rsid w:val="00236845"/>
    <w:rsid w:val="00236994"/>
    <w:rsid w:val="002369B3"/>
    <w:rsid w:val="00236A70"/>
    <w:rsid w:val="00236B5F"/>
    <w:rsid w:val="00236BB4"/>
    <w:rsid w:val="00236DF8"/>
    <w:rsid w:val="00236E3B"/>
    <w:rsid w:val="00236E68"/>
    <w:rsid w:val="00236F58"/>
    <w:rsid w:val="002372E0"/>
    <w:rsid w:val="00237512"/>
    <w:rsid w:val="0023754F"/>
    <w:rsid w:val="00237588"/>
    <w:rsid w:val="00237658"/>
    <w:rsid w:val="0023787C"/>
    <w:rsid w:val="002379F3"/>
    <w:rsid w:val="00237A66"/>
    <w:rsid w:val="00237BC4"/>
    <w:rsid w:val="00237BD2"/>
    <w:rsid w:val="0024016A"/>
    <w:rsid w:val="00240558"/>
    <w:rsid w:val="002405FF"/>
    <w:rsid w:val="002407D4"/>
    <w:rsid w:val="002408B2"/>
    <w:rsid w:val="00240BE3"/>
    <w:rsid w:val="00240C1D"/>
    <w:rsid w:val="00240FED"/>
    <w:rsid w:val="00241030"/>
    <w:rsid w:val="00241177"/>
    <w:rsid w:val="0024122A"/>
    <w:rsid w:val="002413D4"/>
    <w:rsid w:val="0024162C"/>
    <w:rsid w:val="002416DB"/>
    <w:rsid w:val="0024185B"/>
    <w:rsid w:val="002418EF"/>
    <w:rsid w:val="0024196F"/>
    <w:rsid w:val="002419B5"/>
    <w:rsid w:val="002419C1"/>
    <w:rsid w:val="002419D8"/>
    <w:rsid w:val="00241A3A"/>
    <w:rsid w:val="00241AAA"/>
    <w:rsid w:val="00241BEB"/>
    <w:rsid w:val="00241C3F"/>
    <w:rsid w:val="00241D1B"/>
    <w:rsid w:val="002420FB"/>
    <w:rsid w:val="0024213D"/>
    <w:rsid w:val="00242152"/>
    <w:rsid w:val="00242164"/>
    <w:rsid w:val="0024216C"/>
    <w:rsid w:val="002421FD"/>
    <w:rsid w:val="00242210"/>
    <w:rsid w:val="00242580"/>
    <w:rsid w:val="00242715"/>
    <w:rsid w:val="0024296D"/>
    <w:rsid w:val="00242A36"/>
    <w:rsid w:val="00242B23"/>
    <w:rsid w:val="00242B2E"/>
    <w:rsid w:val="00242B52"/>
    <w:rsid w:val="00242CCD"/>
    <w:rsid w:val="00242DDC"/>
    <w:rsid w:val="00242F48"/>
    <w:rsid w:val="0024304F"/>
    <w:rsid w:val="00243160"/>
    <w:rsid w:val="00243170"/>
    <w:rsid w:val="002431E2"/>
    <w:rsid w:val="00243236"/>
    <w:rsid w:val="002434C3"/>
    <w:rsid w:val="002435CA"/>
    <w:rsid w:val="002435E4"/>
    <w:rsid w:val="00243777"/>
    <w:rsid w:val="00243CB5"/>
    <w:rsid w:val="00243D04"/>
    <w:rsid w:val="00243EA7"/>
    <w:rsid w:val="00243FE1"/>
    <w:rsid w:val="00244337"/>
    <w:rsid w:val="0024438B"/>
    <w:rsid w:val="00244771"/>
    <w:rsid w:val="00244859"/>
    <w:rsid w:val="002448E0"/>
    <w:rsid w:val="00244A28"/>
    <w:rsid w:val="00244A9C"/>
    <w:rsid w:val="00244C06"/>
    <w:rsid w:val="00244CBE"/>
    <w:rsid w:val="00244E58"/>
    <w:rsid w:val="00244E82"/>
    <w:rsid w:val="0024503C"/>
    <w:rsid w:val="0024509B"/>
    <w:rsid w:val="00245218"/>
    <w:rsid w:val="00245274"/>
    <w:rsid w:val="002453B9"/>
    <w:rsid w:val="00245724"/>
    <w:rsid w:val="0024575E"/>
    <w:rsid w:val="00245884"/>
    <w:rsid w:val="0024589F"/>
    <w:rsid w:val="0024592F"/>
    <w:rsid w:val="00245A1D"/>
    <w:rsid w:val="00245A25"/>
    <w:rsid w:val="00245C12"/>
    <w:rsid w:val="00245CEF"/>
    <w:rsid w:val="00245D2A"/>
    <w:rsid w:val="00245DF3"/>
    <w:rsid w:val="00245F25"/>
    <w:rsid w:val="002460A3"/>
    <w:rsid w:val="00246610"/>
    <w:rsid w:val="0024665F"/>
    <w:rsid w:val="00246681"/>
    <w:rsid w:val="0024674E"/>
    <w:rsid w:val="002467D9"/>
    <w:rsid w:val="00246825"/>
    <w:rsid w:val="0024686B"/>
    <w:rsid w:val="00246B1F"/>
    <w:rsid w:val="00246D2D"/>
    <w:rsid w:val="00246D9F"/>
    <w:rsid w:val="002471A2"/>
    <w:rsid w:val="002471FC"/>
    <w:rsid w:val="00247327"/>
    <w:rsid w:val="00247379"/>
    <w:rsid w:val="00247496"/>
    <w:rsid w:val="0024761B"/>
    <w:rsid w:val="00247699"/>
    <w:rsid w:val="00247F25"/>
    <w:rsid w:val="002503A2"/>
    <w:rsid w:val="00250494"/>
    <w:rsid w:val="002507C4"/>
    <w:rsid w:val="00250829"/>
    <w:rsid w:val="002508DD"/>
    <w:rsid w:val="00250AA4"/>
    <w:rsid w:val="00250AEE"/>
    <w:rsid w:val="00250DDC"/>
    <w:rsid w:val="00250F3C"/>
    <w:rsid w:val="002513E5"/>
    <w:rsid w:val="00251566"/>
    <w:rsid w:val="0025165D"/>
    <w:rsid w:val="002516E7"/>
    <w:rsid w:val="002517DB"/>
    <w:rsid w:val="00251878"/>
    <w:rsid w:val="00251B52"/>
    <w:rsid w:val="00251BB8"/>
    <w:rsid w:val="00251C4F"/>
    <w:rsid w:val="00251DA7"/>
    <w:rsid w:val="00251F52"/>
    <w:rsid w:val="00251FA4"/>
    <w:rsid w:val="00251FD8"/>
    <w:rsid w:val="0025202C"/>
    <w:rsid w:val="0025204A"/>
    <w:rsid w:val="002522D0"/>
    <w:rsid w:val="002523F5"/>
    <w:rsid w:val="002527B3"/>
    <w:rsid w:val="00252875"/>
    <w:rsid w:val="002528CB"/>
    <w:rsid w:val="00252979"/>
    <w:rsid w:val="00252AF3"/>
    <w:rsid w:val="00252B5B"/>
    <w:rsid w:val="00252DF6"/>
    <w:rsid w:val="00252F0F"/>
    <w:rsid w:val="002530B3"/>
    <w:rsid w:val="002530BE"/>
    <w:rsid w:val="002530EB"/>
    <w:rsid w:val="0025310F"/>
    <w:rsid w:val="00253132"/>
    <w:rsid w:val="0025320F"/>
    <w:rsid w:val="00253260"/>
    <w:rsid w:val="0025334F"/>
    <w:rsid w:val="002535CA"/>
    <w:rsid w:val="002537F2"/>
    <w:rsid w:val="002537FA"/>
    <w:rsid w:val="002538F6"/>
    <w:rsid w:val="00253A45"/>
    <w:rsid w:val="00253B50"/>
    <w:rsid w:val="00253B99"/>
    <w:rsid w:val="00253E86"/>
    <w:rsid w:val="00253FC9"/>
    <w:rsid w:val="002544DD"/>
    <w:rsid w:val="002546FD"/>
    <w:rsid w:val="002547CD"/>
    <w:rsid w:val="00254850"/>
    <w:rsid w:val="00254AD4"/>
    <w:rsid w:val="00254CF1"/>
    <w:rsid w:val="00254DB8"/>
    <w:rsid w:val="00254DBD"/>
    <w:rsid w:val="00254E78"/>
    <w:rsid w:val="00254F13"/>
    <w:rsid w:val="00254FFF"/>
    <w:rsid w:val="00255174"/>
    <w:rsid w:val="00255206"/>
    <w:rsid w:val="0025590A"/>
    <w:rsid w:val="002559CA"/>
    <w:rsid w:val="00255A91"/>
    <w:rsid w:val="00255C0E"/>
    <w:rsid w:val="00255DB4"/>
    <w:rsid w:val="00255E3E"/>
    <w:rsid w:val="00255EA0"/>
    <w:rsid w:val="00255F11"/>
    <w:rsid w:val="00256448"/>
    <w:rsid w:val="00256502"/>
    <w:rsid w:val="002565EF"/>
    <w:rsid w:val="002566E4"/>
    <w:rsid w:val="002567BE"/>
    <w:rsid w:val="002567E7"/>
    <w:rsid w:val="0025680A"/>
    <w:rsid w:val="002568AA"/>
    <w:rsid w:val="002568DC"/>
    <w:rsid w:val="00256BEA"/>
    <w:rsid w:val="00256C46"/>
    <w:rsid w:val="00256DA4"/>
    <w:rsid w:val="00256DE5"/>
    <w:rsid w:val="00256F12"/>
    <w:rsid w:val="00256F3B"/>
    <w:rsid w:val="00257208"/>
    <w:rsid w:val="002574EF"/>
    <w:rsid w:val="002575FC"/>
    <w:rsid w:val="0025761A"/>
    <w:rsid w:val="00257710"/>
    <w:rsid w:val="00257A2D"/>
    <w:rsid w:val="00257A3E"/>
    <w:rsid w:val="00257B0B"/>
    <w:rsid w:val="00257B1F"/>
    <w:rsid w:val="00257DB5"/>
    <w:rsid w:val="00260107"/>
    <w:rsid w:val="00260291"/>
    <w:rsid w:val="002605CF"/>
    <w:rsid w:val="002605E7"/>
    <w:rsid w:val="002608A3"/>
    <w:rsid w:val="00260927"/>
    <w:rsid w:val="00260B22"/>
    <w:rsid w:val="00260B6B"/>
    <w:rsid w:val="00260B7E"/>
    <w:rsid w:val="00260BDE"/>
    <w:rsid w:val="00260C11"/>
    <w:rsid w:val="00260C82"/>
    <w:rsid w:val="00260CA8"/>
    <w:rsid w:val="00260CFA"/>
    <w:rsid w:val="00260D70"/>
    <w:rsid w:val="00260EED"/>
    <w:rsid w:val="0026108B"/>
    <w:rsid w:val="002614E3"/>
    <w:rsid w:val="00261826"/>
    <w:rsid w:val="002618F9"/>
    <w:rsid w:val="0026193E"/>
    <w:rsid w:val="00261A0B"/>
    <w:rsid w:val="00261A21"/>
    <w:rsid w:val="00261A6F"/>
    <w:rsid w:val="00261A76"/>
    <w:rsid w:val="00261C24"/>
    <w:rsid w:val="00261C7A"/>
    <w:rsid w:val="00261C98"/>
    <w:rsid w:val="00261DB5"/>
    <w:rsid w:val="00261E53"/>
    <w:rsid w:val="00261F6B"/>
    <w:rsid w:val="00262138"/>
    <w:rsid w:val="0026225D"/>
    <w:rsid w:val="00262288"/>
    <w:rsid w:val="0026246D"/>
    <w:rsid w:val="0026264F"/>
    <w:rsid w:val="00262974"/>
    <w:rsid w:val="00262A0C"/>
    <w:rsid w:val="00262A12"/>
    <w:rsid w:val="00262BC6"/>
    <w:rsid w:val="00262F05"/>
    <w:rsid w:val="00262FA1"/>
    <w:rsid w:val="00262FCA"/>
    <w:rsid w:val="0026304D"/>
    <w:rsid w:val="00263238"/>
    <w:rsid w:val="002632D9"/>
    <w:rsid w:val="00263326"/>
    <w:rsid w:val="002633FC"/>
    <w:rsid w:val="00263474"/>
    <w:rsid w:val="00263484"/>
    <w:rsid w:val="002634A3"/>
    <w:rsid w:val="002634D5"/>
    <w:rsid w:val="00263507"/>
    <w:rsid w:val="002637EB"/>
    <w:rsid w:val="00263961"/>
    <w:rsid w:val="00263A24"/>
    <w:rsid w:val="00263AC8"/>
    <w:rsid w:val="00263D0F"/>
    <w:rsid w:val="00263E88"/>
    <w:rsid w:val="00264367"/>
    <w:rsid w:val="002645E6"/>
    <w:rsid w:val="00264809"/>
    <w:rsid w:val="00264846"/>
    <w:rsid w:val="00264A67"/>
    <w:rsid w:val="00264A77"/>
    <w:rsid w:val="00264BD5"/>
    <w:rsid w:val="00264CD9"/>
    <w:rsid w:val="00264D1A"/>
    <w:rsid w:val="00264E2C"/>
    <w:rsid w:val="00265065"/>
    <w:rsid w:val="00265115"/>
    <w:rsid w:val="00265185"/>
    <w:rsid w:val="002653A7"/>
    <w:rsid w:val="002653D9"/>
    <w:rsid w:val="00265449"/>
    <w:rsid w:val="002655C7"/>
    <w:rsid w:val="00265854"/>
    <w:rsid w:val="00265982"/>
    <w:rsid w:val="00265B29"/>
    <w:rsid w:val="00265D23"/>
    <w:rsid w:val="00265E58"/>
    <w:rsid w:val="00265F25"/>
    <w:rsid w:val="00265F71"/>
    <w:rsid w:val="00265F8B"/>
    <w:rsid w:val="00265FC7"/>
    <w:rsid w:val="00266509"/>
    <w:rsid w:val="002665B4"/>
    <w:rsid w:val="0026670F"/>
    <w:rsid w:val="00266AA0"/>
    <w:rsid w:val="00266EAD"/>
    <w:rsid w:val="00266FF3"/>
    <w:rsid w:val="00267103"/>
    <w:rsid w:val="00267172"/>
    <w:rsid w:val="00267188"/>
    <w:rsid w:val="0026730F"/>
    <w:rsid w:val="00267473"/>
    <w:rsid w:val="002674DB"/>
    <w:rsid w:val="0026763E"/>
    <w:rsid w:val="00267847"/>
    <w:rsid w:val="0026795A"/>
    <w:rsid w:val="002679CB"/>
    <w:rsid w:val="00267A1C"/>
    <w:rsid w:val="00267BD6"/>
    <w:rsid w:val="00267CDC"/>
    <w:rsid w:val="00267E99"/>
    <w:rsid w:val="00267F91"/>
    <w:rsid w:val="00267F9C"/>
    <w:rsid w:val="00267FCC"/>
    <w:rsid w:val="00270082"/>
    <w:rsid w:val="002700F4"/>
    <w:rsid w:val="00270120"/>
    <w:rsid w:val="002701D0"/>
    <w:rsid w:val="00270217"/>
    <w:rsid w:val="00270300"/>
    <w:rsid w:val="002704F3"/>
    <w:rsid w:val="0027050A"/>
    <w:rsid w:val="002705BD"/>
    <w:rsid w:val="00270701"/>
    <w:rsid w:val="00270743"/>
    <w:rsid w:val="0027075D"/>
    <w:rsid w:val="00270801"/>
    <w:rsid w:val="00270A05"/>
    <w:rsid w:val="00270A2C"/>
    <w:rsid w:val="00270A9C"/>
    <w:rsid w:val="00270C89"/>
    <w:rsid w:val="00270D0E"/>
    <w:rsid w:val="00270E48"/>
    <w:rsid w:val="00270E53"/>
    <w:rsid w:val="00270EE0"/>
    <w:rsid w:val="00271035"/>
    <w:rsid w:val="002711DB"/>
    <w:rsid w:val="002713C6"/>
    <w:rsid w:val="002714D6"/>
    <w:rsid w:val="0027154D"/>
    <w:rsid w:val="0027154F"/>
    <w:rsid w:val="00271729"/>
    <w:rsid w:val="0027190A"/>
    <w:rsid w:val="00271924"/>
    <w:rsid w:val="00271950"/>
    <w:rsid w:val="002719B0"/>
    <w:rsid w:val="002719DE"/>
    <w:rsid w:val="00271A5C"/>
    <w:rsid w:val="00271B2F"/>
    <w:rsid w:val="00271BD5"/>
    <w:rsid w:val="00271E0F"/>
    <w:rsid w:val="00271F74"/>
    <w:rsid w:val="0027209F"/>
    <w:rsid w:val="00272169"/>
    <w:rsid w:val="002722BD"/>
    <w:rsid w:val="002722BE"/>
    <w:rsid w:val="002724BA"/>
    <w:rsid w:val="00272544"/>
    <w:rsid w:val="0027255D"/>
    <w:rsid w:val="00272872"/>
    <w:rsid w:val="002728B2"/>
    <w:rsid w:val="002728EA"/>
    <w:rsid w:val="002729EA"/>
    <w:rsid w:val="00272EC1"/>
    <w:rsid w:val="00273050"/>
    <w:rsid w:val="00273277"/>
    <w:rsid w:val="002732C7"/>
    <w:rsid w:val="002736A8"/>
    <w:rsid w:val="002736AF"/>
    <w:rsid w:val="0027385C"/>
    <w:rsid w:val="00273BB6"/>
    <w:rsid w:val="00273BD6"/>
    <w:rsid w:val="00273D34"/>
    <w:rsid w:val="00273F3D"/>
    <w:rsid w:val="0027412C"/>
    <w:rsid w:val="00274170"/>
    <w:rsid w:val="00274232"/>
    <w:rsid w:val="002742FF"/>
    <w:rsid w:val="002743CC"/>
    <w:rsid w:val="002748B8"/>
    <w:rsid w:val="00274958"/>
    <w:rsid w:val="00274A3B"/>
    <w:rsid w:val="00274A3E"/>
    <w:rsid w:val="00274A44"/>
    <w:rsid w:val="00274AC1"/>
    <w:rsid w:val="00274B54"/>
    <w:rsid w:val="00274BE2"/>
    <w:rsid w:val="00274D41"/>
    <w:rsid w:val="00274DDC"/>
    <w:rsid w:val="002752D9"/>
    <w:rsid w:val="002753CA"/>
    <w:rsid w:val="00275502"/>
    <w:rsid w:val="0027556C"/>
    <w:rsid w:val="00275697"/>
    <w:rsid w:val="00275957"/>
    <w:rsid w:val="00275BC8"/>
    <w:rsid w:val="00275C65"/>
    <w:rsid w:val="00275DFB"/>
    <w:rsid w:val="00275E82"/>
    <w:rsid w:val="00276075"/>
    <w:rsid w:val="002762C8"/>
    <w:rsid w:val="00276334"/>
    <w:rsid w:val="002764AB"/>
    <w:rsid w:val="00276695"/>
    <w:rsid w:val="002766B6"/>
    <w:rsid w:val="0027697D"/>
    <w:rsid w:val="002769E5"/>
    <w:rsid w:val="00276AFC"/>
    <w:rsid w:val="00276BA8"/>
    <w:rsid w:val="00276CEB"/>
    <w:rsid w:val="00276D53"/>
    <w:rsid w:val="00276DB4"/>
    <w:rsid w:val="00276DC3"/>
    <w:rsid w:val="00276FDB"/>
    <w:rsid w:val="0027707E"/>
    <w:rsid w:val="00277271"/>
    <w:rsid w:val="00277590"/>
    <w:rsid w:val="002775B4"/>
    <w:rsid w:val="002775E7"/>
    <w:rsid w:val="00277707"/>
    <w:rsid w:val="00277722"/>
    <w:rsid w:val="0027787C"/>
    <w:rsid w:val="00277896"/>
    <w:rsid w:val="002778CB"/>
    <w:rsid w:val="00277AFF"/>
    <w:rsid w:val="00277BA4"/>
    <w:rsid w:val="00277BDC"/>
    <w:rsid w:val="00277CB9"/>
    <w:rsid w:val="00277D14"/>
    <w:rsid w:val="00277D33"/>
    <w:rsid w:val="00277D74"/>
    <w:rsid w:val="00277D75"/>
    <w:rsid w:val="00277E5E"/>
    <w:rsid w:val="00277FBC"/>
    <w:rsid w:val="00280182"/>
    <w:rsid w:val="002802BC"/>
    <w:rsid w:val="0028031C"/>
    <w:rsid w:val="0028055E"/>
    <w:rsid w:val="00280681"/>
    <w:rsid w:val="00280916"/>
    <w:rsid w:val="00280CDF"/>
    <w:rsid w:val="00280DF8"/>
    <w:rsid w:val="00280E2E"/>
    <w:rsid w:val="00280F86"/>
    <w:rsid w:val="00280FE0"/>
    <w:rsid w:val="00281014"/>
    <w:rsid w:val="0028134C"/>
    <w:rsid w:val="00281488"/>
    <w:rsid w:val="002814CE"/>
    <w:rsid w:val="0028165F"/>
    <w:rsid w:val="00281678"/>
    <w:rsid w:val="00281888"/>
    <w:rsid w:val="002819F3"/>
    <w:rsid w:val="00281AC5"/>
    <w:rsid w:val="00281BBD"/>
    <w:rsid w:val="00281C26"/>
    <w:rsid w:val="00281C2C"/>
    <w:rsid w:val="00281CD9"/>
    <w:rsid w:val="00282077"/>
    <w:rsid w:val="00282102"/>
    <w:rsid w:val="00282187"/>
    <w:rsid w:val="002822D9"/>
    <w:rsid w:val="00282429"/>
    <w:rsid w:val="0028251D"/>
    <w:rsid w:val="00282595"/>
    <w:rsid w:val="00282597"/>
    <w:rsid w:val="00282756"/>
    <w:rsid w:val="002828FF"/>
    <w:rsid w:val="00282918"/>
    <w:rsid w:val="002829C3"/>
    <w:rsid w:val="00282A65"/>
    <w:rsid w:val="00282AFC"/>
    <w:rsid w:val="00282C75"/>
    <w:rsid w:val="00282D13"/>
    <w:rsid w:val="00282E37"/>
    <w:rsid w:val="00282FC8"/>
    <w:rsid w:val="00283090"/>
    <w:rsid w:val="00283094"/>
    <w:rsid w:val="0028313B"/>
    <w:rsid w:val="00283239"/>
    <w:rsid w:val="0028329A"/>
    <w:rsid w:val="0028340F"/>
    <w:rsid w:val="0028347B"/>
    <w:rsid w:val="00283773"/>
    <w:rsid w:val="00283953"/>
    <w:rsid w:val="00283A50"/>
    <w:rsid w:val="00283AFD"/>
    <w:rsid w:val="00283BA5"/>
    <w:rsid w:val="00283CB2"/>
    <w:rsid w:val="00283E56"/>
    <w:rsid w:val="00283EC4"/>
    <w:rsid w:val="00283F65"/>
    <w:rsid w:val="00283FC1"/>
    <w:rsid w:val="00284020"/>
    <w:rsid w:val="00284410"/>
    <w:rsid w:val="00284511"/>
    <w:rsid w:val="002846E4"/>
    <w:rsid w:val="002847C6"/>
    <w:rsid w:val="0028499E"/>
    <w:rsid w:val="00284C2D"/>
    <w:rsid w:val="00284CBF"/>
    <w:rsid w:val="00284CD6"/>
    <w:rsid w:val="00284DB1"/>
    <w:rsid w:val="00284F17"/>
    <w:rsid w:val="002853E2"/>
    <w:rsid w:val="00285400"/>
    <w:rsid w:val="0028547E"/>
    <w:rsid w:val="0028563B"/>
    <w:rsid w:val="00285C01"/>
    <w:rsid w:val="00285CA0"/>
    <w:rsid w:val="00285CC4"/>
    <w:rsid w:val="00285FFD"/>
    <w:rsid w:val="002860C8"/>
    <w:rsid w:val="00286131"/>
    <w:rsid w:val="0028613F"/>
    <w:rsid w:val="00286217"/>
    <w:rsid w:val="002862D3"/>
    <w:rsid w:val="002864B6"/>
    <w:rsid w:val="002866BB"/>
    <w:rsid w:val="002866CC"/>
    <w:rsid w:val="002867DD"/>
    <w:rsid w:val="00286935"/>
    <w:rsid w:val="002869CE"/>
    <w:rsid w:val="00286A02"/>
    <w:rsid w:val="00286A3B"/>
    <w:rsid w:val="00286B23"/>
    <w:rsid w:val="00286BBC"/>
    <w:rsid w:val="00286C32"/>
    <w:rsid w:val="00286C72"/>
    <w:rsid w:val="00286F14"/>
    <w:rsid w:val="00286F70"/>
    <w:rsid w:val="00286F9B"/>
    <w:rsid w:val="00286FCF"/>
    <w:rsid w:val="002870BC"/>
    <w:rsid w:val="00287111"/>
    <w:rsid w:val="00287121"/>
    <w:rsid w:val="002871DA"/>
    <w:rsid w:val="002872D8"/>
    <w:rsid w:val="00287330"/>
    <w:rsid w:val="0028741D"/>
    <w:rsid w:val="0028743B"/>
    <w:rsid w:val="002878BB"/>
    <w:rsid w:val="00287B34"/>
    <w:rsid w:val="00287B73"/>
    <w:rsid w:val="00290126"/>
    <w:rsid w:val="0029019D"/>
    <w:rsid w:val="00290573"/>
    <w:rsid w:val="002905D4"/>
    <w:rsid w:val="002907FE"/>
    <w:rsid w:val="00290874"/>
    <w:rsid w:val="002909CF"/>
    <w:rsid w:val="00290A16"/>
    <w:rsid w:val="00290AD3"/>
    <w:rsid w:val="00290DA7"/>
    <w:rsid w:val="00290DDA"/>
    <w:rsid w:val="00290DDB"/>
    <w:rsid w:val="00290F3D"/>
    <w:rsid w:val="00290FF8"/>
    <w:rsid w:val="002911F6"/>
    <w:rsid w:val="00291205"/>
    <w:rsid w:val="002912AC"/>
    <w:rsid w:val="00291342"/>
    <w:rsid w:val="00291474"/>
    <w:rsid w:val="00291500"/>
    <w:rsid w:val="00291524"/>
    <w:rsid w:val="00291545"/>
    <w:rsid w:val="0029160B"/>
    <w:rsid w:val="00291632"/>
    <w:rsid w:val="00291678"/>
    <w:rsid w:val="002917ED"/>
    <w:rsid w:val="0029190F"/>
    <w:rsid w:val="00291A15"/>
    <w:rsid w:val="00291A3B"/>
    <w:rsid w:val="00291B72"/>
    <w:rsid w:val="00291BDA"/>
    <w:rsid w:val="00291BE3"/>
    <w:rsid w:val="00291C4F"/>
    <w:rsid w:val="00291EA1"/>
    <w:rsid w:val="00292463"/>
    <w:rsid w:val="0029251A"/>
    <w:rsid w:val="0029266F"/>
    <w:rsid w:val="002929EF"/>
    <w:rsid w:val="00292B43"/>
    <w:rsid w:val="00292D74"/>
    <w:rsid w:val="00292E51"/>
    <w:rsid w:val="00292F0D"/>
    <w:rsid w:val="00293023"/>
    <w:rsid w:val="00293170"/>
    <w:rsid w:val="00293202"/>
    <w:rsid w:val="00293270"/>
    <w:rsid w:val="00293275"/>
    <w:rsid w:val="0029341D"/>
    <w:rsid w:val="002934D3"/>
    <w:rsid w:val="002935E8"/>
    <w:rsid w:val="00293981"/>
    <w:rsid w:val="00293A2D"/>
    <w:rsid w:val="00293A59"/>
    <w:rsid w:val="00293ACC"/>
    <w:rsid w:val="00293AE8"/>
    <w:rsid w:val="00293B00"/>
    <w:rsid w:val="00293B1C"/>
    <w:rsid w:val="00293B99"/>
    <w:rsid w:val="00293BB4"/>
    <w:rsid w:val="00293BFA"/>
    <w:rsid w:val="00293CC3"/>
    <w:rsid w:val="00293E40"/>
    <w:rsid w:val="00293F2E"/>
    <w:rsid w:val="002941BB"/>
    <w:rsid w:val="0029424D"/>
    <w:rsid w:val="0029438B"/>
    <w:rsid w:val="002944BB"/>
    <w:rsid w:val="0029495A"/>
    <w:rsid w:val="0029497F"/>
    <w:rsid w:val="00294BA6"/>
    <w:rsid w:val="00294C36"/>
    <w:rsid w:val="00294D15"/>
    <w:rsid w:val="00295103"/>
    <w:rsid w:val="0029517B"/>
    <w:rsid w:val="00295192"/>
    <w:rsid w:val="002951C8"/>
    <w:rsid w:val="002951EB"/>
    <w:rsid w:val="002952DF"/>
    <w:rsid w:val="002954D9"/>
    <w:rsid w:val="0029571E"/>
    <w:rsid w:val="00295791"/>
    <w:rsid w:val="00295944"/>
    <w:rsid w:val="00295A85"/>
    <w:rsid w:val="00295B5C"/>
    <w:rsid w:val="00295B5D"/>
    <w:rsid w:val="00295BF2"/>
    <w:rsid w:val="00295D90"/>
    <w:rsid w:val="00295E5E"/>
    <w:rsid w:val="00295EBE"/>
    <w:rsid w:val="00295EFD"/>
    <w:rsid w:val="00295F93"/>
    <w:rsid w:val="00295FB6"/>
    <w:rsid w:val="00296065"/>
    <w:rsid w:val="0029611D"/>
    <w:rsid w:val="00296315"/>
    <w:rsid w:val="0029638B"/>
    <w:rsid w:val="00296391"/>
    <w:rsid w:val="00296685"/>
    <w:rsid w:val="00296710"/>
    <w:rsid w:val="002967C9"/>
    <w:rsid w:val="002967E1"/>
    <w:rsid w:val="00296F07"/>
    <w:rsid w:val="0029733E"/>
    <w:rsid w:val="00297362"/>
    <w:rsid w:val="002974BF"/>
    <w:rsid w:val="002974FF"/>
    <w:rsid w:val="00297576"/>
    <w:rsid w:val="002977D2"/>
    <w:rsid w:val="00297866"/>
    <w:rsid w:val="00297983"/>
    <w:rsid w:val="00297BB6"/>
    <w:rsid w:val="00297CA6"/>
    <w:rsid w:val="00297E1D"/>
    <w:rsid w:val="00297E83"/>
    <w:rsid w:val="002A008E"/>
    <w:rsid w:val="002A0275"/>
    <w:rsid w:val="002A05EE"/>
    <w:rsid w:val="002A06DB"/>
    <w:rsid w:val="002A0712"/>
    <w:rsid w:val="002A077C"/>
    <w:rsid w:val="002A0880"/>
    <w:rsid w:val="002A0A4E"/>
    <w:rsid w:val="002A0C73"/>
    <w:rsid w:val="002A0F94"/>
    <w:rsid w:val="002A0FA3"/>
    <w:rsid w:val="002A1304"/>
    <w:rsid w:val="002A1641"/>
    <w:rsid w:val="002A1684"/>
    <w:rsid w:val="002A17D7"/>
    <w:rsid w:val="002A1A8F"/>
    <w:rsid w:val="002A1B89"/>
    <w:rsid w:val="002A1C1D"/>
    <w:rsid w:val="002A1C84"/>
    <w:rsid w:val="002A1D18"/>
    <w:rsid w:val="002A1EEF"/>
    <w:rsid w:val="002A1F6C"/>
    <w:rsid w:val="002A218A"/>
    <w:rsid w:val="002A221E"/>
    <w:rsid w:val="002A22E3"/>
    <w:rsid w:val="002A2482"/>
    <w:rsid w:val="002A24BD"/>
    <w:rsid w:val="002A24EE"/>
    <w:rsid w:val="002A25BE"/>
    <w:rsid w:val="002A2648"/>
    <w:rsid w:val="002A2785"/>
    <w:rsid w:val="002A2817"/>
    <w:rsid w:val="002A2850"/>
    <w:rsid w:val="002A2ADA"/>
    <w:rsid w:val="002A2B40"/>
    <w:rsid w:val="002A2C19"/>
    <w:rsid w:val="002A2D4A"/>
    <w:rsid w:val="002A2E3E"/>
    <w:rsid w:val="002A3146"/>
    <w:rsid w:val="002A314A"/>
    <w:rsid w:val="002A3192"/>
    <w:rsid w:val="002A327A"/>
    <w:rsid w:val="002A339D"/>
    <w:rsid w:val="002A33F8"/>
    <w:rsid w:val="002A3415"/>
    <w:rsid w:val="002A342E"/>
    <w:rsid w:val="002A34AB"/>
    <w:rsid w:val="002A368A"/>
    <w:rsid w:val="002A372F"/>
    <w:rsid w:val="002A396C"/>
    <w:rsid w:val="002A3B99"/>
    <w:rsid w:val="002A3BD1"/>
    <w:rsid w:val="002A3BF9"/>
    <w:rsid w:val="002A3D38"/>
    <w:rsid w:val="002A3E94"/>
    <w:rsid w:val="002A40CE"/>
    <w:rsid w:val="002A433C"/>
    <w:rsid w:val="002A435C"/>
    <w:rsid w:val="002A453B"/>
    <w:rsid w:val="002A454D"/>
    <w:rsid w:val="002A4558"/>
    <w:rsid w:val="002A45B5"/>
    <w:rsid w:val="002A47D4"/>
    <w:rsid w:val="002A4890"/>
    <w:rsid w:val="002A4A41"/>
    <w:rsid w:val="002A4A48"/>
    <w:rsid w:val="002A4D50"/>
    <w:rsid w:val="002A4EC3"/>
    <w:rsid w:val="002A511F"/>
    <w:rsid w:val="002A5233"/>
    <w:rsid w:val="002A586F"/>
    <w:rsid w:val="002A5BAA"/>
    <w:rsid w:val="002A5C1A"/>
    <w:rsid w:val="002A5E02"/>
    <w:rsid w:val="002A5F22"/>
    <w:rsid w:val="002A6287"/>
    <w:rsid w:val="002A628C"/>
    <w:rsid w:val="002A62E5"/>
    <w:rsid w:val="002A632A"/>
    <w:rsid w:val="002A66DB"/>
    <w:rsid w:val="002A6777"/>
    <w:rsid w:val="002A677A"/>
    <w:rsid w:val="002A6793"/>
    <w:rsid w:val="002A67B5"/>
    <w:rsid w:val="002A6977"/>
    <w:rsid w:val="002A6A6C"/>
    <w:rsid w:val="002A6B97"/>
    <w:rsid w:val="002A6E04"/>
    <w:rsid w:val="002A6EF6"/>
    <w:rsid w:val="002A6F9C"/>
    <w:rsid w:val="002A7003"/>
    <w:rsid w:val="002A7110"/>
    <w:rsid w:val="002A7123"/>
    <w:rsid w:val="002A7276"/>
    <w:rsid w:val="002A74CC"/>
    <w:rsid w:val="002A75FC"/>
    <w:rsid w:val="002A7774"/>
    <w:rsid w:val="002A7817"/>
    <w:rsid w:val="002A78EC"/>
    <w:rsid w:val="002A79C8"/>
    <w:rsid w:val="002A7A35"/>
    <w:rsid w:val="002A7B39"/>
    <w:rsid w:val="002A7C1D"/>
    <w:rsid w:val="002A7C52"/>
    <w:rsid w:val="002A7DC6"/>
    <w:rsid w:val="002A7E8B"/>
    <w:rsid w:val="002A7F06"/>
    <w:rsid w:val="002A7F1A"/>
    <w:rsid w:val="002A7F65"/>
    <w:rsid w:val="002B00E8"/>
    <w:rsid w:val="002B0238"/>
    <w:rsid w:val="002B0256"/>
    <w:rsid w:val="002B056A"/>
    <w:rsid w:val="002B0756"/>
    <w:rsid w:val="002B0757"/>
    <w:rsid w:val="002B0A70"/>
    <w:rsid w:val="002B0B92"/>
    <w:rsid w:val="002B0BE4"/>
    <w:rsid w:val="002B0C09"/>
    <w:rsid w:val="002B0C12"/>
    <w:rsid w:val="002B0EA2"/>
    <w:rsid w:val="002B0F79"/>
    <w:rsid w:val="002B105E"/>
    <w:rsid w:val="002B1113"/>
    <w:rsid w:val="002B12D8"/>
    <w:rsid w:val="002B17BA"/>
    <w:rsid w:val="002B1888"/>
    <w:rsid w:val="002B19FF"/>
    <w:rsid w:val="002B1B22"/>
    <w:rsid w:val="002B1B60"/>
    <w:rsid w:val="002B1BA7"/>
    <w:rsid w:val="002B1D29"/>
    <w:rsid w:val="002B1E69"/>
    <w:rsid w:val="002B1F26"/>
    <w:rsid w:val="002B1FDF"/>
    <w:rsid w:val="002B208D"/>
    <w:rsid w:val="002B2104"/>
    <w:rsid w:val="002B222C"/>
    <w:rsid w:val="002B2340"/>
    <w:rsid w:val="002B2462"/>
    <w:rsid w:val="002B2482"/>
    <w:rsid w:val="002B2518"/>
    <w:rsid w:val="002B25D3"/>
    <w:rsid w:val="002B2672"/>
    <w:rsid w:val="002B2DA5"/>
    <w:rsid w:val="002B2DE7"/>
    <w:rsid w:val="002B3064"/>
    <w:rsid w:val="002B31D8"/>
    <w:rsid w:val="002B31EA"/>
    <w:rsid w:val="002B31F6"/>
    <w:rsid w:val="002B3428"/>
    <w:rsid w:val="002B3633"/>
    <w:rsid w:val="002B37FF"/>
    <w:rsid w:val="002B387E"/>
    <w:rsid w:val="002B391D"/>
    <w:rsid w:val="002B394F"/>
    <w:rsid w:val="002B3A3B"/>
    <w:rsid w:val="002B3B26"/>
    <w:rsid w:val="002B3BBC"/>
    <w:rsid w:val="002B3C31"/>
    <w:rsid w:val="002B3CA2"/>
    <w:rsid w:val="002B3CC9"/>
    <w:rsid w:val="002B3E10"/>
    <w:rsid w:val="002B3E3F"/>
    <w:rsid w:val="002B4055"/>
    <w:rsid w:val="002B4635"/>
    <w:rsid w:val="002B4888"/>
    <w:rsid w:val="002B4906"/>
    <w:rsid w:val="002B4939"/>
    <w:rsid w:val="002B4A49"/>
    <w:rsid w:val="002B4B17"/>
    <w:rsid w:val="002B4DC6"/>
    <w:rsid w:val="002B4E1C"/>
    <w:rsid w:val="002B4ED8"/>
    <w:rsid w:val="002B50CB"/>
    <w:rsid w:val="002B5187"/>
    <w:rsid w:val="002B538F"/>
    <w:rsid w:val="002B5475"/>
    <w:rsid w:val="002B584C"/>
    <w:rsid w:val="002B589F"/>
    <w:rsid w:val="002B5A4D"/>
    <w:rsid w:val="002B5BDB"/>
    <w:rsid w:val="002B5C4B"/>
    <w:rsid w:val="002B5CF7"/>
    <w:rsid w:val="002B6097"/>
    <w:rsid w:val="002B618D"/>
    <w:rsid w:val="002B6702"/>
    <w:rsid w:val="002B67B6"/>
    <w:rsid w:val="002B6911"/>
    <w:rsid w:val="002B6BBB"/>
    <w:rsid w:val="002B6BDD"/>
    <w:rsid w:val="002B6BFA"/>
    <w:rsid w:val="002B6D95"/>
    <w:rsid w:val="002B6E87"/>
    <w:rsid w:val="002B6FE3"/>
    <w:rsid w:val="002B7004"/>
    <w:rsid w:val="002B701F"/>
    <w:rsid w:val="002B71AC"/>
    <w:rsid w:val="002B72AE"/>
    <w:rsid w:val="002B7313"/>
    <w:rsid w:val="002B7322"/>
    <w:rsid w:val="002B7402"/>
    <w:rsid w:val="002B7692"/>
    <w:rsid w:val="002B7844"/>
    <w:rsid w:val="002B79D5"/>
    <w:rsid w:val="002B7BE3"/>
    <w:rsid w:val="002B7CFB"/>
    <w:rsid w:val="002B7D73"/>
    <w:rsid w:val="002B7D94"/>
    <w:rsid w:val="002B7DBB"/>
    <w:rsid w:val="002B7F7B"/>
    <w:rsid w:val="002C0085"/>
    <w:rsid w:val="002C02C3"/>
    <w:rsid w:val="002C0362"/>
    <w:rsid w:val="002C04B4"/>
    <w:rsid w:val="002C04CF"/>
    <w:rsid w:val="002C0590"/>
    <w:rsid w:val="002C06B9"/>
    <w:rsid w:val="002C0756"/>
    <w:rsid w:val="002C08D1"/>
    <w:rsid w:val="002C0964"/>
    <w:rsid w:val="002C0968"/>
    <w:rsid w:val="002C0A32"/>
    <w:rsid w:val="002C0A6A"/>
    <w:rsid w:val="002C0ABC"/>
    <w:rsid w:val="002C0B04"/>
    <w:rsid w:val="002C0E1E"/>
    <w:rsid w:val="002C10A4"/>
    <w:rsid w:val="002C1133"/>
    <w:rsid w:val="002C114B"/>
    <w:rsid w:val="002C11A8"/>
    <w:rsid w:val="002C1324"/>
    <w:rsid w:val="002C137D"/>
    <w:rsid w:val="002C165C"/>
    <w:rsid w:val="002C16E8"/>
    <w:rsid w:val="002C1701"/>
    <w:rsid w:val="002C18E0"/>
    <w:rsid w:val="002C1923"/>
    <w:rsid w:val="002C1967"/>
    <w:rsid w:val="002C198E"/>
    <w:rsid w:val="002C1A39"/>
    <w:rsid w:val="002C1C5A"/>
    <w:rsid w:val="002C1D23"/>
    <w:rsid w:val="002C1E2E"/>
    <w:rsid w:val="002C1ECE"/>
    <w:rsid w:val="002C232C"/>
    <w:rsid w:val="002C233E"/>
    <w:rsid w:val="002C2437"/>
    <w:rsid w:val="002C2555"/>
    <w:rsid w:val="002C26A0"/>
    <w:rsid w:val="002C2728"/>
    <w:rsid w:val="002C272A"/>
    <w:rsid w:val="002C27E7"/>
    <w:rsid w:val="002C2831"/>
    <w:rsid w:val="002C2897"/>
    <w:rsid w:val="002C2951"/>
    <w:rsid w:val="002C2A1E"/>
    <w:rsid w:val="002C2B76"/>
    <w:rsid w:val="002C2CE6"/>
    <w:rsid w:val="002C2E6A"/>
    <w:rsid w:val="002C2EB2"/>
    <w:rsid w:val="002C308E"/>
    <w:rsid w:val="002C30BC"/>
    <w:rsid w:val="002C312F"/>
    <w:rsid w:val="002C3373"/>
    <w:rsid w:val="002C3435"/>
    <w:rsid w:val="002C34C3"/>
    <w:rsid w:val="002C34F3"/>
    <w:rsid w:val="002C3569"/>
    <w:rsid w:val="002C359F"/>
    <w:rsid w:val="002C36D0"/>
    <w:rsid w:val="002C37A1"/>
    <w:rsid w:val="002C37CA"/>
    <w:rsid w:val="002C3B38"/>
    <w:rsid w:val="002C3C4A"/>
    <w:rsid w:val="002C4223"/>
    <w:rsid w:val="002C4282"/>
    <w:rsid w:val="002C432E"/>
    <w:rsid w:val="002C4359"/>
    <w:rsid w:val="002C450B"/>
    <w:rsid w:val="002C4682"/>
    <w:rsid w:val="002C476E"/>
    <w:rsid w:val="002C49BE"/>
    <w:rsid w:val="002C4B2A"/>
    <w:rsid w:val="002C4C2A"/>
    <w:rsid w:val="002C4C95"/>
    <w:rsid w:val="002C4CBC"/>
    <w:rsid w:val="002C4DD8"/>
    <w:rsid w:val="002C4E64"/>
    <w:rsid w:val="002C4FA1"/>
    <w:rsid w:val="002C531E"/>
    <w:rsid w:val="002C546A"/>
    <w:rsid w:val="002C55A9"/>
    <w:rsid w:val="002C5760"/>
    <w:rsid w:val="002C594B"/>
    <w:rsid w:val="002C5A53"/>
    <w:rsid w:val="002C5ACA"/>
    <w:rsid w:val="002C5B1F"/>
    <w:rsid w:val="002C5E9B"/>
    <w:rsid w:val="002C60BE"/>
    <w:rsid w:val="002C634D"/>
    <w:rsid w:val="002C646A"/>
    <w:rsid w:val="002C64FF"/>
    <w:rsid w:val="002C6528"/>
    <w:rsid w:val="002C65C9"/>
    <w:rsid w:val="002C6620"/>
    <w:rsid w:val="002C66F9"/>
    <w:rsid w:val="002C680D"/>
    <w:rsid w:val="002C69A5"/>
    <w:rsid w:val="002C69C6"/>
    <w:rsid w:val="002C6B0D"/>
    <w:rsid w:val="002C6CDE"/>
    <w:rsid w:val="002C6D2C"/>
    <w:rsid w:val="002C6DC8"/>
    <w:rsid w:val="002C6F81"/>
    <w:rsid w:val="002C7200"/>
    <w:rsid w:val="002C72B3"/>
    <w:rsid w:val="002C7491"/>
    <w:rsid w:val="002C75CE"/>
    <w:rsid w:val="002C765B"/>
    <w:rsid w:val="002C7857"/>
    <w:rsid w:val="002C7AA8"/>
    <w:rsid w:val="002C7C72"/>
    <w:rsid w:val="002C7D20"/>
    <w:rsid w:val="002C7DAF"/>
    <w:rsid w:val="002C7EF0"/>
    <w:rsid w:val="002C7FFE"/>
    <w:rsid w:val="002D047B"/>
    <w:rsid w:val="002D047C"/>
    <w:rsid w:val="002D065C"/>
    <w:rsid w:val="002D08FE"/>
    <w:rsid w:val="002D09BB"/>
    <w:rsid w:val="002D0A44"/>
    <w:rsid w:val="002D0C2E"/>
    <w:rsid w:val="002D0C4A"/>
    <w:rsid w:val="002D0C91"/>
    <w:rsid w:val="002D0F97"/>
    <w:rsid w:val="002D0FDF"/>
    <w:rsid w:val="002D10AF"/>
    <w:rsid w:val="002D1360"/>
    <w:rsid w:val="002D13CE"/>
    <w:rsid w:val="002D166D"/>
    <w:rsid w:val="002D1738"/>
    <w:rsid w:val="002D174B"/>
    <w:rsid w:val="002D19D9"/>
    <w:rsid w:val="002D1A08"/>
    <w:rsid w:val="002D1AB0"/>
    <w:rsid w:val="002D1D1A"/>
    <w:rsid w:val="002D1D65"/>
    <w:rsid w:val="002D26AB"/>
    <w:rsid w:val="002D26BE"/>
    <w:rsid w:val="002D2D8F"/>
    <w:rsid w:val="002D2E9E"/>
    <w:rsid w:val="002D3001"/>
    <w:rsid w:val="002D310D"/>
    <w:rsid w:val="002D31AB"/>
    <w:rsid w:val="002D31F3"/>
    <w:rsid w:val="002D330C"/>
    <w:rsid w:val="002D33D8"/>
    <w:rsid w:val="002D3406"/>
    <w:rsid w:val="002D3443"/>
    <w:rsid w:val="002D381B"/>
    <w:rsid w:val="002D39B8"/>
    <w:rsid w:val="002D3A58"/>
    <w:rsid w:val="002D3B4C"/>
    <w:rsid w:val="002D3BD4"/>
    <w:rsid w:val="002D3C1F"/>
    <w:rsid w:val="002D3CDB"/>
    <w:rsid w:val="002D3E61"/>
    <w:rsid w:val="002D3EBC"/>
    <w:rsid w:val="002D423A"/>
    <w:rsid w:val="002D432A"/>
    <w:rsid w:val="002D436B"/>
    <w:rsid w:val="002D4569"/>
    <w:rsid w:val="002D4762"/>
    <w:rsid w:val="002D47E1"/>
    <w:rsid w:val="002D497C"/>
    <w:rsid w:val="002D4B08"/>
    <w:rsid w:val="002D4E97"/>
    <w:rsid w:val="002D4EAC"/>
    <w:rsid w:val="002D4F0C"/>
    <w:rsid w:val="002D4F72"/>
    <w:rsid w:val="002D4FFB"/>
    <w:rsid w:val="002D5074"/>
    <w:rsid w:val="002D518B"/>
    <w:rsid w:val="002D52E7"/>
    <w:rsid w:val="002D53EC"/>
    <w:rsid w:val="002D53FD"/>
    <w:rsid w:val="002D54C8"/>
    <w:rsid w:val="002D5555"/>
    <w:rsid w:val="002D55BB"/>
    <w:rsid w:val="002D58A0"/>
    <w:rsid w:val="002D58E4"/>
    <w:rsid w:val="002D5AAF"/>
    <w:rsid w:val="002D5B6A"/>
    <w:rsid w:val="002D5C3D"/>
    <w:rsid w:val="002D5D58"/>
    <w:rsid w:val="002D5EC6"/>
    <w:rsid w:val="002D5F52"/>
    <w:rsid w:val="002D6077"/>
    <w:rsid w:val="002D628E"/>
    <w:rsid w:val="002D64DB"/>
    <w:rsid w:val="002D64FF"/>
    <w:rsid w:val="002D66E3"/>
    <w:rsid w:val="002D69E4"/>
    <w:rsid w:val="002D6DCB"/>
    <w:rsid w:val="002D6E7D"/>
    <w:rsid w:val="002D6EDE"/>
    <w:rsid w:val="002D7034"/>
    <w:rsid w:val="002D75AA"/>
    <w:rsid w:val="002D7631"/>
    <w:rsid w:val="002D763C"/>
    <w:rsid w:val="002D7680"/>
    <w:rsid w:val="002D79C8"/>
    <w:rsid w:val="002D7D96"/>
    <w:rsid w:val="002D7DA1"/>
    <w:rsid w:val="002D7E45"/>
    <w:rsid w:val="002D7E67"/>
    <w:rsid w:val="002D7FB1"/>
    <w:rsid w:val="002E0053"/>
    <w:rsid w:val="002E0371"/>
    <w:rsid w:val="002E06CA"/>
    <w:rsid w:val="002E070E"/>
    <w:rsid w:val="002E0738"/>
    <w:rsid w:val="002E07D1"/>
    <w:rsid w:val="002E0906"/>
    <w:rsid w:val="002E094D"/>
    <w:rsid w:val="002E09DC"/>
    <w:rsid w:val="002E0A2A"/>
    <w:rsid w:val="002E0AA6"/>
    <w:rsid w:val="002E0B00"/>
    <w:rsid w:val="002E0B27"/>
    <w:rsid w:val="002E0D6D"/>
    <w:rsid w:val="002E1079"/>
    <w:rsid w:val="002E10A7"/>
    <w:rsid w:val="002E1103"/>
    <w:rsid w:val="002E11F2"/>
    <w:rsid w:val="002E13CF"/>
    <w:rsid w:val="002E14E8"/>
    <w:rsid w:val="002E1611"/>
    <w:rsid w:val="002E177A"/>
    <w:rsid w:val="002E178D"/>
    <w:rsid w:val="002E195D"/>
    <w:rsid w:val="002E1B74"/>
    <w:rsid w:val="002E1CC3"/>
    <w:rsid w:val="002E1E3F"/>
    <w:rsid w:val="002E1E62"/>
    <w:rsid w:val="002E1F6A"/>
    <w:rsid w:val="002E20B1"/>
    <w:rsid w:val="002E2394"/>
    <w:rsid w:val="002E25F6"/>
    <w:rsid w:val="002E2731"/>
    <w:rsid w:val="002E27DD"/>
    <w:rsid w:val="002E28A8"/>
    <w:rsid w:val="002E2903"/>
    <w:rsid w:val="002E29F9"/>
    <w:rsid w:val="002E2B11"/>
    <w:rsid w:val="002E2EFB"/>
    <w:rsid w:val="002E2F8F"/>
    <w:rsid w:val="002E313F"/>
    <w:rsid w:val="002E3440"/>
    <w:rsid w:val="002E349E"/>
    <w:rsid w:val="002E3622"/>
    <w:rsid w:val="002E3678"/>
    <w:rsid w:val="002E36BB"/>
    <w:rsid w:val="002E3749"/>
    <w:rsid w:val="002E37E5"/>
    <w:rsid w:val="002E38E7"/>
    <w:rsid w:val="002E391D"/>
    <w:rsid w:val="002E394D"/>
    <w:rsid w:val="002E39C3"/>
    <w:rsid w:val="002E3A62"/>
    <w:rsid w:val="002E3AE7"/>
    <w:rsid w:val="002E3B84"/>
    <w:rsid w:val="002E3BE0"/>
    <w:rsid w:val="002E3CEE"/>
    <w:rsid w:val="002E3D47"/>
    <w:rsid w:val="002E3F11"/>
    <w:rsid w:val="002E3F60"/>
    <w:rsid w:val="002E419F"/>
    <w:rsid w:val="002E4263"/>
    <w:rsid w:val="002E44D6"/>
    <w:rsid w:val="002E4732"/>
    <w:rsid w:val="002E48D5"/>
    <w:rsid w:val="002E4CB4"/>
    <w:rsid w:val="002E4D64"/>
    <w:rsid w:val="002E4E30"/>
    <w:rsid w:val="002E4EBE"/>
    <w:rsid w:val="002E4F7D"/>
    <w:rsid w:val="002E4F96"/>
    <w:rsid w:val="002E5001"/>
    <w:rsid w:val="002E51C1"/>
    <w:rsid w:val="002E51FE"/>
    <w:rsid w:val="002E53AF"/>
    <w:rsid w:val="002E5412"/>
    <w:rsid w:val="002E58EB"/>
    <w:rsid w:val="002E590F"/>
    <w:rsid w:val="002E59B9"/>
    <w:rsid w:val="002E59E5"/>
    <w:rsid w:val="002E5BCA"/>
    <w:rsid w:val="002E5C1C"/>
    <w:rsid w:val="002E5C4F"/>
    <w:rsid w:val="002E5E02"/>
    <w:rsid w:val="002E6538"/>
    <w:rsid w:val="002E65A8"/>
    <w:rsid w:val="002E6A57"/>
    <w:rsid w:val="002E6AFC"/>
    <w:rsid w:val="002E6B35"/>
    <w:rsid w:val="002E6B5A"/>
    <w:rsid w:val="002E6C34"/>
    <w:rsid w:val="002E6CAE"/>
    <w:rsid w:val="002E6DF8"/>
    <w:rsid w:val="002E6F93"/>
    <w:rsid w:val="002E6F9A"/>
    <w:rsid w:val="002E6FB4"/>
    <w:rsid w:val="002E71B6"/>
    <w:rsid w:val="002E7252"/>
    <w:rsid w:val="002E7350"/>
    <w:rsid w:val="002E74DD"/>
    <w:rsid w:val="002E754A"/>
    <w:rsid w:val="002E758C"/>
    <w:rsid w:val="002E7641"/>
    <w:rsid w:val="002E796F"/>
    <w:rsid w:val="002E7AB9"/>
    <w:rsid w:val="002E7BCB"/>
    <w:rsid w:val="002E7D82"/>
    <w:rsid w:val="002F0094"/>
    <w:rsid w:val="002F02F9"/>
    <w:rsid w:val="002F0336"/>
    <w:rsid w:val="002F0386"/>
    <w:rsid w:val="002F046F"/>
    <w:rsid w:val="002F0560"/>
    <w:rsid w:val="002F074D"/>
    <w:rsid w:val="002F089D"/>
    <w:rsid w:val="002F09C0"/>
    <w:rsid w:val="002F09E1"/>
    <w:rsid w:val="002F0C16"/>
    <w:rsid w:val="002F0C4D"/>
    <w:rsid w:val="002F0EC5"/>
    <w:rsid w:val="002F10BD"/>
    <w:rsid w:val="002F1347"/>
    <w:rsid w:val="002F13B1"/>
    <w:rsid w:val="002F14BD"/>
    <w:rsid w:val="002F1817"/>
    <w:rsid w:val="002F18E0"/>
    <w:rsid w:val="002F1ABE"/>
    <w:rsid w:val="002F1B96"/>
    <w:rsid w:val="002F1BAF"/>
    <w:rsid w:val="002F1CFC"/>
    <w:rsid w:val="002F1D06"/>
    <w:rsid w:val="002F1D97"/>
    <w:rsid w:val="002F1E8B"/>
    <w:rsid w:val="002F1E8D"/>
    <w:rsid w:val="002F1FD5"/>
    <w:rsid w:val="002F1FE1"/>
    <w:rsid w:val="002F2192"/>
    <w:rsid w:val="002F2262"/>
    <w:rsid w:val="002F228F"/>
    <w:rsid w:val="002F23A3"/>
    <w:rsid w:val="002F2626"/>
    <w:rsid w:val="002F28F0"/>
    <w:rsid w:val="002F29F7"/>
    <w:rsid w:val="002F2B21"/>
    <w:rsid w:val="002F2F3F"/>
    <w:rsid w:val="002F319E"/>
    <w:rsid w:val="002F31C7"/>
    <w:rsid w:val="002F3403"/>
    <w:rsid w:val="002F375E"/>
    <w:rsid w:val="002F37F2"/>
    <w:rsid w:val="002F38E8"/>
    <w:rsid w:val="002F39D4"/>
    <w:rsid w:val="002F3CB9"/>
    <w:rsid w:val="002F3D0B"/>
    <w:rsid w:val="002F3D76"/>
    <w:rsid w:val="002F4327"/>
    <w:rsid w:val="002F432E"/>
    <w:rsid w:val="002F444F"/>
    <w:rsid w:val="002F4510"/>
    <w:rsid w:val="002F4541"/>
    <w:rsid w:val="002F45AB"/>
    <w:rsid w:val="002F4917"/>
    <w:rsid w:val="002F4C86"/>
    <w:rsid w:val="002F4CDF"/>
    <w:rsid w:val="002F4F34"/>
    <w:rsid w:val="002F4F6D"/>
    <w:rsid w:val="002F512F"/>
    <w:rsid w:val="002F5515"/>
    <w:rsid w:val="002F55C9"/>
    <w:rsid w:val="002F561F"/>
    <w:rsid w:val="002F5B8C"/>
    <w:rsid w:val="002F5BA1"/>
    <w:rsid w:val="002F5C40"/>
    <w:rsid w:val="002F5CAD"/>
    <w:rsid w:val="002F5E03"/>
    <w:rsid w:val="002F5E1C"/>
    <w:rsid w:val="002F5FFC"/>
    <w:rsid w:val="002F619A"/>
    <w:rsid w:val="002F6268"/>
    <w:rsid w:val="002F6310"/>
    <w:rsid w:val="002F658E"/>
    <w:rsid w:val="002F6650"/>
    <w:rsid w:val="002F68FE"/>
    <w:rsid w:val="002F6C75"/>
    <w:rsid w:val="002F6F1D"/>
    <w:rsid w:val="002F71BB"/>
    <w:rsid w:val="002F740E"/>
    <w:rsid w:val="002F7530"/>
    <w:rsid w:val="002F7541"/>
    <w:rsid w:val="002F7606"/>
    <w:rsid w:val="002F7610"/>
    <w:rsid w:val="002F7828"/>
    <w:rsid w:val="002F7B6A"/>
    <w:rsid w:val="002F7E21"/>
    <w:rsid w:val="002F7FEB"/>
    <w:rsid w:val="00300217"/>
    <w:rsid w:val="00300263"/>
    <w:rsid w:val="00300343"/>
    <w:rsid w:val="0030070C"/>
    <w:rsid w:val="003007BF"/>
    <w:rsid w:val="003007C4"/>
    <w:rsid w:val="003008F3"/>
    <w:rsid w:val="00300A5C"/>
    <w:rsid w:val="00300B86"/>
    <w:rsid w:val="00300D10"/>
    <w:rsid w:val="00300DEC"/>
    <w:rsid w:val="003010A6"/>
    <w:rsid w:val="00301115"/>
    <w:rsid w:val="003011DD"/>
    <w:rsid w:val="00301472"/>
    <w:rsid w:val="003014C1"/>
    <w:rsid w:val="00301621"/>
    <w:rsid w:val="00301701"/>
    <w:rsid w:val="00301820"/>
    <w:rsid w:val="0030188E"/>
    <w:rsid w:val="003019D7"/>
    <w:rsid w:val="00301A9A"/>
    <w:rsid w:val="00301B3F"/>
    <w:rsid w:val="00301E4B"/>
    <w:rsid w:val="00301EBF"/>
    <w:rsid w:val="00301F76"/>
    <w:rsid w:val="00301FF5"/>
    <w:rsid w:val="0030214C"/>
    <w:rsid w:val="003021C4"/>
    <w:rsid w:val="00302206"/>
    <w:rsid w:val="0030227F"/>
    <w:rsid w:val="0030236B"/>
    <w:rsid w:val="00302384"/>
    <w:rsid w:val="0030244C"/>
    <w:rsid w:val="00302468"/>
    <w:rsid w:val="003025F7"/>
    <w:rsid w:val="0030271D"/>
    <w:rsid w:val="003027E2"/>
    <w:rsid w:val="0030288B"/>
    <w:rsid w:val="003029B7"/>
    <w:rsid w:val="00302BB7"/>
    <w:rsid w:val="00302C13"/>
    <w:rsid w:val="00302CF9"/>
    <w:rsid w:val="00302DA6"/>
    <w:rsid w:val="00302E4D"/>
    <w:rsid w:val="00303133"/>
    <w:rsid w:val="003034C9"/>
    <w:rsid w:val="0030369F"/>
    <w:rsid w:val="0030378C"/>
    <w:rsid w:val="00303806"/>
    <w:rsid w:val="003038C3"/>
    <w:rsid w:val="00303917"/>
    <w:rsid w:val="00303C71"/>
    <w:rsid w:val="00303C87"/>
    <w:rsid w:val="00303D43"/>
    <w:rsid w:val="00303F84"/>
    <w:rsid w:val="00304270"/>
    <w:rsid w:val="003042E0"/>
    <w:rsid w:val="00304866"/>
    <w:rsid w:val="00304991"/>
    <w:rsid w:val="003049CD"/>
    <w:rsid w:val="00304AA2"/>
    <w:rsid w:val="00304AEB"/>
    <w:rsid w:val="00304B45"/>
    <w:rsid w:val="00304BAC"/>
    <w:rsid w:val="00304BC7"/>
    <w:rsid w:val="00304BF5"/>
    <w:rsid w:val="00304C40"/>
    <w:rsid w:val="00304D35"/>
    <w:rsid w:val="00304D7F"/>
    <w:rsid w:val="00304E99"/>
    <w:rsid w:val="00304F3E"/>
    <w:rsid w:val="00304FB5"/>
    <w:rsid w:val="003052D3"/>
    <w:rsid w:val="003052E6"/>
    <w:rsid w:val="003054A2"/>
    <w:rsid w:val="003055B1"/>
    <w:rsid w:val="003055B3"/>
    <w:rsid w:val="00305751"/>
    <w:rsid w:val="00305883"/>
    <w:rsid w:val="00305BB8"/>
    <w:rsid w:val="00305C03"/>
    <w:rsid w:val="00305CEA"/>
    <w:rsid w:val="00305D7D"/>
    <w:rsid w:val="003061A6"/>
    <w:rsid w:val="00306355"/>
    <w:rsid w:val="003063CA"/>
    <w:rsid w:val="00306510"/>
    <w:rsid w:val="00306558"/>
    <w:rsid w:val="003067D4"/>
    <w:rsid w:val="00306803"/>
    <w:rsid w:val="00306AA7"/>
    <w:rsid w:val="00306B0F"/>
    <w:rsid w:val="00306B7A"/>
    <w:rsid w:val="00306D30"/>
    <w:rsid w:val="003073E8"/>
    <w:rsid w:val="003075D3"/>
    <w:rsid w:val="0030766D"/>
    <w:rsid w:val="003077E4"/>
    <w:rsid w:val="003079DD"/>
    <w:rsid w:val="00307A51"/>
    <w:rsid w:val="00307AA7"/>
    <w:rsid w:val="00307C0F"/>
    <w:rsid w:val="00307C25"/>
    <w:rsid w:val="00307C69"/>
    <w:rsid w:val="00307D01"/>
    <w:rsid w:val="00307E38"/>
    <w:rsid w:val="003103EA"/>
    <w:rsid w:val="003104B0"/>
    <w:rsid w:val="00310646"/>
    <w:rsid w:val="003106E3"/>
    <w:rsid w:val="00310B56"/>
    <w:rsid w:val="00310C8B"/>
    <w:rsid w:val="00310DC3"/>
    <w:rsid w:val="00310F4B"/>
    <w:rsid w:val="00310FD3"/>
    <w:rsid w:val="0031125A"/>
    <w:rsid w:val="003113D0"/>
    <w:rsid w:val="00311451"/>
    <w:rsid w:val="00311462"/>
    <w:rsid w:val="0031156B"/>
    <w:rsid w:val="003115C2"/>
    <w:rsid w:val="00311747"/>
    <w:rsid w:val="00311AE0"/>
    <w:rsid w:val="00311BEF"/>
    <w:rsid w:val="00311DBE"/>
    <w:rsid w:val="00311DDF"/>
    <w:rsid w:val="003120A2"/>
    <w:rsid w:val="00312233"/>
    <w:rsid w:val="00312337"/>
    <w:rsid w:val="003123D0"/>
    <w:rsid w:val="003124D2"/>
    <w:rsid w:val="00312778"/>
    <w:rsid w:val="00312BCC"/>
    <w:rsid w:val="00312D48"/>
    <w:rsid w:val="00312F18"/>
    <w:rsid w:val="0031311A"/>
    <w:rsid w:val="003131B1"/>
    <w:rsid w:val="003132A2"/>
    <w:rsid w:val="003132EB"/>
    <w:rsid w:val="00313356"/>
    <w:rsid w:val="003133DA"/>
    <w:rsid w:val="0031340F"/>
    <w:rsid w:val="00313427"/>
    <w:rsid w:val="003134B8"/>
    <w:rsid w:val="003134D4"/>
    <w:rsid w:val="00313514"/>
    <w:rsid w:val="00313524"/>
    <w:rsid w:val="003135C8"/>
    <w:rsid w:val="0031367B"/>
    <w:rsid w:val="0031369F"/>
    <w:rsid w:val="003136BD"/>
    <w:rsid w:val="0031372C"/>
    <w:rsid w:val="003138AF"/>
    <w:rsid w:val="00313A46"/>
    <w:rsid w:val="00313AFC"/>
    <w:rsid w:val="00313CA1"/>
    <w:rsid w:val="00313E1A"/>
    <w:rsid w:val="00313E8A"/>
    <w:rsid w:val="00313E8B"/>
    <w:rsid w:val="00313EC6"/>
    <w:rsid w:val="00313F9C"/>
    <w:rsid w:val="00313FE4"/>
    <w:rsid w:val="00314038"/>
    <w:rsid w:val="0031426D"/>
    <w:rsid w:val="00314351"/>
    <w:rsid w:val="00314357"/>
    <w:rsid w:val="003145EF"/>
    <w:rsid w:val="003145F0"/>
    <w:rsid w:val="003147B9"/>
    <w:rsid w:val="00314838"/>
    <w:rsid w:val="0031487E"/>
    <w:rsid w:val="0031491E"/>
    <w:rsid w:val="0031497E"/>
    <w:rsid w:val="003149DF"/>
    <w:rsid w:val="00314A48"/>
    <w:rsid w:val="00314A72"/>
    <w:rsid w:val="00314C50"/>
    <w:rsid w:val="00314CA6"/>
    <w:rsid w:val="00314CC4"/>
    <w:rsid w:val="00314E48"/>
    <w:rsid w:val="00314FF2"/>
    <w:rsid w:val="0031505F"/>
    <w:rsid w:val="0031514C"/>
    <w:rsid w:val="0031514D"/>
    <w:rsid w:val="003151A8"/>
    <w:rsid w:val="003153DF"/>
    <w:rsid w:val="003154DA"/>
    <w:rsid w:val="003155A2"/>
    <w:rsid w:val="003155C2"/>
    <w:rsid w:val="0031563C"/>
    <w:rsid w:val="00315649"/>
    <w:rsid w:val="00315676"/>
    <w:rsid w:val="0031586D"/>
    <w:rsid w:val="003158EC"/>
    <w:rsid w:val="0031599E"/>
    <w:rsid w:val="00315A36"/>
    <w:rsid w:val="00315B15"/>
    <w:rsid w:val="00315C9F"/>
    <w:rsid w:val="00315FEB"/>
    <w:rsid w:val="00316253"/>
    <w:rsid w:val="0031626F"/>
    <w:rsid w:val="003163F3"/>
    <w:rsid w:val="00316591"/>
    <w:rsid w:val="003166BD"/>
    <w:rsid w:val="00316752"/>
    <w:rsid w:val="00316912"/>
    <w:rsid w:val="00316B84"/>
    <w:rsid w:val="00316DDE"/>
    <w:rsid w:val="00317130"/>
    <w:rsid w:val="00317169"/>
    <w:rsid w:val="003171B1"/>
    <w:rsid w:val="00317235"/>
    <w:rsid w:val="003172DE"/>
    <w:rsid w:val="00317536"/>
    <w:rsid w:val="00317647"/>
    <w:rsid w:val="00317781"/>
    <w:rsid w:val="003177A6"/>
    <w:rsid w:val="003177B0"/>
    <w:rsid w:val="003177C0"/>
    <w:rsid w:val="00317A94"/>
    <w:rsid w:val="00317B29"/>
    <w:rsid w:val="00317C65"/>
    <w:rsid w:val="00317DF3"/>
    <w:rsid w:val="00317F46"/>
    <w:rsid w:val="00317FA8"/>
    <w:rsid w:val="00317FB1"/>
    <w:rsid w:val="00320037"/>
    <w:rsid w:val="00320050"/>
    <w:rsid w:val="0032005A"/>
    <w:rsid w:val="003200A6"/>
    <w:rsid w:val="00320388"/>
    <w:rsid w:val="003203D3"/>
    <w:rsid w:val="003204B2"/>
    <w:rsid w:val="003205E8"/>
    <w:rsid w:val="00320683"/>
    <w:rsid w:val="003206D3"/>
    <w:rsid w:val="00320764"/>
    <w:rsid w:val="00320872"/>
    <w:rsid w:val="0032087A"/>
    <w:rsid w:val="00320914"/>
    <w:rsid w:val="00320930"/>
    <w:rsid w:val="00320A50"/>
    <w:rsid w:val="00320A92"/>
    <w:rsid w:val="00320B78"/>
    <w:rsid w:val="00320BC1"/>
    <w:rsid w:val="00320CCF"/>
    <w:rsid w:val="00320E66"/>
    <w:rsid w:val="00320FB0"/>
    <w:rsid w:val="00321051"/>
    <w:rsid w:val="0032126A"/>
    <w:rsid w:val="00321318"/>
    <w:rsid w:val="00321423"/>
    <w:rsid w:val="00321691"/>
    <w:rsid w:val="00321763"/>
    <w:rsid w:val="0032187C"/>
    <w:rsid w:val="003218CF"/>
    <w:rsid w:val="00321A83"/>
    <w:rsid w:val="00321A8C"/>
    <w:rsid w:val="00321AE6"/>
    <w:rsid w:val="00321C47"/>
    <w:rsid w:val="00321E8B"/>
    <w:rsid w:val="00321EDD"/>
    <w:rsid w:val="0032201A"/>
    <w:rsid w:val="003221D6"/>
    <w:rsid w:val="00322260"/>
    <w:rsid w:val="00322346"/>
    <w:rsid w:val="003223AD"/>
    <w:rsid w:val="00322411"/>
    <w:rsid w:val="0032243B"/>
    <w:rsid w:val="003224D9"/>
    <w:rsid w:val="00322569"/>
    <w:rsid w:val="003227DA"/>
    <w:rsid w:val="0032298F"/>
    <w:rsid w:val="00322991"/>
    <w:rsid w:val="00322A5D"/>
    <w:rsid w:val="00322B34"/>
    <w:rsid w:val="00322B85"/>
    <w:rsid w:val="00322BA0"/>
    <w:rsid w:val="00323211"/>
    <w:rsid w:val="00323264"/>
    <w:rsid w:val="003238F5"/>
    <w:rsid w:val="0032393E"/>
    <w:rsid w:val="00323C51"/>
    <w:rsid w:val="00323F36"/>
    <w:rsid w:val="00324003"/>
    <w:rsid w:val="00324350"/>
    <w:rsid w:val="00324372"/>
    <w:rsid w:val="00324537"/>
    <w:rsid w:val="003245EE"/>
    <w:rsid w:val="00324788"/>
    <w:rsid w:val="003247D5"/>
    <w:rsid w:val="00324A26"/>
    <w:rsid w:val="00324A42"/>
    <w:rsid w:val="00324A6B"/>
    <w:rsid w:val="00324BA5"/>
    <w:rsid w:val="00324DDF"/>
    <w:rsid w:val="00324E12"/>
    <w:rsid w:val="00324FD8"/>
    <w:rsid w:val="0032500A"/>
    <w:rsid w:val="00325251"/>
    <w:rsid w:val="003253FA"/>
    <w:rsid w:val="00325672"/>
    <w:rsid w:val="003256BD"/>
    <w:rsid w:val="00325745"/>
    <w:rsid w:val="003258AA"/>
    <w:rsid w:val="00325B65"/>
    <w:rsid w:val="00325DD6"/>
    <w:rsid w:val="003262C2"/>
    <w:rsid w:val="003266B4"/>
    <w:rsid w:val="0032676D"/>
    <w:rsid w:val="00326891"/>
    <w:rsid w:val="00326B4F"/>
    <w:rsid w:val="00326CC4"/>
    <w:rsid w:val="00326EA2"/>
    <w:rsid w:val="00326ED9"/>
    <w:rsid w:val="003271B6"/>
    <w:rsid w:val="00327395"/>
    <w:rsid w:val="0032745D"/>
    <w:rsid w:val="0032754E"/>
    <w:rsid w:val="00327869"/>
    <w:rsid w:val="0032786A"/>
    <w:rsid w:val="00327991"/>
    <w:rsid w:val="003279E9"/>
    <w:rsid w:val="00327ADE"/>
    <w:rsid w:val="00327C36"/>
    <w:rsid w:val="00327C77"/>
    <w:rsid w:val="00327DF5"/>
    <w:rsid w:val="00327E3E"/>
    <w:rsid w:val="00327E96"/>
    <w:rsid w:val="00327EB3"/>
    <w:rsid w:val="00330038"/>
    <w:rsid w:val="00330202"/>
    <w:rsid w:val="0033035A"/>
    <w:rsid w:val="00330686"/>
    <w:rsid w:val="00330713"/>
    <w:rsid w:val="003307D0"/>
    <w:rsid w:val="0033098D"/>
    <w:rsid w:val="003309F7"/>
    <w:rsid w:val="00330AA0"/>
    <w:rsid w:val="00330BD3"/>
    <w:rsid w:val="00330DCB"/>
    <w:rsid w:val="00330E18"/>
    <w:rsid w:val="003310F3"/>
    <w:rsid w:val="0033117C"/>
    <w:rsid w:val="003311C5"/>
    <w:rsid w:val="003314C4"/>
    <w:rsid w:val="00331504"/>
    <w:rsid w:val="0033153B"/>
    <w:rsid w:val="00331696"/>
    <w:rsid w:val="00331EFC"/>
    <w:rsid w:val="00331F41"/>
    <w:rsid w:val="0033213D"/>
    <w:rsid w:val="00332516"/>
    <w:rsid w:val="00332605"/>
    <w:rsid w:val="00332696"/>
    <w:rsid w:val="00332C95"/>
    <w:rsid w:val="00332EEF"/>
    <w:rsid w:val="0033302A"/>
    <w:rsid w:val="003333BC"/>
    <w:rsid w:val="003334C6"/>
    <w:rsid w:val="0033351B"/>
    <w:rsid w:val="003335D0"/>
    <w:rsid w:val="003335D1"/>
    <w:rsid w:val="0033376F"/>
    <w:rsid w:val="003338B4"/>
    <w:rsid w:val="003338E7"/>
    <w:rsid w:val="00333923"/>
    <w:rsid w:val="00333C27"/>
    <w:rsid w:val="00333D43"/>
    <w:rsid w:val="00333F54"/>
    <w:rsid w:val="003340B5"/>
    <w:rsid w:val="0033420E"/>
    <w:rsid w:val="0033428A"/>
    <w:rsid w:val="003344D3"/>
    <w:rsid w:val="003345A1"/>
    <w:rsid w:val="003346CA"/>
    <w:rsid w:val="003347A2"/>
    <w:rsid w:val="003347D2"/>
    <w:rsid w:val="00334C9A"/>
    <w:rsid w:val="00334E75"/>
    <w:rsid w:val="00334E89"/>
    <w:rsid w:val="00334F5C"/>
    <w:rsid w:val="00334F8A"/>
    <w:rsid w:val="00334FD8"/>
    <w:rsid w:val="003356F7"/>
    <w:rsid w:val="00335779"/>
    <w:rsid w:val="0033587F"/>
    <w:rsid w:val="00335A66"/>
    <w:rsid w:val="00335B15"/>
    <w:rsid w:val="00335D9C"/>
    <w:rsid w:val="00335E2A"/>
    <w:rsid w:val="00335EE6"/>
    <w:rsid w:val="00335F75"/>
    <w:rsid w:val="00336001"/>
    <w:rsid w:val="003363E8"/>
    <w:rsid w:val="00336418"/>
    <w:rsid w:val="0033653C"/>
    <w:rsid w:val="003367C4"/>
    <w:rsid w:val="0033693F"/>
    <w:rsid w:val="00336B10"/>
    <w:rsid w:val="00336D2B"/>
    <w:rsid w:val="00336D86"/>
    <w:rsid w:val="00336DBA"/>
    <w:rsid w:val="0033704A"/>
    <w:rsid w:val="0033744E"/>
    <w:rsid w:val="0033747D"/>
    <w:rsid w:val="00337621"/>
    <w:rsid w:val="00337688"/>
    <w:rsid w:val="00337A6F"/>
    <w:rsid w:val="00337BF0"/>
    <w:rsid w:val="00337C65"/>
    <w:rsid w:val="00337E1C"/>
    <w:rsid w:val="00337F08"/>
    <w:rsid w:val="00337FFA"/>
    <w:rsid w:val="00340085"/>
    <w:rsid w:val="0034029C"/>
    <w:rsid w:val="00340614"/>
    <w:rsid w:val="0034064F"/>
    <w:rsid w:val="003407D9"/>
    <w:rsid w:val="00340897"/>
    <w:rsid w:val="00340C93"/>
    <w:rsid w:val="00340CB8"/>
    <w:rsid w:val="00340ED3"/>
    <w:rsid w:val="0034108C"/>
    <w:rsid w:val="00341167"/>
    <w:rsid w:val="00341642"/>
    <w:rsid w:val="00341795"/>
    <w:rsid w:val="0034181F"/>
    <w:rsid w:val="00341BA1"/>
    <w:rsid w:val="00341E0A"/>
    <w:rsid w:val="00341E53"/>
    <w:rsid w:val="00341FEC"/>
    <w:rsid w:val="003422A2"/>
    <w:rsid w:val="00342425"/>
    <w:rsid w:val="00342683"/>
    <w:rsid w:val="00342770"/>
    <w:rsid w:val="003427EC"/>
    <w:rsid w:val="00342827"/>
    <w:rsid w:val="003429DB"/>
    <w:rsid w:val="003429DC"/>
    <w:rsid w:val="00342A31"/>
    <w:rsid w:val="00342BF0"/>
    <w:rsid w:val="00342D1A"/>
    <w:rsid w:val="00342D98"/>
    <w:rsid w:val="00342FA1"/>
    <w:rsid w:val="00343838"/>
    <w:rsid w:val="003438AD"/>
    <w:rsid w:val="003438D6"/>
    <w:rsid w:val="00343BDA"/>
    <w:rsid w:val="00343DD2"/>
    <w:rsid w:val="00343EEE"/>
    <w:rsid w:val="003441D8"/>
    <w:rsid w:val="00344212"/>
    <w:rsid w:val="00344318"/>
    <w:rsid w:val="00344333"/>
    <w:rsid w:val="00344492"/>
    <w:rsid w:val="00344606"/>
    <w:rsid w:val="00344BF0"/>
    <w:rsid w:val="00344CC5"/>
    <w:rsid w:val="00344DBE"/>
    <w:rsid w:val="00344E69"/>
    <w:rsid w:val="00344ED2"/>
    <w:rsid w:val="00344F03"/>
    <w:rsid w:val="00344F14"/>
    <w:rsid w:val="00344F5E"/>
    <w:rsid w:val="00344FE5"/>
    <w:rsid w:val="00345113"/>
    <w:rsid w:val="003451AC"/>
    <w:rsid w:val="00345253"/>
    <w:rsid w:val="00345561"/>
    <w:rsid w:val="00345586"/>
    <w:rsid w:val="003456EC"/>
    <w:rsid w:val="0034574B"/>
    <w:rsid w:val="00345752"/>
    <w:rsid w:val="003457C8"/>
    <w:rsid w:val="0034599C"/>
    <w:rsid w:val="00345D2F"/>
    <w:rsid w:val="00345D8D"/>
    <w:rsid w:val="00345DE0"/>
    <w:rsid w:val="00345E50"/>
    <w:rsid w:val="00346262"/>
    <w:rsid w:val="00346332"/>
    <w:rsid w:val="00346399"/>
    <w:rsid w:val="003463C5"/>
    <w:rsid w:val="0034666F"/>
    <w:rsid w:val="0034672B"/>
    <w:rsid w:val="0034697B"/>
    <w:rsid w:val="00346AA4"/>
    <w:rsid w:val="00346AC8"/>
    <w:rsid w:val="00346CFE"/>
    <w:rsid w:val="00346D07"/>
    <w:rsid w:val="00346D0B"/>
    <w:rsid w:val="00346D15"/>
    <w:rsid w:val="003470E1"/>
    <w:rsid w:val="003472AC"/>
    <w:rsid w:val="003472E4"/>
    <w:rsid w:val="0034756D"/>
    <w:rsid w:val="003475E5"/>
    <w:rsid w:val="003476D1"/>
    <w:rsid w:val="003477AD"/>
    <w:rsid w:val="0034792D"/>
    <w:rsid w:val="00347999"/>
    <w:rsid w:val="00347ABE"/>
    <w:rsid w:val="00347B87"/>
    <w:rsid w:val="00347DAD"/>
    <w:rsid w:val="00347E04"/>
    <w:rsid w:val="00347EC6"/>
    <w:rsid w:val="00347F70"/>
    <w:rsid w:val="00350159"/>
    <w:rsid w:val="003503E8"/>
    <w:rsid w:val="003508F3"/>
    <w:rsid w:val="00350A40"/>
    <w:rsid w:val="00350AC8"/>
    <w:rsid w:val="00350D50"/>
    <w:rsid w:val="00350E27"/>
    <w:rsid w:val="00350ED5"/>
    <w:rsid w:val="00350F19"/>
    <w:rsid w:val="00350F2E"/>
    <w:rsid w:val="00351151"/>
    <w:rsid w:val="003512CC"/>
    <w:rsid w:val="00351339"/>
    <w:rsid w:val="003513A3"/>
    <w:rsid w:val="0035142D"/>
    <w:rsid w:val="003514E2"/>
    <w:rsid w:val="00351598"/>
    <w:rsid w:val="003516F3"/>
    <w:rsid w:val="0035177A"/>
    <w:rsid w:val="003517AD"/>
    <w:rsid w:val="0035181E"/>
    <w:rsid w:val="003519D1"/>
    <w:rsid w:val="00351A74"/>
    <w:rsid w:val="00351AEE"/>
    <w:rsid w:val="00351B77"/>
    <w:rsid w:val="00351CD5"/>
    <w:rsid w:val="00351E0B"/>
    <w:rsid w:val="00351E93"/>
    <w:rsid w:val="00352158"/>
    <w:rsid w:val="003523C5"/>
    <w:rsid w:val="0035269B"/>
    <w:rsid w:val="003526B0"/>
    <w:rsid w:val="003527D4"/>
    <w:rsid w:val="003528A9"/>
    <w:rsid w:val="00352AFB"/>
    <w:rsid w:val="00352B4E"/>
    <w:rsid w:val="00352D1F"/>
    <w:rsid w:val="0035329E"/>
    <w:rsid w:val="0035337E"/>
    <w:rsid w:val="0035339D"/>
    <w:rsid w:val="003533EF"/>
    <w:rsid w:val="003534B4"/>
    <w:rsid w:val="00353524"/>
    <w:rsid w:val="0035354E"/>
    <w:rsid w:val="0035369D"/>
    <w:rsid w:val="00353BF3"/>
    <w:rsid w:val="00353DCA"/>
    <w:rsid w:val="00353F43"/>
    <w:rsid w:val="00353FB5"/>
    <w:rsid w:val="003541BC"/>
    <w:rsid w:val="0035455A"/>
    <w:rsid w:val="00354683"/>
    <w:rsid w:val="0035487F"/>
    <w:rsid w:val="00354891"/>
    <w:rsid w:val="003548C8"/>
    <w:rsid w:val="003548F2"/>
    <w:rsid w:val="00354AF7"/>
    <w:rsid w:val="00354D43"/>
    <w:rsid w:val="00354DBC"/>
    <w:rsid w:val="00354E6C"/>
    <w:rsid w:val="00354E70"/>
    <w:rsid w:val="003550A4"/>
    <w:rsid w:val="003550A9"/>
    <w:rsid w:val="0035520E"/>
    <w:rsid w:val="003552FC"/>
    <w:rsid w:val="0035558E"/>
    <w:rsid w:val="003556C8"/>
    <w:rsid w:val="00355984"/>
    <w:rsid w:val="003559AE"/>
    <w:rsid w:val="003559E1"/>
    <w:rsid w:val="00355A1B"/>
    <w:rsid w:val="00355B6B"/>
    <w:rsid w:val="00355C64"/>
    <w:rsid w:val="00355CE4"/>
    <w:rsid w:val="00355ECE"/>
    <w:rsid w:val="0035622E"/>
    <w:rsid w:val="0035626C"/>
    <w:rsid w:val="00356305"/>
    <w:rsid w:val="00356346"/>
    <w:rsid w:val="00356359"/>
    <w:rsid w:val="003566F6"/>
    <w:rsid w:val="003567A6"/>
    <w:rsid w:val="00356A62"/>
    <w:rsid w:val="00356B4A"/>
    <w:rsid w:val="00356D7A"/>
    <w:rsid w:val="00357089"/>
    <w:rsid w:val="003570B7"/>
    <w:rsid w:val="003570F1"/>
    <w:rsid w:val="0035714D"/>
    <w:rsid w:val="003572B7"/>
    <w:rsid w:val="00357347"/>
    <w:rsid w:val="003574AC"/>
    <w:rsid w:val="003576AA"/>
    <w:rsid w:val="003578DC"/>
    <w:rsid w:val="003578FD"/>
    <w:rsid w:val="00357BBB"/>
    <w:rsid w:val="00357CBC"/>
    <w:rsid w:val="00357FBB"/>
    <w:rsid w:val="00360027"/>
    <w:rsid w:val="00360050"/>
    <w:rsid w:val="00360089"/>
    <w:rsid w:val="0036010A"/>
    <w:rsid w:val="00360184"/>
    <w:rsid w:val="00360186"/>
    <w:rsid w:val="003602AD"/>
    <w:rsid w:val="003603D0"/>
    <w:rsid w:val="0036041A"/>
    <w:rsid w:val="00360643"/>
    <w:rsid w:val="00360751"/>
    <w:rsid w:val="00360821"/>
    <w:rsid w:val="00360A5B"/>
    <w:rsid w:val="00360A6F"/>
    <w:rsid w:val="00360AE4"/>
    <w:rsid w:val="00360AFE"/>
    <w:rsid w:val="00360D6A"/>
    <w:rsid w:val="00360E3B"/>
    <w:rsid w:val="00360E6C"/>
    <w:rsid w:val="00360E6D"/>
    <w:rsid w:val="0036104F"/>
    <w:rsid w:val="003610C0"/>
    <w:rsid w:val="003610F8"/>
    <w:rsid w:val="00361216"/>
    <w:rsid w:val="00361357"/>
    <w:rsid w:val="003614AE"/>
    <w:rsid w:val="003615E9"/>
    <w:rsid w:val="003619C3"/>
    <w:rsid w:val="003619FA"/>
    <w:rsid w:val="00361E64"/>
    <w:rsid w:val="00361ECF"/>
    <w:rsid w:val="003629B2"/>
    <w:rsid w:val="00362A5B"/>
    <w:rsid w:val="00362C8B"/>
    <w:rsid w:val="00362E1B"/>
    <w:rsid w:val="00362F02"/>
    <w:rsid w:val="00362F74"/>
    <w:rsid w:val="00363085"/>
    <w:rsid w:val="00363123"/>
    <w:rsid w:val="003631AA"/>
    <w:rsid w:val="003631C6"/>
    <w:rsid w:val="0036323B"/>
    <w:rsid w:val="00363279"/>
    <w:rsid w:val="0036343B"/>
    <w:rsid w:val="0036344D"/>
    <w:rsid w:val="00363459"/>
    <w:rsid w:val="0036355F"/>
    <w:rsid w:val="003636F3"/>
    <w:rsid w:val="00363865"/>
    <w:rsid w:val="003638FE"/>
    <w:rsid w:val="0036398F"/>
    <w:rsid w:val="003639A7"/>
    <w:rsid w:val="00363A29"/>
    <w:rsid w:val="00363D20"/>
    <w:rsid w:val="0036413C"/>
    <w:rsid w:val="003641C4"/>
    <w:rsid w:val="003641D6"/>
    <w:rsid w:val="00364202"/>
    <w:rsid w:val="00364212"/>
    <w:rsid w:val="003642AD"/>
    <w:rsid w:val="003643D1"/>
    <w:rsid w:val="00364548"/>
    <w:rsid w:val="00364610"/>
    <w:rsid w:val="003648E7"/>
    <w:rsid w:val="0036496D"/>
    <w:rsid w:val="00364971"/>
    <w:rsid w:val="00364B33"/>
    <w:rsid w:val="00364B40"/>
    <w:rsid w:val="00364C27"/>
    <w:rsid w:val="00364CA1"/>
    <w:rsid w:val="00364DA2"/>
    <w:rsid w:val="00364DCC"/>
    <w:rsid w:val="00364E18"/>
    <w:rsid w:val="00364F78"/>
    <w:rsid w:val="00364F99"/>
    <w:rsid w:val="003651E2"/>
    <w:rsid w:val="00365308"/>
    <w:rsid w:val="00365414"/>
    <w:rsid w:val="00365506"/>
    <w:rsid w:val="0036555B"/>
    <w:rsid w:val="003656AC"/>
    <w:rsid w:val="00365818"/>
    <w:rsid w:val="00365900"/>
    <w:rsid w:val="00365941"/>
    <w:rsid w:val="00365A08"/>
    <w:rsid w:val="00365A3F"/>
    <w:rsid w:val="00365CEE"/>
    <w:rsid w:val="00365E95"/>
    <w:rsid w:val="00365F67"/>
    <w:rsid w:val="003660DD"/>
    <w:rsid w:val="0036613C"/>
    <w:rsid w:val="0036639C"/>
    <w:rsid w:val="00366435"/>
    <w:rsid w:val="00366475"/>
    <w:rsid w:val="00366C62"/>
    <w:rsid w:val="00366C94"/>
    <w:rsid w:val="00366D78"/>
    <w:rsid w:val="00367024"/>
    <w:rsid w:val="00367163"/>
    <w:rsid w:val="0036742B"/>
    <w:rsid w:val="003676CC"/>
    <w:rsid w:val="0036787E"/>
    <w:rsid w:val="00367AD3"/>
    <w:rsid w:val="00367BA3"/>
    <w:rsid w:val="00367C6D"/>
    <w:rsid w:val="00367C9D"/>
    <w:rsid w:val="00367DA5"/>
    <w:rsid w:val="00367E21"/>
    <w:rsid w:val="00367E6B"/>
    <w:rsid w:val="00367F27"/>
    <w:rsid w:val="00370125"/>
    <w:rsid w:val="003705A1"/>
    <w:rsid w:val="00370674"/>
    <w:rsid w:val="003707D2"/>
    <w:rsid w:val="00370928"/>
    <w:rsid w:val="003709DB"/>
    <w:rsid w:val="00370CFB"/>
    <w:rsid w:val="00370D9C"/>
    <w:rsid w:val="00370E34"/>
    <w:rsid w:val="00370EA7"/>
    <w:rsid w:val="00370F69"/>
    <w:rsid w:val="00370F86"/>
    <w:rsid w:val="0037110C"/>
    <w:rsid w:val="00371142"/>
    <w:rsid w:val="00371228"/>
    <w:rsid w:val="003713D7"/>
    <w:rsid w:val="00371466"/>
    <w:rsid w:val="003714A2"/>
    <w:rsid w:val="00371933"/>
    <w:rsid w:val="003719FB"/>
    <w:rsid w:val="00371A46"/>
    <w:rsid w:val="00371BD3"/>
    <w:rsid w:val="00371C92"/>
    <w:rsid w:val="00371E1E"/>
    <w:rsid w:val="00371EC7"/>
    <w:rsid w:val="00371F99"/>
    <w:rsid w:val="00371FE9"/>
    <w:rsid w:val="0037214E"/>
    <w:rsid w:val="003721B2"/>
    <w:rsid w:val="00372545"/>
    <w:rsid w:val="00372682"/>
    <w:rsid w:val="00372725"/>
    <w:rsid w:val="0037272A"/>
    <w:rsid w:val="003727D6"/>
    <w:rsid w:val="003728EF"/>
    <w:rsid w:val="00372C3A"/>
    <w:rsid w:val="00372CFE"/>
    <w:rsid w:val="00372EBF"/>
    <w:rsid w:val="00372F7B"/>
    <w:rsid w:val="00372FA7"/>
    <w:rsid w:val="00373047"/>
    <w:rsid w:val="0037307B"/>
    <w:rsid w:val="0037345B"/>
    <w:rsid w:val="00373516"/>
    <w:rsid w:val="00373554"/>
    <w:rsid w:val="00373685"/>
    <w:rsid w:val="003737B4"/>
    <w:rsid w:val="003737D6"/>
    <w:rsid w:val="00373902"/>
    <w:rsid w:val="00373990"/>
    <w:rsid w:val="00373A2B"/>
    <w:rsid w:val="00373A38"/>
    <w:rsid w:val="00373B24"/>
    <w:rsid w:val="00373B52"/>
    <w:rsid w:val="00373C5C"/>
    <w:rsid w:val="00373CBC"/>
    <w:rsid w:val="00373D9D"/>
    <w:rsid w:val="00373E40"/>
    <w:rsid w:val="00373FAE"/>
    <w:rsid w:val="00374105"/>
    <w:rsid w:val="003741F4"/>
    <w:rsid w:val="003744D9"/>
    <w:rsid w:val="003744EE"/>
    <w:rsid w:val="00374685"/>
    <w:rsid w:val="00374795"/>
    <w:rsid w:val="003748AC"/>
    <w:rsid w:val="00374A42"/>
    <w:rsid w:val="00374B2D"/>
    <w:rsid w:val="00374B47"/>
    <w:rsid w:val="00374BE8"/>
    <w:rsid w:val="00374D47"/>
    <w:rsid w:val="00374D53"/>
    <w:rsid w:val="00374DFA"/>
    <w:rsid w:val="00374F95"/>
    <w:rsid w:val="00374FA3"/>
    <w:rsid w:val="00375645"/>
    <w:rsid w:val="003756B7"/>
    <w:rsid w:val="00375885"/>
    <w:rsid w:val="003758CB"/>
    <w:rsid w:val="00375979"/>
    <w:rsid w:val="0037597A"/>
    <w:rsid w:val="003759CA"/>
    <w:rsid w:val="00375F1E"/>
    <w:rsid w:val="00375F73"/>
    <w:rsid w:val="003760FA"/>
    <w:rsid w:val="00376321"/>
    <w:rsid w:val="00376364"/>
    <w:rsid w:val="003763AF"/>
    <w:rsid w:val="003763B1"/>
    <w:rsid w:val="0037641E"/>
    <w:rsid w:val="0037655F"/>
    <w:rsid w:val="0037672F"/>
    <w:rsid w:val="003767DF"/>
    <w:rsid w:val="00376908"/>
    <w:rsid w:val="003769C4"/>
    <w:rsid w:val="003769DF"/>
    <w:rsid w:val="00376CDF"/>
    <w:rsid w:val="00376D02"/>
    <w:rsid w:val="0037739A"/>
    <w:rsid w:val="003773DA"/>
    <w:rsid w:val="0037749C"/>
    <w:rsid w:val="0037767A"/>
    <w:rsid w:val="003776EB"/>
    <w:rsid w:val="003777D5"/>
    <w:rsid w:val="003777E0"/>
    <w:rsid w:val="0037780F"/>
    <w:rsid w:val="00377816"/>
    <w:rsid w:val="0037793D"/>
    <w:rsid w:val="00377947"/>
    <w:rsid w:val="00377B2E"/>
    <w:rsid w:val="00377B59"/>
    <w:rsid w:val="00377BF9"/>
    <w:rsid w:val="00377CDC"/>
    <w:rsid w:val="00377D91"/>
    <w:rsid w:val="00377DB8"/>
    <w:rsid w:val="00377ED5"/>
    <w:rsid w:val="003800EC"/>
    <w:rsid w:val="003803A4"/>
    <w:rsid w:val="0038041D"/>
    <w:rsid w:val="0038047D"/>
    <w:rsid w:val="00380487"/>
    <w:rsid w:val="0038053B"/>
    <w:rsid w:val="0038054C"/>
    <w:rsid w:val="0038071B"/>
    <w:rsid w:val="0038076B"/>
    <w:rsid w:val="00380850"/>
    <w:rsid w:val="00380890"/>
    <w:rsid w:val="003808A4"/>
    <w:rsid w:val="00380A4D"/>
    <w:rsid w:val="00380A6B"/>
    <w:rsid w:val="00380AFD"/>
    <w:rsid w:val="00380BDE"/>
    <w:rsid w:val="00380E4B"/>
    <w:rsid w:val="00380F7E"/>
    <w:rsid w:val="00381072"/>
    <w:rsid w:val="003810C4"/>
    <w:rsid w:val="0038133D"/>
    <w:rsid w:val="00381453"/>
    <w:rsid w:val="0038146C"/>
    <w:rsid w:val="00381487"/>
    <w:rsid w:val="003814BC"/>
    <w:rsid w:val="00381527"/>
    <w:rsid w:val="003816F3"/>
    <w:rsid w:val="003817C3"/>
    <w:rsid w:val="00381A08"/>
    <w:rsid w:val="00381A4D"/>
    <w:rsid w:val="00381B59"/>
    <w:rsid w:val="00381CCC"/>
    <w:rsid w:val="00381E8A"/>
    <w:rsid w:val="00381F06"/>
    <w:rsid w:val="00381F6E"/>
    <w:rsid w:val="00382058"/>
    <w:rsid w:val="003820EB"/>
    <w:rsid w:val="00382144"/>
    <w:rsid w:val="0038233A"/>
    <w:rsid w:val="00382398"/>
    <w:rsid w:val="0038254F"/>
    <w:rsid w:val="003825D9"/>
    <w:rsid w:val="0038260E"/>
    <w:rsid w:val="0038262B"/>
    <w:rsid w:val="00382685"/>
    <w:rsid w:val="0038269D"/>
    <w:rsid w:val="00382735"/>
    <w:rsid w:val="00382995"/>
    <w:rsid w:val="00382CFC"/>
    <w:rsid w:val="00382D64"/>
    <w:rsid w:val="00383065"/>
    <w:rsid w:val="0038310E"/>
    <w:rsid w:val="003833C7"/>
    <w:rsid w:val="0038342B"/>
    <w:rsid w:val="0038345C"/>
    <w:rsid w:val="00383511"/>
    <w:rsid w:val="00383635"/>
    <w:rsid w:val="00383798"/>
    <w:rsid w:val="003837BA"/>
    <w:rsid w:val="003837DE"/>
    <w:rsid w:val="0038387E"/>
    <w:rsid w:val="00383CCC"/>
    <w:rsid w:val="00383F45"/>
    <w:rsid w:val="00384055"/>
    <w:rsid w:val="003842F6"/>
    <w:rsid w:val="003843DC"/>
    <w:rsid w:val="003843F1"/>
    <w:rsid w:val="00384635"/>
    <w:rsid w:val="003846C7"/>
    <w:rsid w:val="003846D7"/>
    <w:rsid w:val="0038470D"/>
    <w:rsid w:val="00384AA0"/>
    <w:rsid w:val="00384BAD"/>
    <w:rsid w:val="00385207"/>
    <w:rsid w:val="0038525B"/>
    <w:rsid w:val="003852F5"/>
    <w:rsid w:val="003853F1"/>
    <w:rsid w:val="00385470"/>
    <w:rsid w:val="0038553C"/>
    <w:rsid w:val="003857A3"/>
    <w:rsid w:val="003857F6"/>
    <w:rsid w:val="003858B5"/>
    <w:rsid w:val="00385928"/>
    <w:rsid w:val="003859B6"/>
    <w:rsid w:val="00385B3D"/>
    <w:rsid w:val="00385B8E"/>
    <w:rsid w:val="00385E3E"/>
    <w:rsid w:val="00385F2F"/>
    <w:rsid w:val="00386250"/>
    <w:rsid w:val="0038649F"/>
    <w:rsid w:val="003865AD"/>
    <w:rsid w:val="00386613"/>
    <w:rsid w:val="00386677"/>
    <w:rsid w:val="0038672D"/>
    <w:rsid w:val="0038699F"/>
    <w:rsid w:val="003869CC"/>
    <w:rsid w:val="00386A76"/>
    <w:rsid w:val="00386BA0"/>
    <w:rsid w:val="00386C1B"/>
    <w:rsid w:val="00386C62"/>
    <w:rsid w:val="0038714B"/>
    <w:rsid w:val="00387158"/>
    <w:rsid w:val="003872E7"/>
    <w:rsid w:val="0038737D"/>
    <w:rsid w:val="00387491"/>
    <w:rsid w:val="003879A1"/>
    <w:rsid w:val="00387AD7"/>
    <w:rsid w:val="00387B81"/>
    <w:rsid w:val="00387B8E"/>
    <w:rsid w:val="00387E11"/>
    <w:rsid w:val="00387ED8"/>
    <w:rsid w:val="0039026B"/>
    <w:rsid w:val="00390724"/>
    <w:rsid w:val="003909CB"/>
    <w:rsid w:val="00390C50"/>
    <w:rsid w:val="00390D54"/>
    <w:rsid w:val="00390D9C"/>
    <w:rsid w:val="00390E58"/>
    <w:rsid w:val="00390F43"/>
    <w:rsid w:val="00391143"/>
    <w:rsid w:val="003911CB"/>
    <w:rsid w:val="003914E9"/>
    <w:rsid w:val="0039160D"/>
    <w:rsid w:val="00391950"/>
    <w:rsid w:val="00391AA2"/>
    <w:rsid w:val="00391C29"/>
    <w:rsid w:val="00391D69"/>
    <w:rsid w:val="00392398"/>
    <w:rsid w:val="00392572"/>
    <w:rsid w:val="0039276A"/>
    <w:rsid w:val="003927E3"/>
    <w:rsid w:val="00392925"/>
    <w:rsid w:val="00392C8C"/>
    <w:rsid w:val="00392EE6"/>
    <w:rsid w:val="00392F0B"/>
    <w:rsid w:val="00392F25"/>
    <w:rsid w:val="0039305A"/>
    <w:rsid w:val="003930DB"/>
    <w:rsid w:val="00393320"/>
    <w:rsid w:val="00393358"/>
    <w:rsid w:val="00393371"/>
    <w:rsid w:val="003934C8"/>
    <w:rsid w:val="00393576"/>
    <w:rsid w:val="0039360C"/>
    <w:rsid w:val="00393698"/>
    <w:rsid w:val="00393849"/>
    <w:rsid w:val="00393A9B"/>
    <w:rsid w:val="00393B53"/>
    <w:rsid w:val="00393D62"/>
    <w:rsid w:val="00393E15"/>
    <w:rsid w:val="00393FFE"/>
    <w:rsid w:val="00394057"/>
    <w:rsid w:val="00394452"/>
    <w:rsid w:val="00394630"/>
    <w:rsid w:val="00394797"/>
    <w:rsid w:val="00394961"/>
    <w:rsid w:val="00394A20"/>
    <w:rsid w:val="00394B4D"/>
    <w:rsid w:val="00394C26"/>
    <w:rsid w:val="00394C44"/>
    <w:rsid w:val="00394C46"/>
    <w:rsid w:val="00394CAA"/>
    <w:rsid w:val="00394E37"/>
    <w:rsid w:val="00394E8D"/>
    <w:rsid w:val="00394EA5"/>
    <w:rsid w:val="00394F2A"/>
    <w:rsid w:val="00395187"/>
    <w:rsid w:val="00395289"/>
    <w:rsid w:val="003954C0"/>
    <w:rsid w:val="00395C79"/>
    <w:rsid w:val="00395C8A"/>
    <w:rsid w:val="00395D51"/>
    <w:rsid w:val="00395DCE"/>
    <w:rsid w:val="00395DE9"/>
    <w:rsid w:val="00395F28"/>
    <w:rsid w:val="00395FE9"/>
    <w:rsid w:val="00396103"/>
    <w:rsid w:val="0039611B"/>
    <w:rsid w:val="00396251"/>
    <w:rsid w:val="00396294"/>
    <w:rsid w:val="0039634D"/>
    <w:rsid w:val="003965B2"/>
    <w:rsid w:val="00396646"/>
    <w:rsid w:val="003966EB"/>
    <w:rsid w:val="00396714"/>
    <w:rsid w:val="00396772"/>
    <w:rsid w:val="003968BF"/>
    <w:rsid w:val="00396DA6"/>
    <w:rsid w:val="00396DFA"/>
    <w:rsid w:val="00396EF7"/>
    <w:rsid w:val="0039702C"/>
    <w:rsid w:val="0039706D"/>
    <w:rsid w:val="0039707B"/>
    <w:rsid w:val="003970C3"/>
    <w:rsid w:val="00397444"/>
    <w:rsid w:val="003974E5"/>
    <w:rsid w:val="00397507"/>
    <w:rsid w:val="003975DB"/>
    <w:rsid w:val="0039775B"/>
    <w:rsid w:val="00397BBA"/>
    <w:rsid w:val="00397CEC"/>
    <w:rsid w:val="00397D27"/>
    <w:rsid w:val="00397EAD"/>
    <w:rsid w:val="003A002B"/>
    <w:rsid w:val="003A0241"/>
    <w:rsid w:val="003A02EF"/>
    <w:rsid w:val="003A04C9"/>
    <w:rsid w:val="003A0560"/>
    <w:rsid w:val="003A05F2"/>
    <w:rsid w:val="003A0660"/>
    <w:rsid w:val="003A08FB"/>
    <w:rsid w:val="003A0926"/>
    <w:rsid w:val="003A093A"/>
    <w:rsid w:val="003A096A"/>
    <w:rsid w:val="003A0A43"/>
    <w:rsid w:val="003A0B08"/>
    <w:rsid w:val="003A0B9F"/>
    <w:rsid w:val="003A0CE1"/>
    <w:rsid w:val="003A0FA8"/>
    <w:rsid w:val="003A107D"/>
    <w:rsid w:val="003A1120"/>
    <w:rsid w:val="003A1814"/>
    <w:rsid w:val="003A1A3E"/>
    <w:rsid w:val="003A1CBA"/>
    <w:rsid w:val="003A1E06"/>
    <w:rsid w:val="003A20BB"/>
    <w:rsid w:val="003A2142"/>
    <w:rsid w:val="003A22E3"/>
    <w:rsid w:val="003A2319"/>
    <w:rsid w:val="003A2377"/>
    <w:rsid w:val="003A2537"/>
    <w:rsid w:val="003A25AD"/>
    <w:rsid w:val="003A25DC"/>
    <w:rsid w:val="003A2750"/>
    <w:rsid w:val="003A276E"/>
    <w:rsid w:val="003A28A8"/>
    <w:rsid w:val="003A28F5"/>
    <w:rsid w:val="003A2947"/>
    <w:rsid w:val="003A2AE8"/>
    <w:rsid w:val="003A2B8D"/>
    <w:rsid w:val="003A2D31"/>
    <w:rsid w:val="003A2F78"/>
    <w:rsid w:val="003A30B8"/>
    <w:rsid w:val="003A3561"/>
    <w:rsid w:val="003A3782"/>
    <w:rsid w:val="003A3916"/>
    <w:rsid w:val="003A39E9"/>
    <w:rsid w:val="003A3C51"/>
    <w:rsid w:val="003A3E9B"/>
    <w:rsid w:val="003A4183"/>
    <w:rsid w:val="003A41C6"/>
    <w:rsid w:val="003A4263"/>
    <w:rsid w:val="003A42B9"/>
    <w:rsid w:val="003A42CF"/>
    <w:rsid w:val="003A446E"/>
    <w:rsid w:val="003A44D2"/>
    <w:rsid w:val="003A4673"/>
    <w:rsid w:val="003A478A"/>
    <w:rsid w:val="003A49D6"/>
    <w:rsid w:val="003A4B25"/>
    <w:rsid w:val="003A4ED8"/>
    <w:rsid w:val="003A4FD6"/>
    <w:rsid w:val="003A5020"/>
    <w:rsid w:val="003A50A7"/>
    <w:rsid w:val="003A5251"/>
    <w:rsid w:val="003A5507"/>
    <w:rsid w:val="003A587F"/>
    <w:rsid w:val="003A5914"/>
    <w:rsid w:val="003A5933"/>
    <w:rsid w:val="003A5AB0"/>
    <w:rsid w:val="003A5BFB"/>
    <w:rsid w:val="003A5C48"/>
    <w:rsid w:val="003A5E0D"/>
    <w:rsid w:val="003A604A"/>
    <w:rsid w:val="003A6217"/>
    <w:rsid w:val="003A632F"/>
    <w:rsid w:val="003A6595"/>
    <w:rsid w:val="003A65C3"/>
    <w:rsid w:val="003A68E5"/>
    <w:rsid w:val="003A6B76"/>
    <w:rsid w:val="003A6D71"/>
    <w:rsid w:val="003A6DCC"/>
    <w:rsid w:val="003A6E63"/>
    <w:rsid w:val="003A6EB3"/>
    <w:rsid w:val="003A7062"/>
    <w:rsid w:val="003A71A2"/>
    <w:rsid w:val="003A7368"/>
    <w:rsid w:val="003A73B2"/>
    <w:rsid w:val="003A74A4"/>
    <w:rsid w:val="003A75C9"/>
    <w:rsid w:val="003A75F8"/>
    <w:rsid w:val="003A764E"/>
    <w:rsid w:val="003A76A1"/>
    <w:rsid w:val="003A790E"/>
    <w:rsid w:val="003A7C2B"/>
    <w:rsid w:val="003A7C74"/>
    <w:rsid w:val="003A7D46"/>
    <w:rsid w:val="003A7ECE"/>
    <w:rsid w:val="003B024A"/>
    <w:rsid w:val="003B03B0"/>
    <w:rsid w:val="003B05C8"/>
    <w:rsid w:val="003B05E7"/>
    <w:rsid w:val="003B094F"/>
    <w:rsid w:val="003B09AD"/>
    <w:rsid w:val="003B09E1"/>
    <w:rsid w:val="003B0C9C"/>
    <w:rsid w:val="003B0CCE"/>
    <w:rsid w:val="003B0DDC"/>
    <w:rsid w:val="003B0EBD"/>
    <w:rsid w:val="003B0F19"/>
    <w:rsid w:val="003B0F9D"/>
    <w:rsid w:val="003B10EB"/>
    <w:rsid w:val="003B11CF"/>
    <w:rsid w:val="003B11D4"/>
    <w:rsid w:val="003B126B"/>
    <w:rsid w:val="003B1479"/>
    <w:rsid w:val="003B14BA"/>
    <w:rsid w:val="003B16B9"/>
    <w:rsid w:val="003B1767"/>
    <w:rsid w:val="003B1BA1"/>
    <w:rsid w:val="003B1BB4"/>
    <w:rsid w:val="003B1D17"/>
    <w:rsid w:val="003B1D48"/>
    <w:rsid w:val="003B1F54"/>
    <w:rsid w:val="003B20E2"/>
    <w:rsid w:val="003B22CD"/>
    <w:rsid w:val="003B2335"/>
    <w:rsid w:val="003B2868"/>
    <w:rsid w:val="003B2A41"/>
    <w:rsid w:val="003B2C23"/>
    <w:rsid w:val="003B2CFF"/>
    <w:rsid w:val="003B2EE9"/>
    <w:rsid w:val="003B2FFC"/>
    <w:rsid w:val="003B3032"/>
    <w:rsid w:val="003B371C"/>
    <w:rsid w:val="003B377A"/>
    <w:rsid w:val="003B3835"/>
    <w:rsid w:val="003B3923"/>
    <w:rsid w:val="003B3948"/>
    <w:rsid w:val="003B3AEC"/>
    <w:rsid w:val="003B3D4D"/>
    <w:rsid w:val="003B3D6D"/>
    <w:rsid w:val="003B409D"/>
    <w:rsid w:val="003B4154"/>
    <w:rsid w:val="003B4242"/>
    <w:rsid w:val="003B43D6"/>
    <w:rsid w:val="003B43E2"/>
    <w:rsid w:val="003B452D"/>
    <w:rsid w:val="003B4660"/>
    <w:rsid w:val="003B4903"/>
    <w:rsid w:val="003B49DC"/>
    <w:rsid w:val="003B4AB0"/>
    <w:rsid w:val="003B4C71"/>
    <w:rsid w:val="003B4E67"/>
    <w:rsid w:val="003B4E9C"/>
    <w:rsid w:val="003B4F5D"/>
    <w:rsid w:val="003B5193"/>
    <w:rsid w:val="003B57AD"/>
    <w:rsid w:val="003B5827"/>
    <w:rsid w:val="003B59CB"/>
    <w:rsid w:val="003B5AA7"/>
    <w:rsid w:val="003B5B2B"/>
    <w:rsid w:val="003B5E01"/>
    <w:rsid w:val="003B5FD6"/>
    <w:rsid w:val="003B602D"/>
    <w:rsid w:val="003B6050"/>
    <w:rsid w:val="003B6194"/>
    <w:rsid w:val="003B6479"/>
    <w:rsid w:val="003B685B"/>
    <w:rsid w:val="003B6AD3"/>
    <w:rsid w:val="003B6B34"/>
    <w:rsid w:val="003B6C13"/>
    <w:rsid w:val="003B6D42"/>
    <w:rsid w:val="003B6E8A"/>
    <w:rsid w:val="003B6F29"/>
    <w:rsid w:val="003B709A"/>
    <w:rsid w:val="003B714C"/>
    <w:rsid w:val="003B73A8"/>
    <w:rsid w:val="003B74F3"/>
    <w:rsid w:val="003B7669"/>
    <w:rsid w:val="003B7744"/>
    <w:rsid w:val="003B7A15"/>
    <w:rsid w:val="003B7A72"/>
    <w:rsid w:val="003B7BB5"/>
    <w:rsid w:val="003B7BDC"/>
    <w:rsid w:val="003B7C0B"/>
    <w:rsid w:val="003B7E98"/>
    <w:rsid w:val="003B7EAA"/>
    <w:rsid w:val="003B7FD2"/>
    <w:rsid w:val="003C01A1"/>
    <w:rsid w:val="003C028B"/>
    <w:rsid w:val="003C0447"/>
    <w:rsid w:val="003C0503"/>
    <w:rsid w:val="003C053E"/>
    <w:rsid w:val="003C056B"/>
    <w:rsid w:val="003C0628"/>
    <w:rsid w:val="003C0694"/>
    <w:rsid w:val="003C07F9"/>
    <w:rsid w:val="003C0914"/>
    <w:rsid w:val="003C0A15"/>
    <w:rsid w:val="003C0ABC"/>
    <w:rsid w:val="003C10FA"/>
    <w:rsid w:val="003C1199"/>
    <w:rsid w:val="003C1400"/>
    <w:rsid w:val="003C1430"/>
    <w:rsid w:val="003C1483"/>
    <w:rsid w:val="003C1639"/>
    <w:rsid w:val="003C16C2"/>
    <w:rsid w:val="003C19A1"/>
    <w:rsid w:val="003C1C6C"/>
    <w:rsid w:val="003C1CF0"/>
    <w:rsid w:val="003C1FC0"/>
    <w:rsid w:val="003C20AB"/>
    <w:rsid w:val="003C2368"/>
    <w:rsid w:val="003C23A3"/>
    <w:rsid w:val="003C27C1"/>
    <w:rsid w:val="003C2936"/>
    <w:rsid w:val="003C2BD4"/>
    <w:rsid w:val="003C2C82"/>
    <w:rsid w:val="003C3039"/>
    <w:rsid w:val="003C308B"/>
    <w:rsid w:val="003C30F5"/>
    <w:rsid w:val="003C3159"/>
    <w:rsid w:val="003C3246"/>
    <w:rsid w:val="003C326A"/>
    <w:rsid w:val="003C3588"/>
    <w:rsid w:val="003C359A"/>
    <w:rsid w:val="003C385D"/>
    <w:rsid w:val="003C3884"/>
    <w:rsid w:val="003C3A57"/>
    <w:rsid w:val="003C3AAB"/>
    <w:rsid w:val="003C3AD9"/>
    <w:rsid w:val="003C3B04"/>
    <w:rsid w:val="003C3C0F"/>
    <w:rsid w:val="003C4019"/>
    <w:rsid w:val="003C43AD"/>
    <w:rsid w:val="003C458E"/>
    <w:rsid w:val="003C459B"/>
    <w:rsid w:val="003C46EE"/>
    <w:rsid w:val="003C4716"/>
    <w:rsid w:val="003C48A0"/>
    <w:rsid w:val="003C48A6"/>
    <w:rsid w:val="003C4978"/>
    <w:rsid w:val="003C4B5B"/>
    <w:rsid w:val="003C4D7E"/>
    <w:rsid w:val="003C4DE1"/>
    <w:rsid w:val="003C5035"/>
    <w:rsid w:val="003C51FB"/>
    <w:rsid w:val="003C52F6"/>
    <w:rsid w:val="003C5431"/>
    <w:rsid w:val="003C546E"/>
    <w:rsid w:val="003C54AE"/>
    <w:rsid w:val="003C58D5"/>
    <w:rsid w:val="003C5912"/>
    <w:rsid w:val="003C596A"/>
    <w:rsid w:val="003C59BC"/>
    <w:rsid w:val="003C5B18"/>
    <w:rsid w:val="003C5BBF"/>
    <w:rsid w:val="003C605F"/>
    <w:rsid w:val="003C6088"/>
    <w:rsid w:val="003C615B"/>
    <w:rsid w:val="003C6268"/>
    <w:rsid w:val="003C62E2"/>
    <w:rsid w:val="003C681C"/>
    <w:rsid w:val="003C68B2"/>
    <w:rsid w:val="003C6C05"/>
    <w:rsid w:val="003C6DCC"/>
    <w:rsid w:val="003C6E96"/>
    <w:rsid w:val="003C6EA2"/>
    <w:rsid w:val="003C6F07"/>
    <w:rsid w:val="003C6F3D"/>
    <w:rsid w:val="003C6F87"/>
    <w:rsid w:val="003C709B"/>
    <w:rsid w:val="003C71DC"/>
    <w:rsid w:val="003C732B"/>
    <w:rsid w:val="003C7848"/>
    <w:rsid w:val="003C79A3"/>
    <w:rsid w:val="003C7A3A"/>
    <w:rsid w:val="003C7A61"/>
    <w:rsid w:val="003C7BFD"/>
    <w:rsid w:val="003C7D64"/>
    <w:rsid w:val="003C7D72"/>
    <w:rsid w:val="003C7D8A"/>
    <w:rsid w:val="003C7E33"/>
    <w:rsid w:val="003D01BE"/>
    <w:rsid w:val="003D01CC"/>
    <w:rsid w:val="003D01F9"/>
    <w:rsid w:val="003D05E2"/>
    <w:rsid w:val="003D07F3"/>
    <w:rsid w:val="003D0915"/>
    <w:rsid w:val="003D0B4F"/>
    <w:rsid w:val="003D0BC9"/>
    <w:rsid w:val="003D0ED4"/>
    <w:rsid w:val="003D124C"/>
    <w:rsid w:val="003D1624"/>
    <w:rsid w:val="003D168E"/>
    <w:rsid w:val="003D16EB"/>
    <w:rsid w:val="003D1774"/>
    <w:rsid w:val="003D1D92"/>
    <w:rsid w:val="003D1DC9"/>
    <w:rsid w:val="003D1E94"/>
    <w:rsid w:val="003D21B9"/>
    <w:rsid w:val="003D2218"/>
    <w:rsid w:val="003D234F"/>
    <w:rsid w:val="003D244A"/>
    <w:rsid w:val="003D2477"/>
    <w:rsid w:val="003D25D2"/>
    <w:rsid w:val="003D275F"/>
    <w:rsid w:val="003D27A8"/>
    <w:rsid w:val="003D29D3"/>
    <w:rsid w:val="003D2A3D"/>
    <w:rsid w:val="003D2CBE"/>
    <w:rsid w:val="003D2F44"/>
    <w:rsid w:val="003D368E"/>
    <w:rsid w:val="003D3822"/>
    <w:rsid w:val="003D38A1"/>
    <w:rsid w:val="003D38D6"/>
    <w:rsid w:val="003D3906"/>
    <w:rsid w:val="003D391B"/>
    <w:rsid w:val="003D393E"/>
    <w:rsid w:val="003D3D8C"/>
    <w:rsid w:val="003D3EB5"/>
    <w:rsid w:val="003D403C"/>
    <w:rsid w:val="003D40AC"/>
    <w:rsid w:val="003D4127"/>
    <w:rsid w:val="003D415B"/>
    <w:rsid w:val="003D4225"/>
    <w:rsid w:val="003D4269"/>
    <w:rsid w:val="003D426F"/>
    <w:rsid w:val="003D428E"/>
    <w:rsid w:val="003D435C"/>
    <w:rsid w:val="003D43A3"/>
    <w:rsid w:val="003D441F"/>
    <w:rsid w:val="003D4421"/>
    <w:rsid w:val="003D4428"/>
    <w:rsid w:val="003D44FC"/>
    <w:rsid w:val="003D462B"/>
    <w:rsid w:val="003D4849"/>
    <w:rsid w:val="003D4B11"/>
    <w:rsid w:val="003D4D5D"/>
    <w:rsid w:val="003D4D70"/>
    <w:rsid w:val="003D4F51"/>
    <w:rsid w:val="003D4FFF"/>
    <w:rsid w:val="003D50CA"/>
    <w:rsid w:val="003D5345"/>
    <w:rsid w:val="003D54FD"/>
    <w:rsid w:val="003D556A"/>
    <w:rsid w:val="003D56FA"/>
    <w:rsid w:val="003D577F"/>
    <w:rsid w:val="003D5D47"/>
    <w:rsid w:val="003D5DF0"/>
    <w:rsid w:val="003D5F6F"/>
    <w:rsid w:val="003D6222"/>
    <w:rsid w:val="003D62E0"/>
    <w:rsid w:val="003D63B9"/>
    <w:rsid w:val="003D6849"/>
    <w:rsid w:val="003D688D"/>
    <w:rsid w:val="003D6B07"/>
    <w:rsid w:val="003D7040"/>
    <w:rsid w:val="003D721D"/>
    <w:rsid w:val="003D72FD"/>
    <w:rsid w:val="003D7410"/>
    <w:rsid w:val="003D747B"/>
    <w:rsid w:val="003D74DA"/>
    <w:rsid w:val="003D759B"/>
    <w:rsid w:val="003D7624"/>
    <w:rsid w:val="003D7FC2"/>
    <w:rsid w:val="003D7FCB"/>
    <w:rsid w:val="003E0481"/>
    <w:rsid w:val="003E04BA"/>
    <w:rsid w:val="003E04BB"/>
    <w:rsid w:val="003E04DC"/>
    <w:rsid w:val="003E05F7"/>
    <w:rsid w:val="003E0794"/>
    <w:rsid w:val="003E08CA"/>
    <w:rsid w:val="003E0AA4"/>
    <w:rsid w:val="003E0F6C"/>
    <w:rsid w:val="003E0FED"/>
    <w:rsid w:val="003E1077"/>
    <w:rsid w:val="003E111E"/>
    <w:rsid w:val="003E1257"/>
    <w:rsid w:val="003E1293"/>
    <w:rsid w:val="003E13D8"/>
    <w:rsid w:val="003E16D0"/>
    <w:rsid w:val="003E1A4F"/>
    <w:rsid w:val="003E1ABE"/>
    <w:rsid w:val="003E1B39"/>
    <w:rsid w:val="003E1B8C"/>
    <w:rsid w:val="003E1D36"/>
    <w:rsid w:val="003E1E92"/>
    <w:rsid w:val="003E1F4A"/>
    <w:rsid w:val="003E204F"/>
    <w:rsid w:val="003E20B8"/>
    <w:rsid w:val="003E20BA"/>
    <w:rsid w:val="003E21F0"/>
    <w:rsid w:val="003E2509"/>
    <w:rsid w:val="003E28CB"/>
    <w:rsid w:val="003E292E"/>
    <w:rsid w:val="003E2A4A"/>
    <w:rsid w:val="003E2AD4"/>
    <w:rsid w:val="003E2DD3"/>
    <w:rsid w:val="003E3452"/>
    <w:rsid w:val="003E348D"/>
    <w:rsid w:val="003E3720"/>
    <w:rsid w:val="003E3848"/>
    <w:rsid w:val="003E398B"/>
    <w:rsid w:val="003E3B2D"/>
    <w:rsid w:val="003E4055"/>
    <w:rsid w:val="003E4403"/>
    <w:rsid w:val="003E4451"/>
    <w:rsid w:val="003E44D2"/>
    <w:rsid w:val="003E4789"/>
    <w:rsid w:val="003E498B"/>
    <w:rsid w:val="003E49AC"/>
    <w:rsid w:val="003E4CAB"/>
    <w:rsid w:val="003E4CC0"/>
    <w:rsid w:val="003E4CF5"/>
    <w:rsid w:val="003E5130"/>
    <w:rsid w:val="003E51A2"/>
    <w:rsid w:val="003E51BB"/>
    <w:rsid w:val="003E5246"/>
    <w:rsid w:val="003E52CE"/>
    <w:rsid w:val="003E5303"/>
    <w:rsid w:val="003E5479"/>
    <w:rsid w:val="003E54EA"/>
    <w:rsid w:val="003E557C"/>
    <w:rsid w:val="003E58B6"/>
    <w:rsid w:val="003E5980"/>
    <w:rsid w:val="003E5992"/>
    <w:rsid w:val="003E5B00"/>
    <w:rsid w:val="003E5D4F"/>
    <w:rsid w:val="003E5D9C"/>
    <w:rsid w:val="003E5DC5"/>
    <w:rsid w:val="003E5F51"/>
    <w:rsid w:val="003E5FE9"/>
    <w:rsid w:val="003E626A"/>
    <w:rsid w:val="003E66BD"/>
    <w:rsid w:val="003E66E6"/>
    <w:rsid w:val="003E681A"/>
    <w:rsid w:val="003E69F1"/>
    <w:rsid w:val="003E6B2B"/>
    <w:rsid w:val="003E6C27"/>
    <w:rsid w:val="003E6CA8"/>
    <w:rsid w:val="003E6CCE"/>
    <w:rsid w:val="003E6D54"/>
    <w:rsid w:val="003E6E42"/>
    <w:rsid w:val="003E6F09"/>
    <w:rsid w:val="003E7214"/>
    <w:rsid w:val="003E7216"/>
    <w:rsid w:val="003E72BE"/>
    <w:rsid w:val="003E7314"/>
    <w:rsid w:val="003E7394"/>
    <w:rsid w:val="003E7486"/>
    <w:rsid w:val="003E763E"/>
    <w:rsid w:val="003E77CA"/>
    <w:rsid w:val="003E77DA"/>
    <w:rsid w:val="003E7E41"/>
    <w:rsid w:val="003F0013"/>
    <w:rsid w:val="003F0110"/>
    <w:rsid w:val="003F022E"/>
    <w:rsid w:val="003F0261"/>
    <w:rsid w:val="003F0656"/>
    <w:rsid w:val="003F0908"/>
    <w:rsid w:val="003F0924"/>
    <w:rsid w:val="003F0951"/>
    <w:rsid w:val="003F0DAC"/>
    <w:rsid w:val="003F0EDB"/>
    <w:rsid w:val="003F15E1"/>
    <w:rsid w:val="003F1738"/>
    <w:rsid w:val="003F186F"/>
    <w:rsid w:val="003F1BE6"/>
    <w:rsid w:val="003F1E22"/>
    <w:rsid w:val="003F1EA6"/>
    <w:rsid w:val="003F1EE7"/>
    <w:rsid w:val="003F1EF7"/>
    <w:rsid w:val="003F1FC9"/>
    <w:rsid w:val="003F20EA"/>
    <w:rsid w:val="003F21F6"/>
    <w:rsid w:val="003F227D"/>
    <w:rsid w:val="003F228D"/>
    <w:rsid w:val="003F230C"/>
    <w:rsid w:val="003F23CE"/>
    <w:rsid w:val="003F23E8"/>
    <w:rsid w:val="003F27E4"/>
    <w:rsid w:val="003F27FF"/>
    <w:rsid w:val="003F2C07"/>
    <w:rsid w:val="003F2C4C"/>
    <w:rsid w:val="003F2C85"/>
    <w:rsid w:val="003F2CBF"/>
    <w:rsid w:val="003F2D07"/>
    <w:rsid w:val="003F2D15"/>
    <w:rsid w:val="003F2D2B"/>
    <w:rsid w:val="003F2DE7"/>
    <w:rsid w:val="003F2E1E"/>
    <w:rsid w:val="003F2E98"/>
    <w:rsid w:val="003F2F2B"/>
    <w:rsid w:val="003F2F6A"/>
    <w:rsid w:val="003F2FF0"/>
    <w:rsid w:val="003F3119"/>
    <w:rsid w:val="003F32BF"/>
    <w:rsid w:val="003F345A"/>
    <w:rsid w:val="003F34A4"/>
    <w:rsid w:val="003F3694"/>
    <w:rsid w:val="003F3769"/>
    <w:rsid w:val="003F38DE"/>
    <w:rsid w:val="003F3901"/>
    <w:rsid w:val="003F3903"/>
    <w:rsid w:val="003F3BCE"/>
    <w:rsid w:val="003F3C4D"/>
    <w:rsid w:val="003F3D3F"/>
    <w:rsid w:val="003F3D8C"/>
    <w:rsid w:val="003F3EEA"/>
    <w:rsid w:val="003F3F0D"/>
    <w:rsid w:val="003F3F36"/>
    <w:rsid w:val="003F3FE4"/>
    <w:rsid w:val="003F403B"/>
    <w:rsid w:val="003F40A4"/>
    <w:rsid w:val="003F410A"/>
    <w:rsid w:val="003F4149"/>
    <w:rsid w:val="003F414B"/>
    <w:rsid w:val="003F41A7"/>
    <w:rsid w:val="003F41EA"/>
    <w:rsid w:val="003F42C5"/>
    <w:rsid w:val="003F433D"/>
    <w:rsid w:val="003F44C3"/>
    <w:rsid w:val="003F4502"/>
    <w:rsid w:val="003F4504"/>
    <w:rsid w:val="003F45E7"/>
    <w:rsid w:val="003F47A9"/>
    <w:rsid w:val="003F4801"/>
    <w:rsid w:val="003F4B6A"/>
    <w:rsid w:val="003F4C18"/>
    <w:rsid w:val="003F4EFA"/>
    <w:rsid w:val="003F4F9E"/>
    <w:rsid w:val="003F51B9"/>
    <w:rsid w:val="003F51EC"/>
    <w:rsid w:val="003F52FF"/>
    <w:rsid w:val="003F538C"/>
    <w:rsid w:val="003F53F1"/>
    <w:rsid w:val="003F555F"/>
    <w:rsid w:val="003F5570"/>
    <w:rsid w:val="003F5AA2"/>
    <w:rsid w:val="003F5B6B"/>
    <w:rsid w:val="003F5BCA"/>
    <w:rsid w:val="003F5D15"/>
    <w:rsid w:val="003F5E12"/>
    <w:rsid w:val="003F5E8F"/>
    <w:rsid w:val="003F5EA0"/>
    <w:rsid w:val="003F5F1F"/>
    <w:rsid w:val="003F5FFC"/>
    <w:rsid w:val="003F609C"/>
    <w:rsid w:val="003F6106"/>
    <w:rsid w:val="003F61AF"/>
    <w:rsid w:val="003F62BD"/>
    <w:rsid w:val="003F62D4"/>
    <w:rsid w:val="003F6560"/>
    <w:rsid w:val="003F65D4"/>
    <w:rsid w:val="003F6810"/>
    <w:rsid w:val="003F6894"/>
    <w:rsid w:val="003F6947"/>
    <w:rsid w:val="003F6A4B"/>
    <w:rsid w:val="003F6A9F"/>
    <w:rsid w:val="003F6B24"/>
    <w:rsid w:val="003F6CFD"/>
    <w:rsid w:val="003F6D18"/>
    <w:rsid w:val="003F6D46"/>
    <w:rsid w:val="003F6D86"/>
    <w:rsid w:val="003F6D90"/>
    <w:rsid w:val="003F6D99"/>
    <w:rsid w:val="003F6F17"/>
    <w:rsid w:val="003F6FB7"/>
    <w:rsid w:val="003F7088"/>
    <w:rsid w:val="003F73C8"/>
    <w:rsid w:val="003F752F"/>
    <w:rsid w:val="003F75F6"/>
    <w:rsid w:val="003F7605"/>
    <w:rsid w:val="003F788B"/>
    <w:rsid w:val="003F794F"/>
    <w:rsid w:val="003F7ADE"/>
    <w:rsid w:val="003F7C17"/>
    <w:rsid w:val="003F7CFB"/>
    <w:rsid w:val="003F7D16"/>
    <w:rsid w:val="003F7DDD"/>
    <w:rsid w:val="004000F9"/>
    <w:rsid w:val="00400522"/>
    <w:rsid w:val="00400884"/>
    <w:rsid w:val="004008D9"/>
    <w:rsid w:val="00400A98"/>
    <w:rsid w:val="00400BB2"/>
    <w:rsid w:val="00400D6E"/>
    <w:rsid w:val="00400D72"/>
    <w:rsid w:val="00400ED6"/>
    <w:rsid w:val="00400FA6"/>
    <w:rsid w:val="0040109F"/>
    <w:rsid w:val="0040131D"/>
    <w:rsid w:val="00401587"/>
    <w:rsid w:val="00401762"/>
    <w:rsid w:val="00401768"/>
    <w:rsid w:val="00401832"/>
    <w:rsid w:val="00401A03"/>
    <w:rsid w:val="00401ABD"/>
    <w:rsid w:val="00401BEB"/>
    <w:rsid w:val="00401C5D"/>
    <w:rsid w:val="00401CDC"/>
    <w:rsid w:val="00401F2F"/>
    <w:rsid w:val="004025BA"/>
    <w:rsid w:val="004026C9"/>
    <w:rsid w:val="00402788"/>
    <w:rsid w:val="004027FC"/>
    <w:rsid w:val="004028C6"/>
    <w:rsid w:val="00402998"/>
    <w:rsid w:val="004029EF"/>
    <w:rsid w:val="00402ABE"/>
    <w:rsid w:val="00402B15"/>
    <w:rsid w:val="00402B24"/>
    <w:rsid w:val="00402CF3"/>
    <w:rsid w:val="00402D9B"/>
    <w:rsid w:val="004031C2"/>
    <w:rsid w:val="0040321B"/>
    <w:rsid w:val="004033DD"/>
    <w:rsid w:val="0040349B"/>
    <w:rsid w:val="00403584"/>
    <w:rsid w:val="004035F5"/>
    <w:rsid w:val="004035FE"/>
    <w:rsid w:val="0040361B"/>
    <w:rsid w:val="0040371E"/>
    <w:rsid w:val="004037CA"/>
    <w:rsid w:val="00403801"/>
    <w:rsid w:val="00403892"/>
    <w:rsid w:val="0040391F"/>
    <w:rsid w:val="00403ABC"/>
    <w:rsid w:val="00403BA4"/>
    <w:rsid w:val="00403BBF"/>
    <w:rsid w:val="00403BD0"/>
    <w:rsid w:val="00403D6E"/>
    <w:rsid w:val="00403DC2"/>
    <w:rsid w:val="00403DF9"/>
    <w:rsid w:val="00403E16"/>
    <w:rsid w:val="00403E3B"/>
    <w:rsid w:val="00403E7D"/>
    <w:rsid w:val="00403EA7"/>
    <w:rsid w:val="00403EAD"/>
    <w:rsid w:val="00403F06"/>
    <w:rsid w:val="00403FA2"/>
    <w:rsid w:val="004040F2"/>
    <w:rsid w:val="00404268"/>
    <w:rsid w:val="0040432E"/>
    <w:rsid w:val="0040434F"/>
    <w:rsid w:val="0040438D"/>
    <w:rsid w:val="00404571"/>
    <w:rsid w:val="004045CB"/>
    <w:rsid w:val="004046EB"/>
    <w:rsid w:val="00404816"/>
    <w:rsid w:val="00404A12"/>
    <w:rsid w:val="00404AA5"/>
    <w:rsid w:val="00404C15"/>
    <w:rsid w:val="00404C70"/>
    <w:rsid w:val="00404D00"/>
    <w:rsid w:val="00404F6E"/>
    <w:rsid w:val="00405412"/>
    <w:rsid w:val="00405488"/>
    <w:rsid w:val="0040577B"/>
    <w:rsid w:val="00405783"/>
    <w:rsid w:val="00405893"/>
    <w:rsid w:val="004058D9"/>
    <w:rsid w:val="00405AE2"/>
    <w:rsid w:val="00405BFA"/>
    <w:rsid w:val="00405D9E"/>
    <w:rsid w:val="00406058"/>
    <w:rsid w:val="004061B5"/>
    <w:rsid w:val="004062CA"/>
    <w:rsid w:val="0040635E"/>
    <w:rsid w:val="004063C3"/>
    <w:rsid w:val="004063F8"/>
    <w:rsid w:val="004064A3"/>
    <w:rsid w:val="00406576"/>
    <w:rsid w:val="0040665D"/>
    <w:rsid w:val="0040693A"/>
    <w:rsid w:val="004069C3"/>
    <w:rsid w:val="00406A12"/>
    <w:rsid w:val="00406C3F"/>
    <w:rsid w:val="00406C54"/>
    <w:rsid w:val="00406CC2"/>
    <w:rsid w:val="00406D23"/>
    <w:rsid w:val="00406DFC"/>
    <w:rsid w:val="00406FA1"/>
    <w:rsid w:val="00406FA5"/>
    <w:rsid w:val="00407024"/>
    <w:rsid w:val="0040707C"/>
    <w:rsid w:val="0040707F"/>
    <w:rsid w:val="004070A6"/>
    <w:rsid w:val="00407355"/>
    <w:rsid w:val="004073F8"/>
    <w:rsid w:val="0040759F"/>
    <w:rsid w:val="00407683"/>
    <w:rsid w:val="00407859"/>
    <w:rsid w:val="0040795F"/>
    <w:rsid w:val="00407A6D"/>
    <w:rsid w:val="00407BD2"/>
    <w:rsid w:val="00407E13"/>
    <w:rsid w:val="00407FC4"/>
    <w:rsid w:val="0041045F"/>
    <w:rsid w:val="0041069D"/>
    <w:rsid w:val="0041080C"/>
    <w:rsid w:val="00410AB7"/>
    <w:rsid w:val="00410AEA"/>
    <w:rsid w:val="00410D0D"/>
    <w:rsid w:val="00410D26"/>
    <w:rsid w:val="00410D78"/>
    <w:rsid w:val="00410E00"/>
    <w:rsid w:val="00410E07"/>
    <w:rsid w:val="00410E5D"/>
    <w:rsid w:val="00410F3C"/>
    <w:rsid w:val="00410FAB"/>
    <w:rsid w:val="00410FDA"/>
    <w:rsid w:val="0041101A"/>
    <w:rsid w:val="004110AA"/>
    <w:rsid w:val="004110E6"/>
    <w:rsid w:val="00411187"/>
    <w:rsid w:val="00411207"/>
    <w:rsid w:val="00411280"/>
    <w:rsid w:val="004113D5"/>
    <w:rsid w:val="00411419"/>
    <w:rsid w:val="0041182F"/>
    <w:rsid w:val="00411A10"/>
    <w:rsid w:val="00411A11"/>
    <w:rsid w:val="00411A13"/>
    <w:rsid w:val="00411A68"/>
    <w:rsid w:val="00411B27"/>
    <w:rsid w:val="00411BDD"/>
    <w:rsid w:val="00411BF9"/>
    <w:rsid w:val="00411E57"/>
    <w:rsid w:val="00411EEF"/>
    <w:rsid w:val="00412003"/>
    <w:rsid w:val="00412250"/>
    <w:rsid w:val="0041230D"/>
    <w:rsid w:val="0041241F"/>
    <w:rsid w:val="004124B9"/>
    <w:rsid w:val="004124EA"/>
    <w:rsid w:val="0041262C"/>
    <w:rsid w:val="00412729"/>
    <w:rsid w:val="004128BB"/>
    <w:rsid w:val="00412A6D"/>
    <w:rsid w:val="00412AAF"/>
    <w:rsid w:val="00412C92"/>
    <w:rsid w:val="00412D0A"/>
    <w:rsid w:val="004131B7"/>
    <w:rsid w:val="004133A2"/>
    <w:rsid w:val="00413508"/>
    <w:rsid w:val="0041369F"/>
    <w:rsid w:val="0041370C"/>
    <w:rsid w:val="00413752"/>
    <w:rsid w:val="00413772"/>
    <w:rsid w:val="0041392C"/>
    <w:rsid w:val="00413A6D"/>
    <w:rsid w:val="00413B06"/>
    <w:rsid w:val="00413BE4"/>
    <w:rsid w:val="00413CC3"/>
    <w:rsid w:val="00413DBF"/>
    <w:rsid w:val="00413FB7"/>
    <w:rsid w:val="00414260"/>
    <w:rsid w:val="00414416"/>
    <w:rsid w:val="00414493"/>
    <w:rsid w:val="004147D3"/>
    <w:rsid w:val="004148A2"/>
    <w:rsid w:val="004150CD"/>
    <w:rsid w:val="004151EC"/>
    <w:rsid w:val="004151ED"/>
    <w:rsid w:val="0041524D"/>
    <w:rsid w:val="004152D2"/>
    <w:rsid w:val="00415303"/>
    <w:rsid w:val="00415371"/>
    <w:rsid w:val="00415432"/>
    <w:rsid w:val="0041543B"/>
    <w:rsid w:val="00415504"/>
    <w:rsid w:val="00415548"/>
    <w:rsid w:val="00415796"/>
    <w:rsid w:val="00415884"/>
    <w:rsid w:val="00415897"/>
    <w:rsid w:val="004159CA"/>
    <w:rsid w:val="004159E3"/>
    <w:rsid w:val="00415A0C"/>
    <w:rsid w:val="00415A14"/>
    <w:rsid w:val="00415A2A"/>
    <w:rsid w:val="00415B39"/>
    <w:rsid w:val="00415BFF"/>
    <w:rsid w:val="00415DA8"/>
    <w:rsid w:val="00415F4D"/>
    <w:rsid w:val="004160C8"/>
    <w:rsid w:val="004160CB"/>
    <w:rsid w:val="00416255"/>
    <w:rsid w:val="0041628B"/>
    <w:rsid w:val="0041655D"/>
    <w:rsid w:val="004166B5"/>
    <w:rsid w:val="0041670E"/>
    <w:rsid w:val="00416717"/>
    <w:rsid w:val="00416966"/>
    <w:rsid w:val="0041699B"/>
    <w:rsid w:val="00416AB1"/>
    <w:rsid w:val="00416BA2"/>
    <w:rsid w:val="00416DDD"/>
    <w:rsid w:val="00416E83"/>
    <w:rsid w:val="00416F8A"/>
    <w:rsid w:val="004171BB"/>
    <w:rsid w:val="00417302"/>
    <w:rsid w:val="0041747D"/>
    <w:rsid w:val="00417782"/>
    <w:rsid w:val="004177BB"/>
    <w:rsid w:val="004178E1"/>
    <w:rsid w:val="004178FB"/>
    <w:rsid w:val="004179A1"/>
    <w:rsid w:val="00417AB3"/>
    <w:rsid w:val="00417D37"/>
    <w:rsid w:val="00420043"/>
    <w:rsid w:val="0042014D"/>
    <w:rsid w:val="004201AF"/>
    <w:rsid w:val="00420249"/>
    <w:rsid w:val="004202F6"/>
    <w:rsid w:val="00420481"/>
    <w:rsid w:val="00420529"/>
    <w:rsid w:val="00420539"/>
    <w:rsid w:val="004205C0"/>
    <w:rsid w:val="004207F3"/>
    <w:rsid w:val="004207F4"/>
    <w:rsid w:val="004208E5"/>
    <w:rsid w:val="00420955"/>
    <w:rsid w:val="00420B47"/>
    <w:rsid w:val="00420B7E"/>
    <w:rsid w:val="00420C0B"/>
    <w:rsid w:val="00420E0E"/>
    <w:rsid w:val="0042137B"/>
    <w:rsid w:val="00421444"/>
    <w:rsid w:val="00421523"/>
    <w:rsid w:val="004215CC"/>
    <w:rsid w:val="00421620"/>
    <w:rsid w:val="0042169B"/>
    <w:rsid w:val="00421900"/>
    <w:rsid w:val="0042190A"/>
    <w:rsid w:val="0042195F"/>
    <w:rsid w:val="00421A1E"/>
    <w:rsid w:val="00421A2D"/>
    <w:rsid w:val="00421A2E"/>
    <w:rsid w:val="00421C3C"/>
    <w:rsid w:val="00421D22"/>
    <w:rsid w:val="00421D80"/>
    <w:rsid w:val="00421F59"/>
    <w:rsid w:val="00421F7E"/>
    <w:rsid w:val="00421FA9"/>
    <w:rsid w:val="00422204"/>
    <w:rsid w:val="00422311"/>
    <w:rsid w:val="00422542"/>
    <w:rsid w:val="004226A9"/>
    <w:rsid w:val="00422A5D"/>
    <w:rsid w:val="00422AA0"/>
    <w:rsid w:val="00422C7B"/>
    <w:rsid w:val="0042300F"/>
    <w:rsid w:val="0042305C"/>
    <w:rsid w:val="004230C7"/>
    <w:rsid w:val="004231B7"/>
    <w:rsid w:val="004232B3"/>
    <w:rsid w:val="0042363E"/>
    <w:rsid w:val="004237A1"/>
    <w:rsid w:val="004238BD"/>
    <w:rsid w:val="00423DE6"/>
    <w:rsid w:val="0042410F"/>
    <w:rsid w:val="004242EC"/>
    <w:rsid w:val="00424446"/>
    <w:rsid w:val="00424511"/>
    <w:rsid w:val="00424586"/>
    <w:rsid w:val="00424605"/>
    <w:rsid w:val="00424692"/>
    <w:rsid w:val="004248F1"/>
    <w:rsid w:val="0042491F"/>
    <w:rsid w:val="0042498B"/>
    <w:rsid w:val="00424A42"/>
    <w:rsid w:val="00424C3F"/>
    <w:rsid w:val="00424D64"/>
    <w:rsid w:val="00424F27"/>
    <w:rsid w:val="00425081"/>
    <w:rsid w:val="004251DE"/>
    <w:rsid w:val="00425217"/>
    <w:rsid w:val="0042544B"/>
    <w:rsid w:val="00425B6A"/>
    <w:rsid w:val="00425C2D"/>
    <w:rsid w:val="00425E06"/>
    <w:rsid w:val="00425FDB"/>
    <w:rsid w:val="0042613E"/>
    <w:rsid w:val="00426259"/>
    <w:rsid w:val="00426503"/>
    <w:rsid w:val="0042654E"/>
    <w:rsid w:val="0042659E"/>
    <w:rsid w:val="004265BB"/>
    <w:rsid w:val="004265CA"/>
    <w:rsid w:val="0042664D"/>
    <w:rsid w:val="00426679"/>
    <w:rsid w:val="004267F5"/>
    <w:rsid w:val="00426965"/>
    <w:rsid w:val="00426A51"/>
    <w:rsid w:val="00426C2C"/>
    <w:rsid w:val="00426D41"/>
    <w:rsid w:val="00426D68"/>
    <w:rsid w:val="00426E10"/>
    <w:rsid w:val="00427392"/>
    <w:rsid w:val="00427448"/>
    <w:rsid w:val="00427478"/>
    <w:rsid w:val="00427671"/>
    <w:rsid w:val="004277CD"/>
    <w:rsid w:val="00427881"/>
    <w:rsid w:val="0042789D"/>
    <w:rsid w:val="00427B08"/>
    <w:rsid w:val="00427B2C"/>
    <w:rsid w:val="00427C17"/>
    <w:rsid w:val="00427C38"/>
    <w:rsid w:val="00427DE5"/>
    <w:rsid w:val="00427E0E"/>
    <w:rsid w:val="00427ED2"/>
    <w:rsid w:val="00427F35"/>
    <w:rsid w:val="00427F52"/>
    <w:rsid w:val="0043005F"/>
    <w:rsid w:val="0043017C"/>
    <w:rsid w:val="004302BC"/>
    <w:rsid w:val="004304CA"/>
    <w:rsid w:val="004305C7"/>
    <w:rsid w:val="004306B0"/>
    <w:rsid w:val="00430D22"/>
    <w:rsid w:val="004310FC"/>
    <w:rsid w:val="00431266"/>
    <w:rsid w:val="00431272"/>
    <w:rsid w:val="00431293"/>
    <w:rsid w:val="0043157B"/>
    <w:rsid w:val="00431822"/>
    <w:rsid w:val="004318C5"/>
    <w:rsid w:val="00431B05"/>
    <w:rsid w:val="00431CF4"/>
    <w:rsid w:val="00431D2D"/>
    <w:rsid w:val="00431E9D"/>
    <w:rsid w:val="00431F8E"/>
    <w:rsid w:val="00432096"/>
    <w:rsid w:val="004320F0"/>
    <w:rsid w:val="00432139"/>
    <w:rsid w:val="004321C0"/>
    <w:rsid w:val="0043225D"/>
    <w:rsid w:val="00432285"/>
    <w:rsid w:val="004322FB"/>
    <w:rsid w:val="00432338"/>
    <w:rsid w:val="00432596"/>
    <w:rsid w:val="004328AD"/>
    <w:rsid w:val="00432949"/>
    <w:rsid w:val="004329DD"/>
    <w:rsid w:val="00432B61"/>
    <w:rsid w:val="00432D25"/>
    <w:rsid w:val="00432D55"/>
    <w:rsid w:val="00432F6F"/>
    <w:rsid w:val="0043301E"/>
    <w:rsid w:val="004330CA"/>
    <w:rsid w:val="0043316B"/>
    <w:rsid w:val="0043320A"/>
    <w:rsid w:val="00433235"/>
    <w:rsid w:val="00433390"/>
    <w:rsid w:val="0043339E"/>
    <w:rsid w:val="00433404"/>
    <w:rsid w:val="0043348A"/>
    <w:rsid w:val="0043351D"/>
    <w:rsid w:val="004336B2"/>
    <w:rsid w:val="00433773"/>
    <w:rsid w:val="0043378B"/>
    <w:rsid w:val="00433797"/>
    <w:rsid w:val="00433981"/>
    <w:rsid w:val="00433B89"/>
    <w:rsid w:val="00433B90"/>
    <w:rsid w:val="00433E51"/>
    <w:rsid w:val="00433F8D"/>
    <w:rsid w:val="004340C7"/>
    <w:rsid w:val="004340EB"/>
    <w:rsid w:val="0043413A"/>
    <w:rsid w:val="004341B3"/>
    <w:rsid w:val="004341DA"/>
    <w:rsid w:val="00434212"/>
    <w:rsid w:val="00434274"/>
    <w:rsid w:val="0043441C"/>
    <w:rsid w:val="0043447B"/>
    <w:rsid w:val="0043452F"/>
    <w:rsid w:val="004345F6"/>
    <w:rsid w:val="0043475D"/>
    <w:rsid w:val="0043499F"/>
    <w:rsid w:val="00434B39"/>
    <w:rsid w:val="00434C11"/>
    <w:rsid w:val="00434F06"/>
    <w:rsid w:val="00435025"/>
    <w:rsid w:val="004351EB"/>
    <w:rsid w:val="004356D9"/>
    <w:rsid w:val="00435934"/>
    <w:rsid w:val="00435AE5"/>
    <w:rsid w:val="00435CC5"/>
    <w:rsid w:val="00435CE3"/>
    <w:rsid w:val="00435E53"/>
    <w:rsid w:val="0043615E"/>
    <w:rsid w:val="00436314"/>
    <w:rsid w:val="004364A0"/>
    <w:rsid w:val="00436629"/>
    <w:rsid w:val="0043662C"/>
    <w:rsid w:val="004366CD"/>
    <w:rsid w:val="00436731"/>
    <w:rsid w:val="004367CB"/>
    <w:rsid w:val="00436958"/>
    <w:rsid w:val="004369A3"/>
    <w:rsid w:val="004372AB"/>
    <w:rsid w:val="0043732F"/>
    <w:rsid w:val="00437353"/>
    <w:rsid w:val="00437480"/>
    <w:rsid w:val="00437861"/>
    <w:rsid w:val="00437AEA"/>
    <w:rsid w:val="00437D24"/>
    <w:rsid w:val="00437D9C"/>
    <w:rsid w:val="00437DB4"/>
    <w:rsid w:val="00437E8A"/>
    <w:rsid w:val="00437ED6"/>
    <w:rsid w:val="004401D3"/>
    <w:rsid w:val="0044021D"/>
    <w:rsid w:val="00440228"/>
    <w:rsid w:val="00440241"/>
    <w:rsid w:val="004403AC"/>
    <w:rsid w:val="004404AF"/>
    <w:rsid w:val="00440604"/>
    <w:rsid w:val="00440682"/>
    <w:rsid w:val="00440751"/>
    <w:rsid w:val="004407B4"/>
    <w:rsid w:val="004408AB"/>
    <w:rsid w:val="004408FD"/>
    <w:rsid w:val="0044098E"/>
    <w:rsid w:val="00440A3D"/>
    <w:rsid w:val="00440A52"/>
    <w:rsid w:val="00440BD7"/>
    <w:rsid w:val="00440E0C"/>
    <w:rsid w:val="00441074"/>
    <w:rsid w:val="0044117A"/>
    <w:rsid w:val="00441479"/>
    <w:rsid w:val="004415C1"/>
    <w:rsid w:val="004419F0"/>
    <w:rsid w:val="00441B08"/>
    <w:rsid w:val="00441C54"/>
    <w:rsid w:val="00441CCA"/>
    <w:rsid w:val="00441D5A"/>
    <w:rsid w:val="00441D85"/>
    <w:rsid w:val="00441FAA"/>
    <w:rsid w:val="00442017"/>
    <w:rsid w:val="00442091"/>
    <w:rsid w:val="004420BF"/>
    <w:rsid w:val="00442385"/>
    <w:rsid w:val="00442520"/>
    <w:rsid w:val="00442764"/>
    <w:rsid w:val="004427DD"/>
    <w:rsid w:val="004427EF"/>
    <w:rsid w:val="0044288E"/>
    <w:rsid w:val="004428AB"/>
    <w:rsid w:val="00442900"/>
    <w:rsid w:val="00442996"/>
    <w:rsid w:val="00442A15"/>
    <w:rsid w:val="00442B30"/>
    <w:rsid w:val="00442CB8"/>
    <w:rsid w:val="00442E64"/>
    <w:rsid w:val="00442F8E"/>
    <w:rsid w:val="00443143"/>
    <w:rsid w:val="00443176"/>
    <w:rsid w:val="004431D7"/>
    <w:rsid w:val="00443469"/>
    <w:rsid w:val="00443537"/>
    <w:rsid w:val="00443594"/>
    <w:rsid w:val="004435A9"/>
    <w:rsid w:val="0044363F"/>
    <w:rsid w:val="0044371A"/>
    <w:rsid w:val="00443775"/>
    <w:rsid w:val="004438F2"/>
    <w:rsid w:val="00443906"/>
    <w:rsid w:val="004439BD"/>
    <w:rsid w:val="00443A1D"/>
    <w:rsid w:val="00443B97"/>
    <w:rsid w:val="00443BD1"/>
    <w:rsid w:val="00443E11"/>
    <w:rsid w:val="00443F55"/>
    <w:rsid w:val="00443FD8"/>
    <w:rsid w:val="00444085"/>
    <w:rsid w:val="00444289"/>
    <w:rsid w:val="004442FC"/>
    <w:rsid w:val="004444EB"/>
    <w:rsid w:val="0044453C"/>
    <w:rsid w:val="004447A8"/>
    <w:rsid w:val="004448C2"/>
    <w:rsid w:val="00444BC4"/>
    <w:rsid w:val="00444C2D"/>
    <w:rsid w:val="00444CE3"/>
    <w:rsid w:val="00444E06"/>
    <w:rsid w:val="00444E62"/>
    <w:rsid w:val="00445214"/>
    <w:rsid w:val="00445307"/>
    <w:rsid w:val="00445406"/>
    <w:rsid w:val="004454BD"/>
    <w:rsid w:val="00445558"/>
    <w:rsid w:val="004455B0"/>
    <w:rsid w:val="004455E5"/>
    <w:rsid w:val="00445627"/>
    <w:rsid w:val="004459CE"/>
    <w:rsid w:val="00445B7D"/>
    <w:rsid w:val="00445C20"/>
    <w:rsid w:val="00445CFA"/>
    <w:rsid w:val="00445D42"/>
    <w:rsid w:val="00445E8A"/>
    <w:rsid w:val="00445E8E"/>
    <w:rsid w:val="00445FCE"/>
    <w:rsid w:val="00446045"/>
    <w:rsid w:val="004460E2"/>
    <w:rsid w:val="00446178"/>
    <w:rsid w:val="004463EE"/>
    <w:rsid w:val="004463F0"/>
    <w:rsid w:val="0044649A"/>
    <w:rsid w:val="00446516"/>
    <w:rsid w:val="00446540"/>
    <w:rsid w:val="00446A33"/>
    <w:rsid w:val="00446BE0"/>
    <w:rsid w:val="00446C7D"/>
    <w:rsid w:val="00446D44"/>
    <w:rsid w:val="00446E21"/>
    <w:rsid w:val="00446E4A"/>
    <w:rsid w:val="00446FFA"/>
    <w:rsid w:val="004470F1"/>
    <w:rsid w:val="0044721E"/>
    <w:rsid w:val="0044761C"/>
    <w:rsid w:val="00447717"/>
    <w:rsid w:val="0044778A"/>
    <w:rsid w:val="00447799"/>
    <w:rsid w:val="00447973"/>
    <w:rsid w:val="004479CE"/>
    <w:rsid w:val="00447B46"/>
    <w:rsid w:val="00447B80"/>
    <w:rsid w:val="00447B85"/>
    <w:rsid w:val="00447BA8"/>
    <w:rsid w:val="00447D2B"/>
    <w:rsid w:val="00447E40"/>
    <w:rsid w:val="00447F4E"/>
    <w:rsid w:val="00450156"/>
    <w:rsid w:val="00450165"/>
    <w:rsid w:val="00450271"/>
    <w:rsid w:val="00450272"/>
    <w:rsid w:val="00450532"/>
    <w:rsid w:val="00450A49"/>
    <w:rsid w:val="00450A8A"/>
    <w:rsid w:val="00450AFA"/>
    <w:rsid w:val="00450DBF"/>
    <w:rsid w:val="00450F1A"/>
    <w:rsid w:val="00450FE7"/>
    <w:rsid w:val="00451079"/>
    <w:rsid w:val="004510F0"/>
    <w:rsid w:val="00451130"/>
    <w:rsid w:val="0045114F"/>
    <w:rsid w:val="00451296"/>
    <w:rsid w:val="004512C1"/>
    <w:rsid w:val="00451307"/>
    <w:rsid w:val="004514D8"/>
    <w:rsid w:val="004519C5"/>
    <w:rsid w:val="00451D11"/>
    <w:rsid w:val="00451DB4"/>
    <w:rsid w:val="00451ED1"/>
    <w:rsid w:val="00451ED6"/>
    <w:rsid w:val="00451F92"/>
    <w:rsid w:val="00451FAD"/>
    <w:rsid w:val="00452103"/>
    <w:rsid w:val="00452225"/>
    <w:rsid w:val="00452321"/>
    <w:rsid w:val="00452399"/>
    <w:rsid w:val="0045249E"/>
    <w:rsid w:val="004524D7"/>
    <w:rsid w:val="004524EE"/>
    <w:rsid w:val="00452624"/>
    <w:rsid w:val="004528CA"/>
    <w:rsid w:val="00452A61"/>
    <w:rsid w:val="00453005"/>
    <w:rsid w:val="0045315C"/>
    <w:rsid w:val="004531C8"/>
    <w:rsid w:val="004533ED"/>
    <w:rsid w:val="004535A3"/>
    <w:rsid w:val="0045374C"/>
    <w:rsid w:val="0045376B"/>
    <w:rsid w:val="0045388E"/>
    <w:rsid w:val="004539CB"/>
    <w:rsid w:val="00453B31"/>
    <w:rsid w:val="00453C6F"/>
    <w:rsid w:val="00453D6A"/>
    <w:rsid w:val="00453E1B"/>
    <w:rsid w:val="00453E63"/>
    <w:rsid w:val="0045419B"/>
    <w:rsid w:val="00454266"/>
    <w:rsid w:val="004543F5"/>
    <w:rsid w:val="004545DE"/>
    <w:rsid w:val="00454809"/>
    <w:rsid w:val="00454833"/>
    <w:rsid w:val="00455082"/>
    <w:rsid w:val="004550B7"/>
    <w:rsid w:val="004551AB"/>
    <w:rsid w:val="0045529A"/>
    <w:rsid w:val="0045529F"/>
    <w:rsid w:val="004555A0"/>
    <w:rsid w:val="004557B7"/>
    <w:rsid w:val="00455B67"/>
    <w:rsid w:val="00455BE1"/>
    <w:rsid w:val="00455CAD"/>
    <w:rsid w:val="00455CE9"/>
    <w:rsid w:val="00455D45"/>
    <w:rsid w:val="00455E44"/>
    <w:rsid w:val="00455EC3"/>
    <w:rsid w:val="00455FB1"/>
    <w:rsid w:val="00455FD9"/>
    <w:rsid w:val="0045638C"/>
    <w:rsid w:val="0045652B"/>
    <w:rsid w:val="00456586"/>
    <w:rsid w:val="0045672A"/>
    <w:rsid w:val="00456888"/>
    <w:rsid w:val="00456B5D"/>
    <w:rsid w:val="00456CB0"/>
    <w:rsid w:val="00456E49"/>
    <w:rsid w:val="00456EE2"/>
    <w:rsid w:val="00456F07"/>
    <w:rsid w:val="00457075"/>
    <w:rsid w:val="004571B8"/>
    <w:rsid w:val="004572F9"/>
    <w:rsid w:val="004573D3"/>
    <w:rsid w:val="004575E4"/>
    <w:rsid w:val="0045764B"/>
    <w:rsid w:val="004579CA"/>
    <w:rsid w:val="00457A1C"/>
    <w:rsid w:val="00457B6E"/>
    <w:rsid w:val="00457C8E"/>
    <w:rsid w:val="00457D4D"/>
    <w:rsid w:val="00457D6F"/>
    <w:rsid w:val="00457F87"/>
    <w:rsid w:val="0046015D"/>
    <w:rsid w:val="004603B4"/>
    <w:rsid w:val="004603CB"/>
    <w:rsid w:val="004606C5"/>
    <w:rsid w:val="00460969"/>
    <w:rsid w:val="004609D2"/>
    <w:rsid w:val="00460A6D"/>
    <w:rsid w:val="00460AF3"/>
    <w:rsid w:val="00460B3A"/>
    <w:rsid w:val="00460CD4"/>
    <w:rsid w:val="00460D2A"/>
    <w:rsid w:val="0046111F"/>
    <w:rsid w:val="00461175"/>
    <w:rsid w:val="00461804"/>
    <w:rsid w:val="004618C7"/>
    <w:rsid w:val="00461A18"/>
    <w:rsid w:val="00461BE7"/>
    <w:rsid w:val="004620B9"/>
    <w:rsid w:val="00462187"/>
    <w:rsid w:val="004623BC"/>
    <w:rsid w:val="00462675"/>
    <w:rsid w:val="004626C1"/>
    <w:rsid w:val="004626D6"/>
    <w:rsid w:val="0046274B"/>
    <w:rsid w:val="004627D5"/>
    <w:rsid w:val="004628DB"/>
    <w:rsid w:val="00462CC1"/>
    <w:rsid w:val="00462E38"/>
    <w:rsid w:val="00462E85"/>
    <w:rsid w:val="00462F7C"/>
    <w:rsid w:val="004630C9"/>
    <w:rsid w:val="004632EF"/>
    <w:rsid w:val="004636AB"/>
    <w:rsid w:val="0046382F"/>
    <w:rsid w:val="004638DF"/>
    <w:rsid w:val="00463A23"/>
    <w:rsid w:val="00463A79"/>
    <w:rsid w:val="00463C8B"/>
    <w:rsid w:val="00463CF3"/>
    <w:rsid w:val="00463E61"/>
    <w:rsid w:val="00463E63"/>
    <w:rsid w:val="00464139"/>
    <w:rsid w:val="004641B2"/>
    <w:rsid w:val="00464238"/>
    <w:rsid w:val="004642FD"/>
    <w:rsid w:val="00464390"/>
    <w:rsid w:val="0046478F"/>
    <w:rsid w:val="0046485C"/>
    <w:rsid w:val="00464AD0"/>
    <w:rsid w:val="00464B03"/>
    <w:rsid w:val="00464B58"/>
    <w:rsid w:val="00464E25"/>
    <w:rsid w:val="00464EE4"/>
    <w:rsid w:val="00464F89"/>
    <w:rsid w:val="00465012"/>
    <w:rsid w:val="004651C7"/>
    <w:rsid w:val="00465339"/>
    <w:rsid w:val="004653FC"/>
    <w:rsid w:val="0046542C"/>
    <w:rsid w:val="004655D1"/>
    <w:rsid w:val="004656DB"/>
    <w:rsid w:val="0046572B"/>
    <w:rsid w:val="004658F1"/>
    <w:rsid w:val="00465A57"/>
    <w:rsid w:val="00465A5D"/>
    <w:rsid w:val="00465A6B"/>
    <w:rsid w:val="00465B79"/>
    <w:rsid w:val="00465C4A"/>
    <w:rsid w:val="00465D1D"/>
    <w:rsid w:val="00465DA5"/>
    <w:rsid w:val="00465E8B"/>
    <w:rsid w:val="00465FED"/>
    <w:rsid w:val="004661F9"/>
    <w:rsid w:val="004661FA"/>
    <w:rsid w:val="0046623D"/>
    <w:rsid w:val="00466295"/>
    <w:rsid w:val="004664E7"/>
    <w:rsid w:val="00466917"/>
    <w:rsid w:val="00466C62"/>
    <w:rsid w:val="00466CAF"/>
    <w:rsid w:val="00466E67"/>
    <w:rsid w:val="00466EAD"/>
    <w:rsid w:val="004672DD"/>
    <w:rsid w:val="004672ED"/>
    <w:rsid w:val="004673D4"/>
    <w:rsid w:val="00467437"/>
    <w:rsid w:val="0046748E"/>
    <w:rsid w:val="004674F8"/>
    <w:rsid w:val="00467540"/>
    <w:rsid w:val="00467564"/>
    <w:rsid w:val="00467646"/>
    <w:rsid w:val="004679AD"/>
    <w:rsid w:val="00467AA2"/>
    <w:rsid w:val="00467B01"/>
    <w:rsid w:val="00467E19"/>
    <w:rsid w:val="00467F01"/>
    <w:rsid w:val="00467F72"/>
    <w:rsid w:val="00470010"/>
    <w:rsid w:val="00470087"/>
    <w:rsid w:val="0047013E"/>
    <w:rsid w:val="00470323"/>
    <w:rsid w:val="004704F4"/>
    <w:rsid w:val="00470784"/>
    <w:rsid w:val="00470A1F"/>
    <w:rsid w:val="00470A56"/>
    <w:rsid w:val="00470BF1"/>
    <w:rsid w:val="00470DEA"/>
    <w:rsid w:val="00470EB0"/>
    <w:rsid w:val="004713F9"/>
    <w:rsid w:val="004714E8"/>
    <w:rsid w:val="004715CD"/>
    <w:rsid w:val="0047163E"/>
    <w:rsid w:val="00471812"/>
    <w:rsid w:val="00471841"/>
    <w:rsid w:val="00471A53"/>
    <w:rsid w:val="00471A71"/>
    <w:rsid w:val="00471BE8"/>
    <w:rsid w:val="00471DDA"/>
    <w:rsid w:val="0047232C"/>
    <w:rsid w:val="004723DC"/>
    <w:rsid w:val="004724F0"/>
    <w:rsid w:val="0047283D"/>
    <w:rsid w:val="004729CA"/>
    <w:rsid w:val="00472BE7"/>
    <w:rsid w:val="00472D41"/>
    <w:rsid w:val="00472F02"/>
    <w:rsid w:val="00472F0E"/>
    <w:rsid w:val="00472F45"/>
    <w:rsid w:val="00473092"/>
    <w:rsid w:val="004730E9"/>
    <w:rsid w:val="00473169"/>
    <w:rsid w:val="0047321E"/>
    <w:rsid w:val="004734E3"/>
    <w:rsid w:val="00473561"/>
    <w:rsid w:val="004735ED"/>
    <w:rsid w:val="00473636"/>
    <w:rsid w:val="00473922"/>
    <w:rsid w:val="004739AF"/>
    <w:rsid w:val="004739F3"/>
    <w:rsid w:val="00473A97"/>
    <w:rsid w:val="00473AB8"/>
    <w:rsid w:val="00473ABA"/>
    <w:rsid w:val="00473C28"/>
    <w:rsid w:val="00473DE3"/>
    <w:rsid w:val="00473E94"/>
    <w:rsid w:val="00473E9F"/>
    <w:rsid w:val="00473F3D"/>
    <w:rsid w:val="00474002"/>
    <w:rsid w:val="004740F9"/>
    <w:rsid w:val="004741C5"/>
    <w:rsid w:val="00474349"/>
    <w:rsid w:val="0047436D"/>
    <w:rsid w:val="00474724"/>
    <w:rsid w:val="00474765"/>
    <w:rsid w:val="004747DA"/>
    <w:rsid w:val="0047483A"/>
    <w:rsid w:val="00474978"/>
    <w:rsid w:val="00474CBF"/>
    <w:rsid w:val="00474E30"/>
    <w:rsid w:val="00474EB3"/>
    <w:rsid w:val="00474EB7"/>
    <w:rsid w:val="00474F65"/>
    <w:rsid w:val="00474FC9"/>
    <w:rsid w:val="00475000"/>
    <w:rsid w:val="00475121"/>
    <w:rsid w:val="00475191"/>
    <w:rsid w:val="0047522C"/>
    <w:rsid w:val="00475532"/>
    <w:rsid w:val="0047581B"/>
    <w:rsid w:val="004758BB"/>
    <w:rsid w:val="0047595B"/>
    <w:rsid w:val="0047599A"/>
    <w:rsid w:val="00475B2B"/>
    <w:rsid w:val="00475D05"/>
    <w:rsid w:val="00475D5A"/>
    <w:rsid w:val="00475EBA"/>
    <w:rsid w:val="00475F17"/>
    <w:rsid w:val="00476080"/>
    <w:rsid w:val="004762EA"/>
    <w:rsid w:val="0047638A"/>
    <w:rsid w:val="004763B2"/>
    <w:rsid w:val="004765A0"/>
    <w:rsid w:val="004765D6"/>
    <w:rsid w:val="0047665A"/>
    <w:rsid w:val="004769CF"/>
    <w:rsid w:val="00476DB7"/>
    <w:rsid w:val="00477383"/>
    <w:rsid w:val="0047771A"/>
    <w:rsid w:val="00477E5B"/>
    <w:rsid w:val="00477FF9"/>
    <w:rsid w:val="004803FC"/>
    <w:rsid w:val="00480539"/>
    <w:rsid w:val="0048063F"/>
    <w:rsid w:val="00480695"/>
    <w:rsid w:val="004806BE"/>
    <w:rsid w:val="00480745"/>
    <w:rsid w:val="00480821"/>
    <w:rsid w:val="004808E0"/>
    <w:rsid w:val="00480ABB"/>
    <w:rsid w:val="00480BD0"/>
    <w:rsid w:val="00480BDE"/>
    <w:rsid w:val="00480C65"/>
    <w:rsid w:val="00480CA7"/>
    <w:rsid w:val="00480EFD"/>
    <w:rsid w:val="0048129F"/>
    <w:rsid w:val="00481380"/>
    <w:rsid w:val="00481398"/>
    <w:rsid w:val="00481472"/>
    <w:rsid w:val="004816D1"/>
    <w:rsid w:val="00481836"/>
    <w:rsid w:val="00481954"/>
    <w:rsid w:val="004819C2"/>
    <w:rsid w:val="00481BFC"/>
    <w:rsid w:val="00481D59"/>
    <w:rsid w:val="00481D88"/>
    <w:rsid w:val="00481DEA"/>
    <w:rsid w:val="00481DFE"/>
    <w:rsid w:val="00481E33"/>
    <w:rsid w:val="00481F76"/>
    <w:rsid w:val="00481FDF"/>
    <w:rsid w:val="00482037"/>
    <w:rsid w:val="00482061"/>
    <w:rsid w:val="00482130"/>
    <w:rsid w:val="004822D6"/>
    <w:rsid w:val="00482379"/>
    <w:rsid w:val="00482560"/>
    <w:rsid w:val="0048275D"/>
    <w:rsid w:val="00482856"/>
    <w:rsid w:val="0048289D"/>
    <w:rsid w:val="0048296A"/>
    <w:rsid w:val="00482CC6"/>
    <w:rsid w:val="00482D80"/>
    <w:rsid w:val="004830E4"/>
    <w:rsid w:val="004832D0"/>
    <w:rsid w:val="004832E0"/>
    <w:rsid w:val="00483366"/>
    <w:rsid w:val="00483440"/>
    <w:rsid w:val="004834C2"/>
    <w:rsid w:val="00483868"/>
    <w:rsid w:val="0048395E"/>
    <w:rsid w:val="00483994"/>
    <w:rsid w:val="00483AFE"/>
    <w:rsid w:val="00483B3F"/>
    <w:rsid w:val="00483D20"/>
    <w:rsid w:val="0048417F"/>
    <w:rsid w:val="004841B8"/>
    <w:rsid w:val="0048425E"/>
    <w:rsid w:val="004842B6"/>
    <w:rsid w:val="004842C3"/>
    <w:rsid w:val="004846C1"/>
    <w:rsid w:val="004846F3"/>
    <w:rsid w:val="004846FD"/>
    <w:rsid w:val="00484910"/>
    <w:rsid w:val="00484969"/>
    <w:rsid w:val="004849C4"/>
    <w:rsid w:val="00484A59"/>
    <w:rsid w:val="00484BC9"/>
    <w:rsid w:val="00484C1F"/>
    <w:rsid w:val="00484CFB"/>
    <w:rsid w:val="00484D44"/>
    <w:rsid w:val="00484E98"/>
    <w:rsid w:val="00485043"/>
    <w:rsid w:val="004852AD"/>
    <w:rsid w:val="004854B2"/>
    <w:rsid w:val="004854E1"/>
    <w:rsid w:val="00485637"/>
    <w:rsid w:val="00485668"/>
    <w:rsid w:val="0048568C"/>
    <w:rsid w:val="00485722"/>
    <w:rsid w:val="00485831"/>
    <w:rsid w:val="00485881"/>
    <w:rsid w:val="004858A6"/>
    <w:rsid w:val="004859AE"/>
    <w:rsid w:val="00485A6C"/>
    <w:rsid w:val="00485F21"/>
    <w:rsid w:val="004860CB"/>
    <w:rsid w:val="0048612E"/>
    <w:rsid w:val="004862E6"/>
    <w:rsid w:val="004864BC"/>
    <w:rsid w:val="004864E6"/>
    <w:rsid w:val="004865E7"/>
    <w:rsid w:val="00486614"/>
    <w:rsid w:val="00486622"/>
    <w:rsid w:val="00486631"/>
    <w:rsid w:val="004866A9"/>
    <w:rsid w:val="004867C4"/>
    <w:rsid w:val="004867E3"/>
    <w:rsid w:val="0048680A"/>
    <w:rsid w:val="0048694C"/>
    <w:rsid w:val="004869FB"/>
    <w:rsid w:val="00486AB4"/>
    <w:rsid w:val="00486B22"/>
    <w:rsid w:val="00486B52"/>
    <w:rsid w:val="00486B9C"/>
    <w:rsid w:val="00486D6F"/>
    <w:rsid w:val="00486D78"/>
    <w:rsid w:val="00486D9C"/>
    <w:rsid w:val="00486FE8"/>
    <w:rsid w:val="00487293"/>
    <w:rsid w:val="004872A9"/>
    <w:rsid w:val="004872B4"/>
    <w:rsid w:val="004873A7"/>
    <w:rsid w:val="004873B8"/>
    <w:rsid w:val="00487518"/>
    <w:rsid w:val="00487661"/>
    <w:rsid w:val="0048769A"/>
    <w:rsid w:val="004876F7"/>
    <w:rsid w:val="00487A96"/>
    <w:rsid w:val="00487C13"/>
    <w:rsid w:val="00487F97"/>
    <w:rsid w:val="00490078"/>
    <w:rsid w:val="00490328"/>
    <w:rsid w:val="0049039C"/>
    <w:rsid w:val="004904B6"/>
    <w:rsid w:val="00490643"/>
    <w:rsid w:val="00490660"/>
    <w:rsid w:val="0049086F"/>
    <w:rsid w:val="0049089B"/>
    <w:rsid w:val="00490B4D"/>
    <w:rsid w:val="00490DD2"/>
    <w:rsid w:val="00490FA4"/>
    <w:rsid w:val="00490FFA"/>
    <w:rsid w:val="0049156A"/>
    <w:rsid w:val="004916B1"/>
    <w:rsid w:val="004917A3"/>
    <w:rsid w:val="00491907"/>
    <w:rsid w:val="0049190F"/>
    <w:rsid w:val="00491A8A"/>
    <w:rsid w:val="00491B1A"/>
    <w:rsid w:val="00491D1A"/>
    <w:rsid w:val="00491D20"/>
    <w:rsid w:val="00491F44"/>
    <w:rsid w:val="00492258"/>
    <w:rsid w:val="004922EE"/>
    <w:rsid w:val="004923C7"/>
    <w:rsid w:val="0049244B"/>
    <w:rsid w:val="00492569"/>
    <w:rsid w:val="004925F2"/>
    <w:rsid w:val="00492621"/>
    <w:rsid w:val="004926B4"/>
    <w:rsid w:val="004927E6"/>
    <w:rsid w:val="00492990"/>
    <w:rsid w:val="00492B26"/>
    <w:rsid w:val="00492B38"/>
    <w:rsid w:val="00492BB9"/>
    <w:rsid w:val="00492C93"/>
    <w:rsid w:val="00492EE7"/>
    <w:rsid w:val="00492FA5"/>
    <w:rsid w:val="00492FED"/>
    <w:rsid w:val="0049309D"/>
    <w:rsid w:val="0049311B"/>
    <w:rsid w:val="00493202"/>
    <w:rsid w:val="004932AA"/>
    <w:rsid w:val="004932BA"/>
    <w:rsid w:val="004933EF"/>
    <w:rsid w:val="004937C6"/>
    <w:rsid w:val="00493B23"/>
    <w:rsid w:val="00493B52"/>
    <w:rsid w:val="00493D9A"/>
    <w:rsid w:val="00493DFC"/>
    <w:rsid w:val="00493E53"/>
    <w:rsid w:val="00493F4C"/>
    <w:rsid w:val="00493F61"/>
    <w:rsid w:val="0049418A"/>
    <w:rsid w:val="00494205"/>
    <w:rsid w:val="00494507"/>
    <w:rsid w:val="004945D9"/>
    <w:rsid w:val="00494614"/>
    <w:rsid w:val="004946DD"/>
    <w:rsid w:val="00494856"/>
    <w:rsid w:val="00494B74"/>
    <w:rsid w:val="00494BF9"/>
    <w:rsid w:val="00494C02"/>
    <w:rsid w:val="00494D45"/>
    <w:rsid w:val="00494EAE"/>
    <w:rsid w:val="00494F23"/>
    <w:rsid w:val="00495069"/>
    <w:rsid w:val="004950CC"/>
    <w:rsid w:val="00495182"/>
    <w:rsid w:val="0049536D"/>
    <w:rsid w:val="0049550F"/>
    <w:rsid w:val="00495581"/>
    <w:rsid w:val="00495AB4"/>
    <w:rsid w:val="00495C85"/>
    <w:rsid w:val="00495D8A"/>
    <w:rsid w:val="00495D9C"/>
    <w:rsid w:val="00495E76"/>
    <w:rsid w:val="00495E96"/>
    <w:rsid w:val="00495EFF"/>
    <w:rsid w:val="00496205"/>
    <w:rsid w:val="0049620C"/>
    <w:rsid w:val="00496246"/>
    <w:rsid w:val="00496601"/>
    <w:rsid w:val="004966CE"/>
    <w:rsid w:val="004968C0"/>
    <w:rsid w:val="0049694E"/>
    <w:rsid w:val="00496A14"/>
    <w:rsid w:val="00496C3B"/>
    <w:rsid w:val="00496E8D"/>
    <w:rsid w:val="004970D4"/>
    <w:rsid w:val="00497173"/>
    <w:rsid w:val="004971D6"/>
    <w:rsid w:val="0049738A"/>
    <w:rsid w:val="004975D8"/>
    <w:rsid w:val="00497629"/>
    <w:rsid w:val="0049767A"/>
    <w:rsid w:val="0049769F"/>
    <w:rsid w:val="004978AD"/>
    <w:rsid w:val="00497973"/>
    <w:rsid w:val="004979D9"/>
    <w:rsid w:val="00497AD9"/>
    <w:rsid w:val="00497B3E"/>
    <w:rsid w:val="00497CBD"/>
    <w:rsid w:val="004A01BE"/>
    <w:rsid w:val="004A0365"/>
    <w:rsid w:val="004A0567"/>
    <w:rsid w:val="004A0673"/>
    <w:rsid w:val="004A0C6C"/>
    <w:rsid w:val="004A0C85"/>
    <w:rsid w:val="004A0CE8"/>
    <w:rsid w:val="004A0E7B"/>
    <w:rsid w:val="004A0EBE"/>
    <w:rsid w:val="004A11BD"/>
    <w:rsid w:val="004A11DE"/>
    <w:rsid w:val="004A1337"/>
    <w:rsid w:val="004A14CB"/>
    <w:rsid w:val="004A15B3"/>
    <w:rsid w:val="004A15B9"/>
    <w:rsid w:val="004A1781"/>
    <w:rsid w:val="004A1804"/>
    <w:rsid w:val="004A1A35"/>
    <w:rsid w:val="004A1A8E"/>
    <w:rsid w:val="004A1B31"/>
    <w:rsid w:val="004A1C37"/>
    <w:rsid w:val="004A1D37"/>
    <w:rsid w:val="004A1DC9"/>
    <w:rsid w:val="004A1FF0"/>
    <w:rsid w:val="004A21C8"/>
    <w:rsid w:val="004A230E"/>
    <w:rsid w:val="004A23AB"/>
    <w:rsid w:val="004A2469"/>
    <w:rsid w:val="004A24AA"/>
    <w:rsid w:val="004A26FC"/>
    <w:rsid w:val="004A2706"/>
    <w:rsid w:val="004A29A5"/>
    <w:rsid w:val="004A29C1"/>
    <w:rsid w:val="004A2A09"/>
    <w:rsid w:val="004A2A73"/>
    <w:rsid w:val="004A2B66"/>
    <w:rsid w:val="004A3016"/>
    <w:rsid w:val="004A31A7"/>
    <w:rsid w:val="004A3453"/>
    <w:rsid w:val="004A3594"/>
    <w:rsid w:val="004A36E9"/>
    <w:rsid w:val="004A3752"/>
    <w:rsid w:val="004A390A"/>
    <w:rsid w:val="004A3F4B"/>
    <w:rsid w:val="004A3FDE"/>
    <w:rsid w:val="004A3FF6"/>
    <w:rsid w:val="004A4211"/>
    <w:rsid w:val="004A42BA"/>
    <w:rsid w:val="004A448B"/>
    <w:rsid w:val="004A4582"/>
    <w:rsid w:val="004A47D3"/>
    <w:rsid w:val="004A4954"/>
    <w:rsid w:val="004A4AFF"/>
    <w:rsid w:val="004A4D66"/>
    <w:rsid w:val="004A4D7E"/>
    <w:rsid w:val="004A4FC2"/>
    <w:rsid w:val="004A4FE3"/>
    <w:rsid w:val="004A5023"/>
    <w:rsid w:val="004A5056"/>
    <w:rsid w:val="004A521A"/>
    <w:rsid w:val="004A532C"/>
    <w:rsid w:val="004A5517"/>
    <w:rsid w:val="004A567E"/>
    <w:rsid w:val="004A56FC"/>
    <w:rsid w:val="004A58D7"/>
    <w:rsid w:val="004A5931"/>
    <w:rsid w:val="004A596E"/>
    <w:rsid w:val="004A59D3"/>
    <w:rsid w:val="004A5D39"/>
    <w:rsid w:val="004A5D56"/>
    <w:rsid w:val="004A5EF9"/>
    <w:rsid w:val="004A5FA8"/>
    <w:rsid w:val="004A5FB2"/>
    <w:rsid w:val="004A5FEB"/>
    <w:rsid w:val="004A6089"/>
    <w:rsid w:val="004A6167"/>
    <w:rsid w:val="004A61B2"/>
    <w:rsid w:val="004A6233"/>
    <w:rsid w:val="004A6552"/>
    <w:rsid w:val="004A68F4"/>
    <w:rsid w:val="004A6A46"/>
    <w:rsid w:val="004A6ACE"/>
    <w:rsid w:val="004A6BC5"/>
    <w:rsid w:val="004A6BEE"/>
    <w:rsid w:val="004A6EC3"/>
    <w:rsid w:val="004A6F8D"/>
    <w:rsid w:val="004A70DA"/>
    <w:rsid w:val="004A71CD"/>
    <w:rsid w:val="004A7368"/>
    <w:rsid w:val="004A75E9"/>
    <w:rsid w:val="004A7768"/>
    <w:rsid w:val="004A77EC"/>
    <w:rsid w:val="004A79EB"/>
    <w:rsid w:val="004A7A62"/>
    <w:rsid w:val="004A7B21"/>
    <w:rsid w:val="004A7B28"/>
    <w:rsid w:val="004B003A"/>
    <w:rsid w:val="004B00FD"/>
    <w:rsid w:val="004B01C8"/>
    <w:rsid w:val="004B023A"/>
    <w:rsid w:val="004B02E9"/>
    <w:rsid w:val="004B041D"/>
    <w:rsid w:val="004B0450"/>
    <w:rsid w:val="004B066E"/>
    <w:rsid w:val="004B06C4"/>
    <w:rsid w:val="004B090E"/>
    <w:rsid w:val="004B0D02"/>
    <w:rsid w:val="004B0D34"/>
    <w:rsid w:val="004B0F9C"/>
    <w:rsid w:val="004B0FD5"/>
    <w:rsid w:val="004B1009"/>
    <w:rsid w:val="004B1146"/>
    <w:rsid w:val="004B12B7"/>
    <w:rsid w:val="004B12ED"/>
    <w:rsid w:val="004B1430"/>
    <w:rsid w:val="004B1486"/>
    <w:rsid w:val="004B150B"/>
    <w:rsid w:val="004B1512"/>
    <w:rsid w:val="004B1522"/>
    <w:rsid w:val="004B15F2"/>
    <w:rsid w:val="004B1963"/>
    <w:rsid w:val="004B1A39"/>
    <w:rsid w:val="004B1A45"/>
    <w:rsid w:val="004B1DDB"/>
    <w:rsid w:val="004B210B"/>
    <w:rsid w:val="004B217D"/>
    <w:rsid w:val="004B21DC"/>
    <w:rsid w:val="004B2553"/>
    <w:rsid w:val="004B2622"/>
    <w:rsid w:val="004B2ABA"/>
    <w:rsid w:val="004B2D89"/>
    <w:rsid w:val="004B2D8E"/>
    <w:rsid w:val="004B2E78"/>
    <w:rsid w:val="004B2F37"/>
    <w:rsid w:val="004B340E"/>
    <w:rsid w:val="004B34DF"/>
    <w:rsid w:val="004B34EB"/>
    <w:rsid w:val="004B3527"/>
    <w:rsid w:val="004B35C5"/>
    <w:rsid w:val="004B3605"/>
    <w:rsid w:val="004B37CA"/>
    <w:rsid w:val="004B3B04"/>
    <w:rsid w:val="004B3B5F"/>
    <w:rsid w:val="004B3C1C"/>
    <w:rsid w:val="004B40FC"/>
    <w:rsid w:val="004B412C"/>
    <w:rsid w:val="004B420C"/>
    <w:rsid w:val="004B4372"/>
    <w:rsid w:val="004B4641"/>
    <w:rsid w:val="004B481A"/>
    <w:rsid w:val="004B48B2"/>
    <w:rsid w:val="004B4900"/>
    <w:rsid w:val="004B497C"/>
    <w:rsid w:val="004B4AF9"/>
    <w:rsid w:val="004B4E30"/>
    <w:rsid w:val="004B4E3D"/>
    <w:rsid w:val="004B4E97"/>
    <w:rsid w:val="004B50AB"/>
    <w:rsid w:val="004B543C"/>
    <w:rsid w:val="004B5AC8"/>
    <w:rsid w:val="004B5B48"/>
    <w:rsid w:val="004B5BCF"/>
    <w:rsid w:val="004B5D3F"/>
    <w:rsid w:val="004B5DE6"/>
    <w:rsid w:val="004B5E91"/>
    <w:rsid w:val="004B5FBD"/>
    <w:rsid w:val="004B60BF"/>
    <w:rsid w:val="004B611E"/>
    <w:rsid w:val="004B6165"/>
    <w:rsid w:val="004B6588"/>
    <w:rsid w:val="004B65F0"/>
    <w:rsid w:val="004B6723"/>
    <w:rsid w:val="004B679B"/>
    <w:rsid w:val="004B67BC"/>
    <w:rsid w:val="004B67CD"/>
    <w:rsid w:val="004B68C3"/>
    <w:rsid w:val="004B6AA9"/>
    <w:rsid w:val="004B6B24"/>
    <w:rsid w:val="004B7008"/>
    <w:rsid w:val="004B70FB"/>
    <w:rsid w:val="004B726A"/>
    <w:rsid w:val="004B7275"/>
    <w:rsid w:val="004B7376"/>
    <w:rsid w:val="004B74DF"/>
    <w:rsid w:val="004B760D"/>
    <w:rsid w:val="004B7632"/>
    <w:rsid w:val="004B7672"/>
    <w:rsid w:val="004B76A3"/>
    <w:rsid w:val="004B794E"/>
    <w:rsid w:val="004B7A08"/>
    <w:rsid w:val="004B7B94"/>
    <w:rsid w:val="004B7D39"/>
    <w:rsid w:val="004B7E57"/>
    <w:rsid w:val="004B7E69"/>
    <w:rsid w:val="004B7F91"/>
    <w:rsid w:val="004C057C"/>
    <w:rsid w:val="004C07EC"/>
    <w:rsid w:val="004C07F5"/>
    <w:rsid w:val="004C0816"/>
    <w:rsid w:val="004C0856"/>
    <w:rsid w:val="004C08EF"/>
    <w:rsid w:val="004C0C46"/>
    <w:rsid w:val="004C0C7C"/>
    <w:rsid w:val="004C0C92"/>
    <w:rsid w:val="004C0D5C"/>
    <w:rsid w:val="004C14E5"/>
    <w:rsid w:val="004C16D2"/>
    <w:rsid w:val="004C16E1"/>
    <w:rsid w:val="004C177F"/>
    <w:rsid w:val="004C188C"/>
    <w:rsid w:val="004C1A0A"/>
    <w:rsid w:val="004C1AD6"/>
    <w:rsid w:val="004C1D6C"/>
    <w:rsid w:val="004C20EC"/>
    <w:rsid w:val="004C2294"/>
    <w:rsid w:val="004C23CE"/>
    <w:rsid w:val="004C247C"/>
    <w:rsid w:val="004C255D"/>
    <w:rsid w:val="004C2768"/>
    <w:rsid w:val="004C2C08"/>
    <w:rsid w:val="004C2C9A"/>
    <w:rsid w:val="004C3190"/>
    <w:rsid w:val="004C31C3"/>
    <w:rsid w:val="004C333C"/>
    <w:rsid w:val="004C3419"/>
    <w:rsid w:val="004C341E"/>
    <w:rsid w:val="004C3464"/>
    <w:rsid w:val="004C34AF"/>
    <w:rsid w:val="004C3566"/>
    <w:rsid w:val="004C35F4"/>
    <w:rsid w:val="004C36F1"/>
    <w:rsid w:val="004C384E"/>
    <w:rsid w:val="004C3944"/>
    <w:rsid w:val="004C3997"/>
    <w:rsid w:val="004C3BC5"/>
    <w:rsid w:val="004C3C5A"/>
    <w:rsid w:val="004C3D4C"/>
    <w:rsid w:val="004C3E07"/>
    <w:rsid w:val="004C3F00"/>
    <w:rsid w:val="004C3F7C"/>
    <w:rsid w:val="004C40E5"/>
    <w:rsid w:val="004C41EF"/>
    <w:rsid w:val="004C41FA"/>
    <w:rsid w:val="004C42DB"/>
    <w:rsid w:val="004C4747"/>
    <w:rsid w:val="004C4A24"/>
    <w:rsid w:val="004C4A2C"/>
    <w:rsid w:val="004C4B4B"/>
    <w:rsid w:val="004C4BED"/>
    <w:rsid w:val="004C4FB1"/>
    <w:rsid w:val="004C50C5"/>
    <w:rsid w:val="004C50F4"/>
    <w:rsid w:val="004C5188"/>
    <w:rsid w:val="004C5467"/>
    <w:rsid w:val="004C54B1"/>
    <w:rsid w:val="004C55B0"/>
    <w:rsid w:val="004C55F2"/>
    <w:rsid w:val="004C588F"/>
    <w:rsid w:val="004C58EE"/>
    <w:rsid w:val="004C592B"/>
    <w:rsid w:val="004C5B09"/>
    <w:rsid w:val="004C5B0A"/>
    <w:rsid w:val="004C5BDF"/>
    <w:rsid w:val="004C5BF0"/>
    <w:rsid w:val="004C5C26"/>
    <w:rsid w:val="004C5D1E"/>
    <w:rsid w:val="004C5E86"/>
    <w:rsid w:val="004C5ECF"/>
    <w:rsid w:val="004C5EFE"/>
    <w:rsid w:val="004C6056"/>
    <w:rsid w:val="004C60B2"/>
    <w:rsid w:val="004C617A"/>
    <w:rsid w:val="004C62CA"/>
    <w:rsid w:val="004C64E5"/>
    <w:rsid w:val="004C6512"/>
    <w:rsid w:val="004C652B"/>
    <w:rsid w:val="004C65A7"/>
    <w:rsid w:val="004C68CB"/>
    <w:rsid w:val="004C6940"/>
    <w:rsid w:val="004C6B2E"/>
    <w:rsid w:val="004C6C24"/>
    <w:rsid w:val="004C6C8C"/>
    <w:rsid w:val="004C6DEA"/>
    <w:rsid w:val="004C6F70"/>
    <w:rsid w:val="004C70FB"/>
    <w:rsid w:val="004C710F"/>
    <w:rsid w:val="004C740F"/>
    <w:rsid w:val="004C75A4"/>
    <w:rsid w:val="004C762B"/>
    <w:rsid w:val="004C76DD"/>
    <w:rsid w:val="004C775E"/>
    <w:rsid w:val="004C7760"/>
    <w:rsid w:val="004C78AE"/>
    <w:rsid w:val="004C7905"/>
    <w:rsid w:val="004C7B0D"/>
    <w:rsid w:val="004C7B98"/>
    <w:rsid w:val="004C7E47"/>
    <w:rsid w:val="004C7E4C"/>
    <w:rsid w:val="004D021B"/>
    <w:rsid w:val="004D02C5"/>
    <w:rsid w:val="004D03E0"/>
    <w:rsid w:val="004D0667"/>
    <w:rsid w:val="004D07CF"/>
    <w:rsid w:val="004D0A04"/>
    <w:rsid w:val="004D0DCB"/>
    <w:rsid w:val="004D0E83"/>
    <w:rsid w:val="004D0F58"/>
    <w:rsid w:val="004D0FEE"/>
    <w:rsid w:val="004D10B6"/>
    <w:rsid w:val="004D10FD"/>
    <w:rsid w:val="004D116C"/>
    <w:rsid w:val="004D12FA"/>
    <w:rsid w:val="004D13BB"/>
    <w:rsid w:val="004D1698"/>
    <w:rsid w:val="004D17A8"/>
    <w:rsid w:val="004D1A16"/>
    <w:rsid w:val="004D1B4B"/>
    <w:rsid w:val="004D2089"/>
    <w:rsid w:val="004D221D"/>
    <w:rsid w:val="004D23B1"/>
    <w:rsid w:val="004D253D"/>
    <w:rsid w:val="004D25B1"/>
    <w:rsid w:val="004D2604"/>
    <w:rsid w:val="004D2614"/>
    <w:rsid w:val="004D2719"/>
    <w:rsid w:val="004D27B1"/>
    <w:rsid w:val="004D27E7"/>
    <w:rsid w:val="004D2993"/>
    <w:rsid w:val="004D29AD"/>
    <w:rsid w:val="004D2A80"/>
    <w:rsid w:val="004D2BB6"/>
    <w:rsid w:val="004D2C2E"/>
    <w:rsid w:val="004D2D7A"/>
    <w:rsid w:val="004D2FD6"/>
    <w:rsid w:val="004D3115"/>
    <w:rsid w:val="004D3146"/>
    <w:rsid w:val="004D31DA"/>
    <w:rsid w:val="004D325B"/>
    <w:rsid w:val="004D328D"/>
    <w:rsid w:val="004D3852"/>
    <w:rsid w:val="004D3977"/>
    <w:rsid w:val="004D397E"/>
    <w:rsid w:val="004D3A6C"/>
    <w:rsid w:val="004D3B07"/>
    <w:rsid w:val="004D3B84"/>
    <w:rsid w:val="004D3BBC"/>
    <w:rsid w:val="004D3C51"/>
    <w:rsid w:val="004D3D02"/>
    <w:rsid w:val="004D3DC2"/>
    <w:rsid w:val="004D40E0"/>
    <w:rsid w:val="004D41AE"/>
    <w:rsid w:val="004D4340"/>
    <w:rsid w:val="004D4403"/>
    <w:rsid w:val="004D450C"/>
    <w:rsid w:val="004D47D9"/>
    <w:rsid w:val="004D4857"/>
    <w:rsid w:val="004D49A9"/>
    <w:rsid w:val="004D4AFC"/>
    <w:rsid w:val="004D4F31"/>
    <w:rsid w:val="004D4FC8"/>
    <w:rsid w:val="004D4FFC"/>
    <w:rsid w:val="004D500E"/>
    <w:rsid w:val="004D51CB"/>
    <w:rsid w:val="004D5208"/>
    <w:rsid w:val="004D55A6"/>
    <w:rsid w:val="004D56F6"/>
    <w:rsid w:val="004D577C"/>
    <w:rsid w:val="004D57DD"/>
    <w:rsid w:val="004D59EB"/>
    <w:rsid w:val="004D5E18"/>
    <w:rsid w:val="004D5EDB"/>
    <w:rsid w:val="004D6126"/>
    <w:rsid w:val="004D618C"/>
    <w:rsid w:val="004D62B4"/>
    <w:rsid w:val="004D6507"/>
    <w:rsid w:val="004D6810"/>
    <w:rsid w:val="004D6849"/>
    <w:rsid w:val="004D69C4"/>
    <w:rsid w:val="004D6CDC"/>
    <w:rsid w:val="004D6E74"/>
    <w:rsid w:val="004D713B"/>
    <w:rsid w:val="004D735F"/>
    <w:rsid w:val="004D74D1"/>
    <w:rsid w:val="004D75B0"/>
    <w:rsid w:val="004D78C8"/>
    <w:rsid w:val="004D7A7A"/>
    <w:rsid w:val="004D7B2D"/>
    <w:rsid w:val="004D7C7D"/>
    <w:rsid w:val="004D7E86"/>
    <w:rsid w:val="004D7EBA"/>
    <w:rsid w:val="004E00E5"/>
    <w:rsid w:val="004E0197"/>
    <w:rsid w:val="004E02B9"/>
    <w:rsid w:val="004E02E7"/>
    <w:rsid w:val="004E03B1"/>
    <w:rsid w:val="004E0559"/>
    <w:rsid w:val="004E0566"/>
    <w:rsid w:val="004E07D6"/>
    <w:rsid w:val="004E0900"/>
    <w:rsid w:val="004E0A4D"/>
    <w:rsid w:val="004E0A6D"/>
    <w:rsid w:val="004E0DB1"/>
    <w:rsid w:val="004E0FBA"/>
    <w:rsid w:val="004E0FED"/>
    <w:rsid w:val="004E1157"/>
    <w:rsid w:val="004E1198"/>
    <w:rsid w:val="004E1420"/>
    <w:rsid w:val="004E15D9"/>
    <w:rsid w:val="004E1608"/>
    <w:rsid w:val="004E169D"/>
    <w:rsid w:val="004E1CB4"/>
    <w:rsid w:val="004E1DA9"/>
    <w:rsid w:val="004E2076"/>
    <w:rsid w:val="004E2102"/>
    <w:rsid w:val="004E22AB"/>
    <w:rsid w:val="004E2642"/>
    <w:rsid w:val="004E2693"/>
    <w:rsid w:val="004E26F9"/>
    <w:rsid w:val="004E2853"/>
    <w:rsid w:val="004E2AB5"/>
    <w:rsid w:val="004E2C73"/>
    <w:rsid w:val="004E2CEA"/>
    <w:rsid w:val="004E2D59"/>
    <w:rsid w:val="004E2D78"/>
    <w:rsid w:val="004E2ED2"/>
    <w:rsid w:val="004E2FDE"/>
    <w:rsid w:val="004E301A"/>
    <w:rsid w:val="004E3235"/>
    <w:rsid w:val="004E3429"/>
    <w:rsid w:val="004E34DC"/>
    <w:rsid w:val="004E3511"/>
    <w:rsid w:val="004E356E"/>
    <w:rsid w:val="004E3577"/>
    <w:rsid w:val="004E36B9"/>
    <w:rsid w:val="004E36D4"/>
    <w:rsid w:val="004E37BF"/>
    <w:rsid w:val="004E3810"/>
    <w:rsid w:val="004E391A"/>
    <w:rsid w:val="004E39F8"/>
    <w:rsid w:val="004E3CBA"/>
    <w:rsid w:val="004E413F"/>
    <w:rsid w:val="004E42AF"/>
    <w:rsid w:val="004E43E0"/>
    <w:rsid w:val="004E4466"/>
    <w:rsid w:val="004E49A9"/>
    <w:rsid w:val="004E4B0C"/>
    <w:rsid w:val="004E4C60"/>
    <w:rsid w:val="004E4F14"/>
    <w:rsid w:val="004E4FDD"/>
    <w:rsid w:val="004E5005"/>
    <w:rsid w:val="004E51D0"/>
    <w:rsid w:val="004E51FB"/>
    <w:rsid w:val="004E5338"/>
    <w:rsid w:val="004E541D"/>
    <w:rsid w:val="004E56B3"/>
    <w:rsid w:val="004E56C3"/>
    <w:rsid w:val="004E56F5"/>
    <w:rsid w:val="004E571D"/>
    <w:rsid w:val="004E591D"/>
    <w:rsid w:val="004E59CB"/>
    <w:rsid w:val="004E5B29"/>
    <w:rsid w:val="004E5B6B"/>
    <w:rsid w:val="004E5BDB"/>
    <w:rsid w:val="004E5DBF"/>
    <w:rsid w:val="004E5DF6"/>
    <w:rsid w:val="004E5E19"/>
    <w:rsid w:val="004E5E31"/>
    <w:rsid w:val="004E62C0"/>
    <w:rsid w:val="004E62C4"/>
    <w:rsid w:val="004E63AF"/>
    <w:rsid w:val="004E6472"/>
    <w:rsid w:val="004E64AD"/>
    <w:rsid w:val="004E6607"/>
    <w:rsid w:val="004E6699"/>
    <w:rsid w:val="004E66D9"/>
    <w:rsid w:val="004E6841"/>
    <w:rsid w:val="004E6945"/>
    <w:rsid w:val="004E6A86"/>
    <w:rsid w:val="004E6A8F"/>
    <w:rsid w:val="004E6B4B"/>
    <w:rsid w:val="004E6BD5"/>
    <w:rsid w:val="004E6BF9"/>
    <w:rsid w:val="004E6CB7"/>
    <w:rsid w:val="004E6F32"/>
    <w:rsid w:val="004E6F52"/>
    <w:rsid w:val="004E6F69"/>
    <w:rsid w:val="004E6FE3"/>
    <w:rsid w:val="004E6FF1"/>
    <w:rsid w:val="004E72E4"/>
    <w:rsid w:val="004E7398"/>
    <w:rsid w:val="004E7602"/>
    <w:rsid w:val="004E765F"/>
    <w:rsid w:val="004E7674"/>
    <w:rsid w:val="004E7B22"/>
    <w:rsid w:val="004E7ED9"/>
    <w:rsid w:val="004F01BA"/>
    <w:rsid w:val="004F02AD"/>
    <w:rsid w:val="004F041C"/>
    <w:rsid w:val="004F07DE"/>
    <w:rsid w:val="004F08AC"/>
    <w:rsid w:val="004F08D8"/>
    <w:rsid w:val="004F0A22"/>
    <w:rsid w:val="004F0BA5"/>
    <w:rsid w:val="004F0C5A"/>
    <w:rsid w:val="004F0C5F"/>
    <w:rsid w:val="004F0FA6"/>
    <w:rsid w:val="004F107E"/>
    <w:rsid w:val="004F10D7"/>
    <w:rsid w:val="004F117F"/>
    <w:rsid w:val="004F1571"/>
    <w:rsid w:val="004F1598"/>
    <w:rsid w:val="004F161A"/>
    <w:rsid w:val="004F1660"/>
    <w:rsid w:val="004F17B0"/>
    <w:rsid w:val="004F18BF"/>
    <w:rsid w:val="004F18E8"/>
    <w:rsid w:val="004F1B5B"/>
    <w:rsid w:val="004F1B71"/>
    <w:rsid w:val="004F1D5E"/>
    <w:rsid w:val="004F1E2F"/>
    <w:rsid w:val="004F1F2D"/>
    <w:rsid w:val="004F21F5"/>
    <w:rsid w:val="004F21F9"/>
    <w:rsid w:val="004F2684"/>
    <w:rsid w:val="004F29DA"/>
    <w:rsid w:val="004F2A96"/>
    <w:rsid w:val="004F2BC1"/>
    <w:rsid w:val="004F2BD8"/>
    <w:rsid w:val="004F3237"/>
    <w:rsid w:val="004F3245"/>
    <w:rsid w:val="004F32D2"/>
    <w:rsid w:val="004F32D3"/>
    <w:rsid w:val="004F33AD"/>
    <w:rsid w:val="004F34A5"/>
    <w:rsid w:val="004F369F"/>
    <w:rsid w:val="004F395F"/>
    <w:rsid w:val="004F3C54"/>
    <w:rsid w:val="004F3CB7"/>
    <w:rsid w:val="004F3CC4"/>
    <w:rsid w:val="004F3ED8"/>
    <w:rsid w:val="004F4024"/>
    <w:rsid w:val="004F41A4"/>
    <w:rsid w:val="004F41F0"/>
    <w:rsid w:val="004F4322"/>
    <w:rsid w:val="004F43BE"/>
    <w:rsid w:val="004F43EC"/>
    <w:rsid w:val="004F44A6"/>
    <w:rsid w:val="004F453C"/>
    <w:rsid w:val="004F4705"/>
    <w:rsid w:val="004F473D"/>
    <w:rsid w:val="004F4928"/>
    <w:rsid w:val="004F4B61"/>
    <w:rsid w:val="004F4B77"/>
    <w:rsid w:val="004F4BAB"/>
    <w:rsid w:val="004F4BEE"/>
    <w:rsid w:val="004F4F10"/>
    <w:rsid w:val="004F50A1"/>
    <w:rsid w:val="004F5225"/>
    <w:rsid w:val="004F53B2"/>
    <w:rsid w:val="004F53C2"/>
    <w:rsid w:val="004F540E"/>
    <w:rsid w:val="004F55B0"/>
    <w:rsid w:val="004F5732"/>
    <w:rsid w:val="004F57C9"/>
    <w:rsid w:val="004F5A78"/>
    <w:rsid w:val="004F5BFB"/>
    <w:rsid w:val="004F5EB0"/>
    <w:rsid w:val="004F61BF"/>
    <w:rsid w:val="004F67E7"/>
    <w:rsid w:val="004F686B"/>
    <w:rsid w:val="004F6B89"/>
    <w:rsid w:val="004F6BB3"/>
    <w:rsid w:val="004F6F5B"/>
    <w:rsid w:val="004F7072"/>
    <w:rsid w:val="004F70B7"/>
    <w:rsid w:val="004F72B8"/>
    <w:rsid w:val="004F74AE"/>
    <w:rsid w:val="004F772C"/>
    <w:rsid w:val="004F79AA"/>
    <w:rsid w:val="004F7C63"/>
    <w:rsid w:val="004F7DAF"/>
    <w:rsid w:val="004F7ECD"/>
    <w:rsid w:val="004F7F09"/>
    <w:rsid w:val="004F7F4A"/>
    <w:rsid w:val="0050002C"/>
    <w:rsid w:val="0050003E"/>
    <w:rsid w:val="0050043D"/>
    <w:rsid w:val="0050050B"/>
    <w:rsid w:val="00500864"/>
    <w:rsid w:val="005008F7"/>
    <w:rsid w:val="00500A52"/>
    <w:rsid w:val="00500C02"/>
    <w:rsid w:val="00500C22"/>
    <w:rsid w:val="00500C56"/>
    <w:rsid w:val="00500F13"/>
    <w:rsid w:val="00501071"/>
    <w:rsid w:val="005011B9"/>
    <w:rsid w:val="005017EE"/>
    <w:rsid w:val="00501A80"/>
    <w:rsid w:val="00501B9C"/>
    <w:rsid w:val="00501BE2"/>
    <w:rsid w:val="00501C2B"/>
    <w:rsid w:val="00501CCA"/>
    <w:rsid w:val="00501F1C"/>
    <w:rsid w:val="00501F84"/>
    <w:rsid w:val="00502281"/>
    <w:rsid w:val="005023F6"/>
    <w:rsid w:val="00502415"/>
    <w:rsid w:val="00502588"/>
    <w:rsid w:val="005025AC"/>
    <w:rsid w:val="005025EB"/>
    <w:rsid w:val="0050283F"/>
    <w:rsid w:val="0050299F"/>
    <w:rsid w:val="005029BE"/>
    <w:rsid w:val="00502B56"/>
    <w:rsid w:val="00502B70"/>
    <w:rsid w:val="00502F58"/>
    <w:rsid w:val="00503012"/>
    <w:rsid w:val="00503021"/>
    <w:rsid w:val="0050310D"/>
    <w:rsid w:val="00503261"/>
    <w:rsid w:val="00503420"/>
    <w:rsid w:val="0050347A"/>
    <w:rsid w:val="00503577"/>
    <w:rsid w:val="0050371A"/>
    <w:rsid w:val="00503792"/>
    <w:rsid w:val="005039E1"/>
    <w:rsid w:val="00503A89"/>
    <w:rsid w:val="00503B5C"/>
    <w:rsid w:val="00503CC1"/>
    <w:rsid w:val="00503CD8"/>
    <w:rsid w:val="00503D28"/>
    <w:rsid w:val="00503D3A"/>
    <w:rsid w:val="00503F88"/>
    <w:rsid w:val="005040FA"/>
    <w:rsid w:val="0050417D"/>
    <w:rsid w:val="00504239"/>
    <w:rsid w:val="005042C6"/>
    <w:rsid w:val="00504327"/>
    <w:rsid w:val="00504522"/>
    <w:rsid w:val="0050471F"/>
    <w:rsid w:val="005047BE"/>
    <w:rsid w:val="00504B91"/>
    <w:rsid w:val="00504BF0"/>
    <w:rsid w:val="00504C43"/>
    <w:rsid w:val="00504CFB"/>
    <w:rsid w:val="00504D11"/>
    <w:rsid w:val="00504D3C"/>
    <w:rsid w:val="00504F24"/>
    <w:rsid w:val="00504F61"/>
    <w:rsid w:val="005050A2"/>
    <w:rsid w:val="00505132"/>
    <w:rsid w:val="005051D6"/>
    <w:rsid w:val="005052D3"/>
    <w:rsid w:val="005052E9"/>
    <w:rsid w:val="00505690"/>
    <w:rsid w:val="005057B3"/>
    <w:rsid w:val="0050586D"/>
    <w:rsid w:val="00505A64"/>
    <w:rsid w:val="00505B80"/>
    <w:rsid w:val="00505DAC"/>
    <w:rsid w:val="00505EFC"/>
    <w:rsid w:val="005061FB"/>
    <w:rsid w:val="0050625E"/>
    <w:rsid w:val="00506277"/>
    <w:rsid w:val="0050638A"/>
    <w:rsid w:val="005063C7"/>
    <w:rsid w:val="00506436"/>
    <w:rsid w:val="005064BF"/>
    <w:rsid w:val="005065DA"/>
    <w:rsid w:val="00506697"/>
    <w:rsid w:val="00506710"/>
    <w:rsid w:val="0050689E"/>
    <w:rsid w:val="005069A6"/>
    <w:rsid w:val="00506CAF"/>
    <w:rsid w:val="00506FFB"/>
    <w:rsid w:val="00507152"/>
    <w:rsid w:val="005071C2"/>
    <w:rsid w:val="00507451"/>
    <w:rsid w:val="005074C8"/>
    <w:rsid w:val="00507522"/>
    <w:rsid w:val="00507604"/>
    <w:rsid w:val="00507729"/>
    <w:rsid w:val="00507980"/>
    <w:rsid w:val="0050798F"/>
    <w:rsid w:val="00507AED"/>
    <w:rsid w:val="00507CD6"/>
    <w:rsid w:val="00507D45"/>
    <w:rsid w:val="00507E3A"/>
    <w:rsid w:val="00507FAA"/>
    <w:rsid w:val="00510024"/>
    <w:rsid w:val="00510115"/>
    <w:rsid w:val="00510243"/>
    <w:rsid w:val="005103EB"/>
    <w:rsid w:val="0051063A"/>
    <w:rsid w:val="0051066F"/>
    <w:rsid w:val="00510671"/>
    <w:rsid w:val="005107B8"/>
    <w:rsid w:val="005109DC"/>
    <w:rsid w:val="005109F6"/>
    <w:rsid w:val="00510A3C"/>
    <w:rsid w:val="00510D0F"/>
    <w:rsid w:val="00510DAB"/>
    <w:rsid w:val="00510DE2"/>
    <w:rsid w:val="00510F60"/>
    <w:rsid w:val="00511109"/>
    <w:rsid w:val="0051110B"/>
    <w:rsid w:val="00511405"/>
    <w:rsid w:val="005114D0"/>
    <w:rsid w:val="005116FD"/>
    <w:rsid w:val="00511754"/>
    <w:rsid w:val="005117C1"/>
    <w:rsid w:val="005119BC"/>
    <w:rsid w:val="00511D5B"/>
    <w:rsid w:val="00511EC0"/>
    <w:rsid w:val="00511FC7"/>
    <w:rsid w:val="005121A4"/>
    <w:rsid w:val="005126E7"/>
    <w:rsid w:val="00512823"/>
    <w:rsid w:val="00512831"/>
    <w:rsid w:val="005129BC"/>
    <w:rsid w:val="00512A9E"/>
    <w:rsid w:val="00512BA6"/>
    <w:rsid w:val="00512C76"/>
    <w:rsid w:val="00512CF9"/>
    <w:rsid w:val="00512D07"/>
    <w:rsid w:val="00512E6A"/>
    <w:rsid w:val="00512E70"/>
    <w:rsid w:val="0051300B"/>
    <w:rsid w:val="0051314B"/>
    <w:rsid w:val="0051316A"/>
    <w:rsid w:val="0051318A"/>
    <w:rsid w:val="005133D3"/>
    <w:rsid w:val="00513826"/>
    <w:rsid w:val="0051383C"/>
    <w:rsid w:val="0051387F"/>
    <w:rsid w:val="00513890"/>
    <w:rsid w:val="00513C93"/>
    <w:rsid w:val="00513CF5"/>
    <w:rsid w:val="00513CF9"/>
    <w:rsid w:val="00513DE7"/>
    <w:rsid w:val="00513FC0"/>
    <w:rsid w:val="005140C7"/>
    <w:rsid w:val="005142C8"/>
    <w:rsid w:val="00514304"/>
    <w:rsid w:val="00514428"/>
    <w:rsid w:val="00514539"/>
    <w:rsid w:val="00514661"/>
    <w:rsid w:val="0051474F"/>
    <w:rsid w:val="005148C1"/>
    <w:rsid w:val="00514B13"/>
    <w:rsid w:val="00514BD4"/>
    <w:rsid w:val="00514EEC"/>
    <w:rsid w:val="00514F65"/>
    <w:rsid w:val="0051501C"/>
    <w:rsid w:val="005150D8"/>
    <w:rsid w:val="005150E3"/>
    <w:rsid w:val="00515103"/>
    <w:rsid w:val="0051546F"/>
    <w:rsid w:val="0051550F"/>
    <w:rsid w:val="005155F7"/>
    <w:rsid w:val="00515816"/>
    <w:rsid w:val="0051593D"/>
    <w:rsid w:val="0051595B"/>
    <w:rsid w:val="00515A52"/>
    <w:rsid w:val="00515BFE"/>
    <w:rsid w:val="00515C7F"/>
    <w:rsid w:val="00515F4F"/>
    <w:rsid w:val="00516186"/>
    <w:rsid w:val="0051623E"/>
    <w:rsid w:val="00516360"/>
    <w:rsid w:val="00516455"/>
    <w:rsid w:val="00516605"/>
    <w:rsid w:val="00516614"/>
    <w:rsid w:val="0051668A"/>
    <w:rsid w:val="00516747"/>
    <w:rsid w:val="005168B1"/>
    <w:rsid w:val="005168F9"/>
    <w:rsid w:val="00516A1F"/>
    <w:rsid w:val="00516A45"/>
    <w:rsid w:val="00516BC0"/>
    <w:rsid w:val="00516CD4"/>
    <w:rsid w:val="00516CFD"/>
    <w:rsid w:val="00516E3A"/>
    <w:rsid w:val="0051702C"/>
    <w:rsid w:val="00517087"/>
    <w:rsid w:val="005172DB"/>
    <w:rsid w:val="0051736D"/>
    <w:rsid w:val="00517411"/>
    <w:rsid w:val="0051783E"/>
    <w:rsid w:val="00517923"/>
    <w:rsid w:val="005179AC"/>
    <w:rsid w:val="00517A03"/>
    <w:rsid w:val="00517BF0"/>
    <w:rsid w:val="00517C37"/>
    <w:rsid w:val="00517CE1"/>
    <w:rsid w:val="00517D03"/>
    <w:rsid w:val="00517D15"/>
    <w:rsid w:val="00517EA7"/>
    <w:rsid w:val="00517EF7"/>
    <w:rsid w:val="00517FCE"/>
    <w:rsid w:val="0052006F"/>
    <w:rsid w:val="005201D5"/>
    <w:rsid w:val="00520214"/>
    <w:rsid w:val="00520425"/>
    <w:rsid w:val="00520452"/>
    <w:rsid w:val="00520483"/>
    <w:rsid w:val="005205DB"/>
    <w:rsid w:val="00520858"/>
    <w:rsid w:val="00520ABA"/>
    <w:rsid w:val="00520BD6"/>
    <w:rsid w:val="00520BF3"/>
    <w:rsid w:val="00520C85"/>
    <w:rsid w:val="00520D07"/>
    <w:rsid w:val="00520D0C"/>
    <w:rsid w:val="00520E32"/>
    <w:rsid w:val="00520E97"/>
    <w:rsid w:val="00521065"/>
    <w:rsid w:val="005210A4"/>
    <w:rsid w:val="005210B9"/>
    <w:rsid w:val="00521150"/>
    <w:rsid w:val="00521353"/>
    <w:rsid w:val="00521579"/>
    <w:rsid w:val="00521664"/>
    <w:rsid w:val="00521681"/>
    <w:rsid w:val="005216A0"/>
    <w:rsid w:val="005219D0"/>
    <w:rsid w:val="005219DA"/>
    <w:rsid w:val="00521A39"/>
    <w:rsid w:val="00521C91"/>
    <w:rsid w:val="00521D04"/>
    <w:rsid w:val="00521D92"/>
    <w:rsid w:val="00521E38"/>
    <w:rsid w:val="00521FEB"/>
    <w:rsid w:val="00522028"/>
    <w:rsid w:val="00522089"/>
    <w:rsid w:val="005220A5"/>
    <w:rsid w:val="00522148"/>
    <w:rsid w:val="005221DD"/>
    <w:rsid w:val="00522334"/>
    <w:rsid w:val="00522366"/>
    <w:rsid w:val="005223F7"/>
    <w:rsid w:val="005224FF"/>
    <w:rsid w:val="00522718"/>
    <w:rsid w:val="00522845"/>
    <w:rsid w:val="0052288C"/>
    <w:rsid w:val="00522B05"/>
    <w:rsid w:val="00522B80"/>
    <w:rsid w:val="00522BC5"/>
    <w:rsid w:val="00522D5A"/>
    <w:rsid w:val="00522DE8"/>
    <w:rsid w:val="00522FAC"/>
    <w:rsid w:val="00523128"/>
    <w:rsid w:val="00523146"/>
    <w:rsid w:val="005231AF"/>
    <w:rsid w:val="005232DE"/>
    <w:rsid w:val="00523336"/>
    <w:rsid w:val="00523391"/>
    <w:rsid w:val="00523451"/>
    <w:rsid w:val="0052368A"/>
    <w:rsid w:val="00523855"/>
    <w:rsid w:val="005239F9"/>
    <w:rsid w:val="00523C36"/>
    <w:rsid w:val="00523E47"/>
    <w:rsid w:val="00523F12"/>
    <w:rsid w:val="00524437"/>
    <w:rsid w:val="005247F1"/>
    <w:rsid w:val="00524993"/>
    <w:rsid w:val="00524C10"/>
    <w:rsid w:val="00524CAD"/>
    <w:rsid w:val="00524CAF"/>
    <w:rsid w:val="00524D91"/>
    <w:rsid w:val="00524EBD"/>
    <w:rsid w:val="00524FAA"/>
    <w:rsid w:val="00524FD0"/>
    <w:rsid w:val="005250CE"/>
    <w:rsid w:val="00525224"/>
    <w:rsid w:val="005252B5"/>
    <w:rsid w:val="00525313"/>
    <w:rsid w:val="00525389"/>
    <w:rsid w:val="00525459"/>
    <w:rsid w:val="005258BD"/>
    <w:rsid w:val="00525AFA"/>
    <w:rsid w:val="00525DAD"/>
    <w:rsid w:val="00525F1A"/>
    <w:rsid w:val="005260C2"/>
    <w:rsid w:val="00526157"/>
    <w:rsid w:val="00526347"/>
    <w:rsid w:val="00526379"/>
    <w:rsid w:val="00526416"/>
    <w:rsid w:val="0052641D"/>
    <w:rsid w:val="005264E7"/>
    <w:rsid w:val="00526636"/>
    <w:rsid w:val="005266DA"/>
    <w:rsid w:val="0052685F"/>
    <w:rsid w:val="00526892"/>
    <w:rsid w:val="0052694A"/>
    <w:rsid w:val="00526B30"/>
    <w:rsid w:val="00526BE7"/>
    <w:rsid w:val="00526CD7"/>
    <w:rsid w:val="00526CFE"/>
    <w:rsid w:val="00526DA7"/>
    <w:rsid w:val="005270BB"/>
    <w:rsid w:val="00527104"/>
    <w:rsid w:val="00527280"/>
    <w:rsid w:val="00527290"/>
    <w:rsid w:val="0052787E"/>
    <w:rsid w:val="00527A54"/>
    <w:rsid w:val="00527C28"/>
    <w:rsid w:val="00527D2F"/>
    <w:rsid w:val="00527DF0"/>
    <w:rsid w:val="00527FBB"/>
    <w:rsid w:val="005300AF"/>
    <w:rsid w:val="00530560"/>
    <w:rsid w:val="00530615"/>
    <w:rsid w:val="005309C1"/>
    <w:rsid w:val="00530C72"/>
    <w:rsid w:val="00530D13"/>
    <w:rsid w:val="00530D6F"/>
    <w:rsid w:val="00530EB1"/>
    <w:rsid w:val="00530F62"/>
    <w:rsid w:val="005310CC"/>
    <w:rsid w:val="005310DB"/>
    <w:rsid w:val="00531120"/>
    <w:rsid w:val="005311EA"/>
    <w:rsid w:val="0053124D"/>
    <w:rsid w:val="00531252"/>
    <w:rsid w:val="00531265"/>
    <w:rsid w:val="005312CB"/>
    <w:rsid w:val="0053151E"/>
    <w:rsid w:val="005315B3"/>
    <w:rsid w:val="0053173F"/>
    <w:rsid w:val="0053174F"/>
    <w:rsid w:val="0053178E"/>
    <w:rsid w:val="00531AEF"/>
    <w:rsid w:val="00531B14"/>
    <w:rsid w:val="00531BA8"/>
    <w:rsid w:val="00531C0D"/>
    <w:rsid w:val="00531C3B"/>
    <w:rsid w:val="00531CBE"/>
    <w:rsid w:val="00531CD5"/>
    <w:rsid w:val="00531D51"/>
    <w:rsid w:val="00531ED1"/>
    <w:rsid w:val="00531F8C"/>
    <w:rsid w:val="00532037"/>
    <w:rsid w:val="00532061"/>
    <w:rsid w:val="0053245A"/>
    <w:rsid w:val="00532656"/>
    <w:rsid w:val="0053275E"/>
    <w:rsid w:val="00532B02"/>
    <w:rsid w:val="00532BC7"/>
    <w:rsid w:val="00532E23"/>
    <w:rsid w:val="00532F06"/>
    <w:rsid w:val="00533090"/>
    <w:rsid w:val="005332C1"/>
    <w:rsid w:val="005332EF"/>
    <w:rsid w:val="005334B8"/>
    <w:rsid w:val="00533507"/>
    <w:rsid w:val="00533631"/>
    <w:rsid w:val="00533661"/>
    <w:rsid w:val="005336D4"/>
    <w:rsid w:val="005336D7"/>
    <w:rsid w:val="0053377B"/>
    <w:rsid w:val="00533844"/>
    <w:rsid w:val="00533B65"/>
    <w:rsid w:val="00533CC1"/>
    <w:rsid w:val="00533CDB"/>
    <w:rsid w:val="00533D54"/>
    <w:rsid w:val="00533D6E"/>
    <w:rsid w:val="00533DE6"/>
    <w:rsid w:val="00533E41"/>
    <w:rsid w:val="00534027"/>
    <w:rsid w:val="005341D6"/>
    <w:rsid w:val="005341E2"/>
    <w:rsid w:val="005342D6"/>
    <w:rsid w:val="005342D7"/>
    <w:rsid w:val="00534890"/>
    <w:rsid w:val="00534BD3"/>
    <w:rsid w:val="00534D81"/>
    <w:rsid w:val="00534D88"/>
    <w:rsid w:val="00534E03"/>
    <w:rsid w:val="00535006"/>
    <w:rsid w:val="00535174"/>
    <w:rsid w:val="0053517D"/>
    <w:rsid w:val="0053540E"/>
    <w:rsid w:val="005354E6"/>
    <w:rsid w:val="005356F8"/>
    <w:rsid w:val="005356F9"/>
    <w:rsid w:val="0053574B"/>
    <w:rsid w:val="0053583A"/>
    <w:rsid w:val="00535843"/>
    <w:rsid w:val="00535CA0"/>
    <w:rsid w:val="00535CC2"/>
    <w:rsid w:val="00535DA0"/>
    <w:rsid w:val="00535DFE"/>
    <w:rsid w:val="00535FE3"/>
    <w:rsid w:val="005360A5"/>
    <w:rsid w:val="005361F8"/>
    <w:rsid w:val="0053645D"/>
    <w:rsid w:val="00536742"/>
    <w:rsid w:val="00536845"/>
    <w:rsid w:val="005368B5"/>
    <w:rsid w:val="005368CE"/>
    <w:rsid w:val="005369CB"/>
    <w:rsid w:val="00536D29"/>
    <w:rsid w:val="00536D5B"/>
    <w:rsid w:val="00536EE7"/>
    <w:rsid w:val="005372FC"/>
    <w:rsid w:val="005374A8"/>
    <w:rsid w:val="00537596"/>
    <w:rsid w:val="0053760D"/>
    <w:rsid w:val="0053776B"/>
    <w:rsid w:val="00537915"/>
    <w:rsid w:val="00537939"/>
    <w:rsid w:val="00537B53"/>
    <w:rsid w:val="00537D68"/>
    <w:rsid w:val="00540211"/>
    <w:rsid w:val="0054031A"/>
    <w:rsid w:val="00540971"/>
    <w:rsid w:val="00540A6E"/>
    <w:rsid w:val="00540ADB"/>
    <w:rsid w:val="00540AEB"/>
    <w:rsid w:val="00540B95"/>
    <w:rsid w:val="00540FE6"/>
    <w:rsid w:val="00541002"/>
    <w:rsid w:val="00541064"/>
    <w:rsid w:val="0054123A"/>
    <w:rsid w:val="005412C2"/>
    <w:rsid w:val="0054178A"/>
    <w:rsid w:val="005418DF"/>
    <w:rsid w:val="00541AAC"/>
    <w:rsid w:val="00541AFC"/>
    <w:rsid w:val="00541D5F"/>
    <w:rsid w:val="00541F21"/>
    <w:rsid w:val="00541FD9"/>
    <w:rsid w:val="00541FE0"/>
    <w:rsid w:val="0054220E"/>
    <w:rsid w:val="00542425"/>
    <w:rsid w:val="0054247B"/>
    <w:rsid w:val="0054252B"/>
    <w:rsid w:val="005425F9"/>
    <w:rsid w:val="00542681"/>
    <w:rsid w:val="005426C6"/>
    <w:rsid w:val="00542791"/>
    <w:rsid w:val="00542843"/>
    <w:rsid w:val="00542874"/>
    <w:rsid w:val="005429D5"/>
    <w:rsid w:val="00542A73"/>
    <w:rsid w:val="00542C34"/>
    <w:rsid w:val="00542C99"/>
    <w:rsid w:val="00542CBC"/>
    <w:rsid w:val="00542D34"/>
    <w:rsid w:val="00542E00"/>
    <w:rsid w:val="00542F9D"/>
    <w:rsid w:val="005431C5"/>
    <w:rsid w:val="0054337F"/>
    <w:rsid w:val="0054349F"/>
    <w:rsid w:val="005435FA"/>
    <w:rsid w:val="00543AA9"/>
    <w:rsid w:val="00543AB4"/>
    <w:rsid w:val="00543AD9"/>
    <w:rsid w:val="00543B68"/>
    <w:rsid w:val="00543C07"/>
    <w:rsid w:val="00543EE9"/>
    <w:rsid w:val="00544013"/>
    <w:rsid w:val="005444FE"/>
    <w:rsid w:val="005445E0"/>
    <w:rsid w:val="00544833"/>
    <w:rsid w:val="00544870"/>
    <w:rsid w:val="0054490A"/>
    <w:rsid w:val="00544963"/>
    <w:rsid w:val="00544DE2"/>
    <w:rsid w:val="00544F20"/>
    <w:rsid w:val="00544F33"/>
    <w:rsid w:val="005450FD"/>
    <w:rsid w:val="005453EC"/>
    <w:rsid w:val="00545493"/>
    <w:rsid w:val="005455BD"/>
    <w:rsid w:val="00545642"/>
    <w:rsid w:val="00545760"/>
    <w:rsid w:val="0054585D"/>
    <w:rsid w:val="005458E6"/>
    <w:rsid w:val="00545925"/>
    <w:rsid w:val="0054597A"/>
    <w:rsid w:val="00545B07"/>
    <w:rsid w:val="00545C7C"/>
    <w:rsid w:val="00545CBB"/>
    <w:rsid w:val="00545CF0"/>
    <w:rsid w:val="00545DD2"/>
    <w:rsid w:val="00545F90"/>
    <w:rsid w:val="00545FE4"/>
    <w:rsid w:val="005460E0"/>
    <w:rsid w:val="00546134"/>
    <w:rsid w:val="005462DD"/>
    <w:rsid w:val="005466EB"/>
    <w:rsid w:val="00546737"/>
    <w:rsid w:val="00546829"/>
    <w:rsid w:val="00546A6D"/>
    <w:rsid w:val="00546DF1"/>
    <w:rsid w:val="00546EF4"/>
    <w:rsid w:val="00547192"/>
    <w:rsid w:val="00547286"/>
    <w:rsid w:val="005475A8"/>
    <w:rsid w:val="005475D4"/>
    <w:rsid w:val="005476F6"/>
    <w:rsid w:val="00547B04"/>
    <w:rsid w:val="00547CB9"/>
    <w:rsid w:val="00547D21"/>
    <w:rsid w:val="00547D8F"/>
    <w:rsid w:val="00547EAB"/>
    <w:rsid w:val="00547F8B"/>
    <w:rsid w:val="005501AD"/>
    <w:rsid w:val="005501EA"/>
    <w:rsid w:val="00550248"/>
    <w:rsid w:val="0055044B"/>
    <w:rsid w:val="005504AE"/>
    <w:rsid w:val="005505E4"/>
    <w:rsid w:val="0055065C"/>
    <w:rsid w:val="00550747"/>
    <w:rsid w:val="005508C0"/>
    <w:rsid w:val="005508E3"/>
    <w:rsid w:val="005509A6"/>
    <w:rsid w:val="00550A1C"/>
    <w:rsid w:val="00550A31"/>
    <w:rsid w:val="00550A51"/>
    <w:rsid w:val="00550B49"/>
    <w:rsid w:val="00550BCA"/>
    <w:rsid w:val="00550CC8"/>
    <w:rsid w:val="00550D8F"/>
    <w:rsid w:val="00550DD9"/>
    <w:rsid w:val="00550F04"/>
    <w:rsid w:val="00550FB0"/>
    <w:rsid w:val="005510BB"/>
    <w:rsid w:val="00551127"/>
    <w:rsid w:val="0055136A"/>
    <w:rsid w:val="00551416"/>
    <w:rsid w:val="00551451"/>
    <w:rsid w:val="0055149B"/>
    <w:rsid w:val="00551642"/>
    <w:rsid w:val="005516E3"/>
    <w:rsid w:val="00551701"/>
    <w:rsid w:val="00551757"/>
    <w:rsid w:val="005518A3"/>
    <w:rsid w:val="00551B02"/>
    <w:rsid w:val="00551CC5"/>
    <w:rsid w:val="00551EA6"/>
    <w:rsid w:val="005520C9"/>
    <w:rsid w:val="005522CD"/>
    <w:rsid w:val="005522EE"/>
    <w:rsid w:val="0055245D"/>
    <w:rsid w:val="005526E5"/>
    <w:rsid w:val="005529D9"/>
    <w:rsid w:val="00552C1F"/>
    <w:rsid w:val="00552F48"/>
    <w:rsid w:val="00552F72"/>
    <w:rsid w:val="0055302B"/>
    <w:rsid w:val="00553222"/>
    <w:rsid w:val="0055323B"/>
    <w:rsid w:val="005532B5"/>
    <w:rsid w:val="005534BC"/>
    <w:rsid w:val="00553500"/>
    <w:rsid w:val="00553532"/>
    <w:rsid w:val="00553881"/>
    <w:rsid w:val="0055390D"/>
    <w:rsid w:val="00553C3B"/>
    <w:rsid w:val="00553CC2"/>
    <w:rsid w:val="00553D2B"/>
    <w:rsid w:val="00553D5E"/>
    <w:rsid w:val="00553DCF"/>
    <w:rsid w:val="00553E0D"/>
    <w:rsid w:val="00553ED5"/>
    <w:rsid w:val="00553FC8"/>
    <w:rsid w:val="00554021"/>
    <w:rsid w:val="0055431E"/>
    <w:rsid w:val="005543E5"/>
    <w:rsid w:val="00554534"/>
    <w:rsid w:val="0055483C"/>
    <w:rsid w:val="0055488A"/>
    <w:rsid w:val="005548F1"/>
    <w:rsid w:val="00554A52"/>
    <w:rsid w:val="00554C2F"/>
    <w:rsid w:val="00554CD3"/>
    <w:rsid w:val="00554DF4"/>
    <w:rsid w:val="00554EEA"/>
    <w:rsid w:val="00555285"/>
    <w:rsid w:val="005552F0"/>
    <w:rsid w:val="00555695"/>
    <w:rsid w:val="00555715"/>
    <w:rsid w:val="0055581B"/>
    <w:rsid w:val="005558D1"/>
    <w:rsid w:val="00555993"/>
    <w:rsid w:val="00555ADD"/>
    <w:rsid w:val="00555BBE"/>
    <w:rsid w:val="00555CF1"/>
    <w:rsid w:val="00555D4A"/>
    <w:rsid w:val="00555E2E"/>
    <w:rsid w:val="00555F1D"/>
    <w:rsid w:val="00556044"/>
    <w:rsid w:val="0055645E"/>
    <w:rsid w:val="005565DA"/>
    <w:rsid w:val="00556654"/>
    <w:rsid w:val="00556663"/>
    <w:rsid w:val="005566E2"/>
    <w:rsid w:val="00556AFE"/>
    <w:rsid w:val="00556C0C"/>
    <w:rsid w:val="00556D30"/>
    <w:rsid w:val="00556EDA"/>
    <w:rsid w:val="00556FC5"/>
    <w:rsid w:val="00557328"/>
    <w:rsid w:val="00557375"/>
    <w:rsid w:val="005573F5"/>
    <w:rsid w:val="00557746"/>
    <w:rsid w:val="0055796A"/>
    <w:rsid w:val="005579DD"/>
    <w:rsid w:val="00557A32"/>
    <w:rsid w:val="00557CA6"/>
    <w:rsid w:val="00557CE0"/>
    <w:rsid w:val="00557E02"/>
    <w:rsid w:val="00557E81"/>
    <w:rsid w:val="00557ED7"/>
    <w:rsid w:val="005600BD"/>
    <w:rsid w:val="00560172"/>
    <w:rsid w:val="0056035B"/>
    <w:rsid w:val="005606A9"/>
    <w:rsid w:val="00560769"/>
    <w:rsid w:val="0056096E"/>
    <w:rsid w:val="00560CCB"/>
    <w:rsid w:val="005612EE"/>
    <w:rsid w:val="00561319"/>
    <w:rsid w:val="0056158B"/>
    <w:rsid w:val="0056191A"/>
    <w:rsid w:val="00561A5E"/>
    <w:rsid w:val="00561BB3"/>
    <w:rsid w:val="00561C50"/>
    <w:rsid w:val="00561CE9"/>
    <w:rsid w:val="00561DC0"/>
    <w:rsid w:val="00561DC8"/>
    <w:rsid w:val="00561E2F"/>
    <w:rsid w:val="00561E36"/>
    <w:rsid w:val="00561E45"/>
    <w:rsid w:val="00561E73"/>
    <w:rsid w:val="00561ED2"/>
    <w:rsid w:val="00561F37"/>
    <w:rsid w:val="00562047"/>
    <w:rsid w:val="005620AB"/>
    <w:rsid w:val="00562159"/>
    <w:rsid w:val="0056218A"/>
    <w:rsid w:val="0056221E"/>
    <w:rsid w:val="0056223F"/>
    <w:rsid w:val="00562312"/>
    <w:rsid w:val="00562337"/>
    <w:rsid w:val="005623F2"/>
    <w:rsid w:val="00562732"/>
    <w:rsid w:val="0056274E"/>
    <w:rsid w:val="00562D5A"/>
    <w:rsid w:val="00562D5F"/>
    <w:rsid w:val="00562DA2"/>
    <w:rsid w:val="00562F58"/>
    <w:rsid w:val="00563005"/>
    <w:rsid w:val="00563031"/>
    <w:rsid w:val="005630BB"/>
    <w:rsid w:val="005633CB"/>
    <w:rsid w:val="005634F1"/>
    <w:rsid w:val="0056363C"/>
    <w:rsid w:val="0056378B"/>
    <w:rsid w:val="0056385E"/>
    <w:rsid w:val="0056388D"/>
    <w:rsid w:val="00563920"/>
    <w:rsid w:val="00563975"/>
    <w:rsid w:val="00563A2C"/>
    <w:rsid w:val="00563AE7"/>
    <w:rsid w:val="00563E19"/>
    <w:rsid w:val="005640B1"/>
    <w:rsid w:val="005640BB"/>
    <w:rsid w:val="0056413B"/>
    <w:rsid w:val="005645AE"/>
    <w:rsid w:val="005647EE"/>
    <w:rsid w:val="00564891"/>
    <w:rsid w:val="005648BE"/>
    <w:rsid w:val="005649DD"/>
    <w:rsid w:val="00564B63"/>
    <w:rsid w:val="00564BD8"/>
    <w:rsid w:val="00564C09"/>
    <w:rsid w:val="00564FBD"/>
    <w:rsid w:val="0056504E"/>
    <w:rsid w:val="005653DB"/>
    <w:rsid w:val="0056547F"/>
    <w:rsid w:val="00565587"/>
    <w:rsid w:val="005656C4"/>
    <w:rsid w:val="0056573D"/>
    <w:rsid w:val="005658B5"/>
    <w:rsid w:val="00565AF1"/>
    <w:rsid w:val="00565B95"/>
    <w:rsid w:val="00565C6B"/>
    <w:rsid w:val="00565D81"/>
    <w:rsid w:val="00565E3D"/>
    <w:rsid w:val="00565F75"/>
    <w:rsid w:val="00565FCE"/>
    <w:rsid w:val="00565FF6"/>
    <w:rsid w:val="0056609E"/>
    <w:rsid w:val="0056623E"/>
    <w:rsid w:val="0056635B"/>
    <w:rsid w:val="005663C5"/>
    <w:rsid w:val="0056661B"/>
    <w:rsid w:val="00566673"/>
    <w:rsid w:val="005666CA"/>
    <w:rsid w:val="00566719"/>
    <w:rsid w:val="0056680F"/>
    <w:rsid w:val="0056682E"/>
    <w:rsid w:val="00566CD1"/>
    <w:rsid w:val="00566CF6"/>
    <w:rsid w:val="00566FB7"/>
    <w:rsid w:val="0056719D"/>
    <w:rsid w:val="00567350"/>
    <w:rsid w:val="00567420"/>
    <w:rsid w:val="0056749A"/>
    <w:rsid w:val="005675A6"/>
    <w:rsid w:val="0056784A"/>
    <w:rsid w:val="00567892"/>
    <w:rsid w:val="00567B7A"/>
    <w:rsid w:val="00567C12"/>
    <w:rsid w:val="00567DB9"/>
    <w:rsid w:val="00567E01"/>
    <w:rsid w:val="00567F66"/>
    <w:rsid w:val="00570155"/>
    <w:rsid w:val="005702C3"/>
    <w:rsid w:val="00570319"/>
    <w:rsid w:val="00570488"/>
    <w:rsid w:val="0057059D"/>
    <w:rsid w:val="005706EB"/>
    <w:rsid w:val="00570711"/>
    <w:rsid w:val="005709D8"/>
    <w:rsid w:val="00570A27"/>
    <w:rsid w:val="00570A45"/>
    <w:rsid w:val="00570C11"/>
    <w:rsid w:val="00570E69"/>
    <w:rsid w:val="00570FA7"/>
    <w:rsid w:val="005710D5"/>
    <w:rsid w:val="00571353"/>
    <w:rsid w:val="00571638"/>
    <w:rsid w:val="0057169E"/>
    <w:rsid w:val="005716D4"/>
    <w:rsid w:val="0057194F"/>
    <w:rsid w:val="00571AFF"/>
    <w:rsid w:val="00571C58"/>
    <w:rsid w:val="00571CA6"/>
    <w:rsid w:val="00571FA2"/>
    <w:rsid w:val="00572065"/>
    <w:rsid w:val="005722A9"/>
    <w:rsid w:val="0057232C"/>
    <w:rsid w:val="0057248D"/>
    <w:rsid w:val="005724B5"/>
    <w:rsid w:val="00572525"/>
    <w:rsid w:val="00572A41"/>
    <w:rsid w:val="00572B21"/>
    <w:rsid w:val="00572B27"/>
    <w:rsid w:val="00572BD0"/>
    <w:rsid w:val="00572E7B"/>
    <w:rsid w:val="00572EA5"/>
    <w:rsid w:val="005730BA"/>
    <w:rsid w:val="00573264"/>
    <w:rsid w:val="005732F3"/>
    <w:rsid w:val="00573329"/>
    <w:rsid w:val="0057339B"/>
    <w:rsid w:val="00573520"/>
    <w:rsid w:val="0057353A"/>
    <w:rsid w:val="005737A7"/>
    <w:rsid w:val="0057380C"/>
    <w:rsid w:val="0057387C"/>
    <w:rsid w:val="00573938"/>
    <w:rsid w:val="005739A6"/>
    <w:rsid w:val="005739B0"/>
    <w:rsid w:val="00573ABF"/>
    <w:rsid w:val="00573C36"/>
    <w:rsid w:val="00573D3A"/>
    <w:rsid w:val="00573D99"/>
    <w:rsid w:val="00573FD1"/>
    <w:rsid w:val="00574102"/>
    <w:rsid w:val="00574153"/>
    <w:rsid w:val="005741C1"/>
    <w:rsid w:val="005741D4"/>
    <w:rsid w:val="005741D8"/>
    <w:rsid w:val="0057421D"/>
    <w:rsid w:val="005742E0"/>
    <w:rsid w:val="0057445B"/>
    <w:rsid w:val="005748BA"/>
    <w:rsid w:val="00574D03"/>
    <w:rsid w:val="00574D51"/>
    <w:rsid w:val="00574DBD"/>
    <w:rsid w:val="00574E23"/>
    <w:rsid w:val="00574E95"/>
    <w:rsid w:val="00574F50"/>
    <w:rsid w:val="0057509A"/>
    <w:rsid w:val="005751A0"/>
    <w:rsid w:val="005751D1"/>
    <w:rsid w:val="00575270"/>
    <w:rsid w:val="005752D1"/>
    <w:rsid w:val="005752FC"/>
    <w:rsid w:val="00575321"/>
    <w:rsid w:val="0057543A"/>
    <w:rsid w:val="005754FE"/>
    <w:rsid w:val="00575623"/>
    <w:rsid w:val="005757FF"/>
    <w:rsid w:val="00575993"/>
    <w:rsid w:val="00575C42"/>
    <w:rsid w:val="00575F9E"/>
    <w:rsid w:val="00576011"/>
    <w:rsid w:val="005760E6"/>
    <w:rsid w:val="0057619F"/>
    <w:rsid w:val="00576475"/>
    <w:rsid w:val="0057661C"/>
    <w:rsid w:val="00576672"/>
    <w:rsid w:val="005766BD"/>
    <w:rsid w:val="00576AAE"/>
    <w:rsid w:val="00576D4F"/>
    <w:rsid w:val="00576DE8"/>
    <w:rsid w:val="00576FAC"/>
    <w:rsid w:val="00577006"/>
    <w:rsid w:val="0057701A"/>
    <w:rsid w:val="005771A4"/>
    <w:rsid w:val="00577275"/>
    <w:rsid w:val="00577385"/>
    <w:rsid w:val="005773D7"/>
    <w:rsid w:val="005773F6"/>
    <w:rsid w:val="0057758E"/>
    <w:rsid w:val="00577692"/>
    <w:rsid w:val="0057769B"/>
    <w:rsid w:val="005778C6"/>
    <w:rsid w:val="005778D4"/>
    <w:rsid w:val="0057791E"/>
    <w:rsid w:val="00577BB1"/>
    <w:rsid w:val="00577BE3"/>
    <w:rsid w:val="00577D7B"/>
    <w:rsid w:val="00577FC1"/>
    <w:rsid w:val="00580355"/>
    <w:rsid w:val="0058043C"/>
    <w:rsid w:val="005806CF"/>
    <w:rsid w:val="005809AA"/>
    <w:rsid w:val="00580D85"/>
    <w:rsid w:val="00580F43"/>
    <w:rsid w:val="0058111F"/>
    <w:rsid w:val="00581195"/>
    <w:rsid w:val="00581249"/>
    <w:rsid w:val="00581268"/>
    <w:rsid w:val="005813A0"/>
    <w:rsid w:val="00581482"/>
    <w:rsid w:val="005814C2"/>
    <w:rsid w:val="00581540"/>
    <w:rsid w:val="005817BB"/>
    <w:rsid w:val="005818EB"/>
    <w:rsid w:val="00581937"/>
    <w:rsid w:val="00581B97"/>
    <w:rsid w:val="00581C75"/>
    <w:rsid w:val="00581F0F"/>
    <w:rsid w:val="00582291"/>
    <w:rsid w:val="00582309"/>
    <w:rsid w:val="005823E6"/>
    <w:rsid w:val="0058247C"/>
    <w:rsid w:val="00582756"/>
    <w:rsid w:val="0058283C"/>
    <w:rsid w:val="00582AB6"/>
    <w:rsid w:val="00582C76"/>
    <w:rsid w:val="00582C7F"/>
    <w:rsid w:val="00582D5C"/>
    <w:rsid w:val="00582E8A"/>
    <w:rsid w:val="0058319E"/>
    <w:rsid w:val="0058362D"/>
    <w:rsid w:val="005836AA"/>
    <w:rsid w:val="005838AF"/>
    <w:rsid w:val="00583A4B"/>
    <w:rsid w:val="00583B85"/>
    <w:rsid w:val="00583CAB"/>
    <w:rsid w:val="00583CC3"/>
    <w:rsid w:val="00583CE2"/>
    <w:rsid w:val="00583E02"/>
    <w:rsid w:val="00584127"/>
    <w:rsid w:val="0058421E"/>
    <w:rsid w:val="005842EB"/>
    <w:rsid w:val="00584436"/>
    <w:rsid w:val="0058446F"/>
    <w:rsid w:val="005845B4"/>
    <w:rsid w:val="00584645"/>
    <w:rsid w:val="00584876"/>
    <w:rsid w:val="005848AF"/>
    <w:rsid w:val="005848CB"/>
    <w:rsid w:val="005849A9"/>
    <w:rsid w:val="00584A31"/>
    <w:rsid w:val="00584B62"/>
    <w:rsid w:val="00584D1D"/>
    <w:rsid w:val="00584D44"/>
    <w:rsid w:val="00584F1B"/>
    <w:rsid w:val="00584FBE"/>
    <w:rsid w:val="005853C7"/>
    <w:rsid w:val="00585453"/>
    <w:rsid w:val="005856CB"/>
    <w:rsid w:val="00585828"/>
    <w:rsid w:val="005858FD"/>
    <w:rsid w:val="005859A3"/>
    <w:rsid w:val="00585AD3"/>
    <w:rsid w:val="00585BA2"/>
    <w:rsid w:val="00585BEA"/>
    <w:rsid w:val="00585E3C"/>
    <w:rsid w:val="00585F68"/>
    <w:rsid w:val="00585FF7"/>
    <w:rsid w:val="00586064"/>
    <w:rsid w:val="005860E3"/>
    <w:rsid w:val="0058612A"/>
    <w:rsid w:val="005862A4"/>
    <w:rsid w:val="0058636D"/>
    <w:rsid w:val="0058641B"/>
    <w:rsid w:val="0058656A"/>
    <w:rsid w:val="0058663C"/>
    <w:rsid w:val="005867F0"/>
    <w:rsid w:val="005867F3"/>
    <w:rsid w:val="0058689A"/>
    <w:rsid w:val="00586945"/>
    <w:rsid w:val="00586B92"/>
    <w:rsid w:val="00586F93"/>
    <w:rsid w:val="00587581"/>
    <w:rsid w:val="005877D0"/>
    <w:rsid w:val="00587961"/>
    <w:rsid w:val="005879F5"/>
    <w:rsid w:val="00587AC7"/>
    <w:rsid w:val="00587B4D"/>
    <w:rsid w:val="00587D40"/>
    <w:rsid w:val="00587D5B"/>
    <w:rsid w:val="00587EAE"/>
    <w:rsid w:val="00587FBD"/>
    <w:rsid w:val="00590057"/>
    <w:rsid w:val="005900BB"/>
    <w:rsid w:val="00590145"/>
    <w:rsid w:val="00590148"/>
    <w:rsid w:val="0059021C"/>
    <w:rsid w:val="005903A7"/>
    <w:rsid w:val="00590640"/>
    <w:rsid w:val="005907BE"/>
    <w:rsid w:val="00590BCC"/>
    <w:rsid w:val="00590C25"/>
    <w:rsid w:val="00590CC4"/>
    <w:rsid w:val="005910B7"/>
    <w:rsid w:val="00591760"/>
    <w:rsid w:val="0059188A"/>
    <w:rsid w:val="00591954"/>
    <w:rsid w:val="005919AB"/>
    <w:rsid w:val="00591B0B"/>
    <w:rsid w:val="00591B29"/>
    <w:rsid w:val="00591C52"/>
    <w:rsid w:val="00591C6B"/>
    <w:rsid w:val="00591CB3"/>
    <w:rsid w:val="00591DB7"/>
    <w:rsid w:val="00591DE8"/>
    <w:rsid w:val="00592018"/>
    <w:rsid w:val="0059230B"/>
    <w:rsid w:val="00592347"/>
    <w:rsid w:val="005924F1"/>
    <w:rsid w:val="005927DB"/>
    <w:rsid w:val="00592BE5"/>
    <w:rsid w:val="00592CB3"/>
    <w:rsid w:val="00592E3F"/>
    <w:rsid w:val="0059303C"/>
    <w:rsid w:val="0059313B"/>
    <w:rsid w:val="00593261"/>
    <w:rsid w:val="005932C9"/>
    <w:rsid w:val="00593577"/>
    <w:rsid w:val="00593E0F"/>
    <w:rsid w:val="0059408A"/>
    <w:rsid w:val="005941F5"/>
    <w:rsid w:val="00594240"/>
    <w:rsid w:val="00594265"/>
    <w:rsid w:val="005945DF"/>
    <w:rsid w:val="005945E4"/>
    <w:rsid w:val="005947E0"/>
    <w:rsid w:val="00594807"/>
    <w:rsid w:val="00594860"/>
    <w:rsid w:val="00594999"/>
    <w:rsid w:val="00594BFE"/>
    <w:rsid w:val="00594CB9"/>
    <w:rsid w:val="00595017"/>
    <w:rsid w:val="00595149"/>
    <w:rsid w:val="0059555A"/>
    <w:rsid w:val="00595659"/>
    <w:rsid w:val="00595712"/>
    <w:rsid w:val="005958C6"/>
    <w:rsid w:val="005958F0"/>
    <w:rsid w:val="00595983"/>
    <w:rsid w:val="00595D03"/>
    <w:rsid w:val="00595E00"/>
    <w:rsid w:val="00595E6B"/>
    <w:rsid w:val="00595F27"/>
    <w:rsid w:val="00595F44"/>
    <w:rsid w:val="00595FB1"/>
    <w:rsid w:val="00595FDD"/>
    <w:rsid w:val="0059605F"/>
    <w:rsid w:val="005961C9"/>
    <w:rsid w:val="0059623D"/>
    <w:rsid w:val="00596336"/>
    <w:rsid w:val="00596435"/>
    <w:rsid w:val="00596728"/>
    <w:rsid w:val="00596733"/>
    <w:rsid w:val="00596862"/>
    <w:rsid w:val="005969FC"/>
    <w:rsid w:val="00596BCF"/>
    <w:rsid w:val="0059719B"/>
    <w:rsid w:val="0059725E"/>
    <w:rsid w:val="00597290"/>
    <w:rsid w:val="005972B4"/>
    <w:rsid w:val="005972F6"/>
    <w:rsid w:val="005973CE"/>
    <w:rsid w:val="005975F8"/>
    <w:rsid w:val="0059763E"/>
    <w:rsid w:val="00597665"/>
    <w:rsid w:val="0059775C"/>
    <w:rsid w:val="0059784E"/>
    <w:rsid w:val="005978CE"/>
    <w:rsid w:val="00597958"/>
    <w:rsid w:val="005979FE"/>
    <w:rsid w:val="00597A71"/>
    <w:rsid w:val="00597C36"/>
    <w:rsid w:val="00597C76"/>
    <w:rsid w:val="00597EB0"/>
    <w:rsid w:val="00597F3E"/>
    <w:rsid w:val="00597F50"/>
    <w:rsid w:val="00597F73"/>
    <w:rsid w:val="005A01B8"/>
    <w:rsid w:val="005A0357"/>
    <w:rsid w:val="005A0799"/>
    <w:rsid w:val="005A098E"/>
    <w:rsid w:val="005A0CEF"/>
    <w:rsid w:val="005A0EE6"/>
    <w:rsid w:val="005A0F17"/>
    <w:rsid w:val="005A1004"/>
    <w:rsid w:val="005A10C9"/>
    <w:rsid w:val="005A1455"/>
    <w:rsid w:val="005A1505"/>
    <w:rsid w:val="005A15C6"/>
    <w:rsid w:val="005A1633"/>
    <w:rsid w:val="005A1865"/>
    <w:rsid w:val="005A1895"/>
    <w:rsid w:val="005A18D6"/>
    <w:rsid w:val="005A1AC7"/>
    <w:rsid w:val="005A1CA0"/>
    <w:rsid w:val="005A1DCC"/>
    <w:rsid w:val="005A1F09"/>
    <w:rsid w:val="005A1F19"/>
    <w:rsid w:val="005A2033"/>
    <w:rsid w:val="005A21CB"/>
    <w:rsid w:val="005A21FA"/>
    <w:rsid w:val="005A24C0"/>
    <w:rsid w:val="005A24D4"/>
    <w:rsid w:val="005A2580"/>
    <w:rsid w:val="005A268D"/>
    <w:rsid w:val="005A29C5"/>
    <w:rsid w:val="005A2B17"/>
    <w:rsid w:val="005A2B8E"/>
    <w:rsid w:val="005A2C86"/>
    <w:rsid w:val="005A2CAF"/>
    <w:rsid w:val="005A2E28"/>
    <w:rsid w:val="005A3602"/>
    <w:rsid w:val="005A3800"/>
    <w:rsid w:val="005A38F7"/>
    <w:rsid w:val="005A399B"/>
    <w:rsid w:val="005A39E4"/>
    <w:rsid w:val="005A39F9"/>
    <w:rsid w:val="005A3C86"/>
    <w:rsid w:val="005A3D80"/>
    <w:rsid w:val="005A3DEB"/>
    <w:rsid w:val="005A3EE7"/>
    <w:rsid w:val="005A40B5"/>
    <w:rsid w:val="005A46B1"/>
    <w:rsid w:val="005A47D2"/>
    <w:rsid w:val="005A48C7"/>
    <w:rsid w:val="005A48DB"/>
    <w:rsid w:val="005A499E"/>
    <w:rsid w:val="005A49F9"/>
    <w:rsid w:val="005A4B37"/>
    <w:rsid w:val="005A4DE4"/>
    <w:rsid w:val="005A4E86"/>
    <w:rsid w:val="005A4ECF"/>
    <w:rsid w:val="005A51CC"/>
    <w:rsid w:val="005A51E7"/>
    <w:rsid w:val="005A5375"/>
    <w:rsid w:val="005A53AC"/>
    <w:rsid w:val="005A5580"/>
    <w:rsid w:val="005A55A9"/>
    <w:rsid w:val="005A56EF"/>
    <w:rsid w:val="005A5798"/>
    <w:rsid w:val="005A59DB"/>
    <w:rsid w:val="005A5A85"/>
    <w:rsid w:val="005A5B88"/>
    <w:rsid w:val="005A5D48"/>
    <w:rsid w:val="005A5DED"/>
    <w:rsid w:val="005A5E77"/>
    <w:rsid w:val="005A5EDC"/>
    <w:rsid w:val="005A5F5F"/>
    <w:rsid w:val="005A5FEF"/>
    <w:rsid w:val="005A60F0"/>
    <w:rsid w:val="005A619D"/>
    <w:rsid w:val="005A62C8"/>
    <w:rsid w:val="005A637F"/>
    <w:rsid w:val="005A65C5"/>
    <w:rsid w:val="005A6677"/>
    <w:rsid w:val="005A67C6"/>
    <w:rsid w:val="005A6A33"/>
    <w:rsid w:val="005A6ACD"/>
    <w:rsid w:val="005A6C57"/>
    <w:rsid w:val="005A6C75"/>
    <w:rsid w:val="005A6C84"/>
    <w:rsid w:val="005A6D86"/>
    <w:rsid w:val="005A6D89"/>
    <w:rsid w:val="005A6D8F"/>
    <w:rsid w:val="005A6EC8"/>
    <w:rsid w:val="005A7157"/>
    <w:rsid w:val="005A7214"/>
    <w:rsid w:val="005A7241"/>
    <w:rsid w:val="005A764D"/>
    <w:rsid w:val="005A7744"/>
    <w:rsid w:val="005A7C1F"/>
    <w:rsid w:val="005A7D40"/>
    <w:rsid w:val="005B0083"/>
    <w:rsid w:val="005B00BE"/>
    <w:rsid w:val="005B011F"/>
    <w:rsid w:val="005B013B"/>
    <w:rsid w:val="005B036F"/>
    <w:rsid w:val="005B03AE"/>
    <w:rsid w:val="005B048F"/>
    <w:rsid w:val="005B0611"/>
    <w:rsid w:val="005B0749"/>
    <w:rsid w:val="005B09F9"/>
    <w:rsid w:val="005B0A40"/>
    <w:rsid w:val="005B0B2C"/>
    <w:rsid w:val="005B0C22"/>
    <w:rsid w:val="005B0D74"/>
    <w:rsid w:val="005B0DBA"/>
    <w:rsid w:val="005B0F05"/>
    <w:rsid w:val="005B100F"/>
    <w:rsid w:val="005B1087"/>
    <w:rsid w:val="005B1096"/>
    <w:rsid w:val="005B113D"/>
    <w:rsid w:val="005B12D6"/>
    <w:rsid w:val="005B135F"/>
    <w:rsid w:val="005B15F7"/>
    <w:rsid w:val="005B18E7"/>
    <w:rsid w:val="005B1A7A"/>
    <w:rsid w:val="005B1A8C"/>
    <w:rsid w:val="005B1D54"/>
    <w:rsid w:val="005B1D95"/>
    <w:rsid w:val="005B1E6E"/>
    <w:rsid w:val="005B209B"/>
    <w:rsid w:val="005B20F8"/>
    <w:rsid w:val="005B211A"/>
    <w:rsid w:val="005B21B3"/>
    <w:rsid w:val="005B23B4"/>
    <w:rsid w:val="005B2486"/>
    <w:rsid w:val="005B25A2"/>
    <w:rsid w:val="005B266D"/>
    <w:rsid w:val="005B269A"/>
    <w:rsid w:val="005B26A2"/>
    <w:rsid w:val="005B26AB"/>
    <w:rsid w:val="005B2715"/>
    <w:rsid w:val="005B278C"/>
    <w:rsid w:val="005B28C3"/>
    <w:rsid w:val="005B28C8"/>
    <w:rsid w:val="005B2C29"/>
    <w:rsid w:val="005B2C7A"/>
    <w:rsid w:val="005B2D5E"/>
    <w:rsid w:val="005B2E2A"/>
    <w:rsid w:val="005B3039"/>
    <w:rsid w:val="005B3156"/>
    <w:rsid w:val="005B32D1"/>
    <w:rsid w:val="005B32F2"/>
    <w:rsid w:val="005B3342"/>
    <w:rsid w:val="005B342C"/>
    <w:rsid w:val="005B3692"/>
    <w:rsid w:val="005B3728"/>
    <w:rsid w:val="005B3833"/>
    <w:rsid w:val="005B39C6"/>
    <w:rsid w:val="005B3A1E"/>
    <w:rsid w:val="005B3A7D"/>
    <w:rsid w:val="005B3F26"/>
    <w:rsid w:val="005B4015"/>
    <w:rsid w:val="005B420B"/>
    <w:rsid w:val="005B4213"/>
    <w:rsid w:val="005B42BF"/>
    <w:rsid w:val="005B4548"/>
    <w:rsid w:val="005B4585"/>
    <w:rsid w:val="005B4605"/>
    <w:rsid w:val="005B47AC"/>
    <w:rsid w:val="005B4821"/>
    <w:rsid w:val="005B4939"/>
    <w:rsid w:val="005B4C94"/>
    <w:rsid w:val="005B4CCA"/>
    <w:rsid w:val="005B4CFE"/>
    <w:rsid w:val="005B4D27"/>
    <w:rsid w:val="005B4E88"/>
    <w:rsid w:val="005B4F17"/>
    <w:rsid w:val="005B5020"/>
    <w:rsid w:val="005B51CE"/>
    <w:rsid w:val="005B52CF"/>
    <w:rsid w:val="005B52EA"/>
    <w:rsid w:val="005B53CE"/>
    <w:rsid w:val="005B54C6"/>
    <w:rsid w:val="005B54CA"/>
    <w:rsid w:val="005B54F0"/>
    <w:rsid w:val="005B562D"/>
    <w:rsid w:val="005B5C96"/>
    <w:rsid w:val="005B5D56"/>
    <w:rsid w:val="005B5D70"/>
    <w:rsid w:val="005B5DFB"/>
    <w:rsid w:val="005B5E25"/>
    <w:rsid w:val="005B5E45"/>
    <w:rsid w:val="005B5E4E"/>
    <w:rsid w:val="005B617A"/>
    <w:rsid w:val="005B6302"/>
    <w:rsid w:val="005B6718"/>
    <w:rsid w:val="005B6847"/>
    <w:rsid w:val="005B6AB1"/>
    <w:rsid w:val="005B6B21"/>
    <w:rsid w:val="005B6BD9"/>
    <w:rsid w:val="005B6D7A"/>
    <w:rsid w:val="005B6DAA"/>
    <w:rsid w:val="005B6DC7"/>
    <w:rsid w:val="005B6F1F"/>
    <w:rsid w:val="005B703D"/>
    <w:rsid w:val="005B7249"/>
    <w:rsid w:val="005B727F"/>
    <w:rsid w:val="005B7648"/>
    <w:rsid w:val="005B7693"/>
    <w:rsid w:val="005B7A11"/>
    <w:rsid w:val="005B7A48"/>
    <w:rsid w:val="005B7B99"/>
    <w:rsid w:val="005B7BA6"/>
    <w:rsid w:val="005B7BB7"/>
    <w:rsid w:val="005B7C9E"/>
    <w:rsid w:val="005B7D99"/>
    <w:rsid w:val="005C0185"/>
    <w:rsid w:val="005C04FB"/>
    <w:rsid w:val="005C06B3"/>
    <w:rsid w:val="005C07B4"/>
    <w:rsid w:val="005C0835"/>
    <w:rsid w:val="005C093D"/>
    <w:rsid w:val="005C0A39"/>
    <w:rsid w:val="005C0B26"/>
    <w:rsid w:val="005C0BBF"/>
    <w:rsid w:val="005C0BD7"/>
    <w:rsid w:val="005C0C76"/>
    <w:rsid w:val="005C0C9D"/>
    <w:rsid w:val="005C1035"/>
    <w:rsid w:val="005C10F6"/>
    <w:rsid w:val="005C1268"/>
    <w:rsid w:val="005C147B"/>
    <w:rsid w:val="005C1491"/>
    <w:rsid w:val="005C14A4"/>
    <w:rsid w:val="005C15E0"/>
    <w:rsid w:val="005C167B"/>
    <w:rsid w:val="005C1789"/>
    <w:rsid w:val="005C17AD"/>
    <w:rsid w:val="005C187D"/>
    <w:rsid w:val="005C1B98"/>
    <w:rsid w:val="005C1BB9"/>
    <w:rsid w:val="005C1CF8"/>
    <w:rsid w:val="005C206D"/>
    <w:rsid w:val="005C207F"/>
    <w:rsid w:val="005C236D"/>
    <w:rsid w:val="005C259C"/>
    <w:rsid w:val="005C2655"/>
    <w:rsid w:val="005C26E5"/>
    <w:rsid w:val="005C27A1"/>
    <w:rsid w:val="005C28A4"/>
    <w:rsid w:val="005C2B7E"/>
    <w:rsid w:val="005C2F0F"/>
    <w:rsid w:val="005C2FC6"/>
    <w:rsid w:val="005C324C"/>
    <w:rsid w:val="005C3334"/>
    <w:rsid w:val="005C34DC"/>
    <w:rsid w:val="005C3588"/>
    <w:rsid w:val="005C35ED"/>
    <w:rsid w:val="005C3873"/>
    <w:rsid w:val="005C39D1"/>
    <w:rsid w:val="005C3A0B"/>
    <w:rsid w:val="005C3D96"/>
    <w:rsid w:val="005C3EB0"/>
    <w:rsid w:val="005C3F30"/>
    <w:rsid w:val="005C4013"/>
    <w:rsid w:val="005C439F"/>
    <w:rsid w:val="005C44F7"/>
    <w:rsid w:val="005C4727"/>
    <w:rsid w:val="005C489E"/>
    <w:rsid w:val="005C4B3D"/>
    <w:rsid w:val="005C4CFE"/>
    <w:rsid w:val="005C4D98"/>
    <w:rsid w:val="005C4FA4"/>
    <w:rsid w:val="005C51A5"/>
    <w:rsid w:val="005C51B1"/>
    <w:rsid w:val="005C5677"/>
    <w:rsid w:val="005C5728"/>
    <w:rsid w:val="005C58D9"/>
    <w:rsid w:val="005C593A"/>
    <w:rsid w:val="005C5949"/>
    <w:rsid w:val="005C59D2"/>
    <w:rsid w:val="005C5B0E"/>
    <w:rsid w:val="005C5C4D"/>
    <w:rsid w:val="005C5EAE"/>
    <w:rsid w:val="005C5F85"/>
    <w:rsid w:val="005C61E9"/>
    <w:rsid w:val="005C63B9"/>
    <w:rsid w:val="005C63CE"/>
    <w:rsid w:val="005C63E8"/>
    <w:rsid w:val="005C64B0"/>
    <w:rsid w:val="005C6762"/>
    <w:rsid w:val="005C67B4"/>
    <w:rsid w:val="005C69A3"/>
    <w:rsid w:val="005C6A76"/>
    <w:rsid w:val="005C6AAB"/>
    <w:rsid w:val="005C6BE5"/>
    <w:rsid w:val="005C6C46"/>
    <w:rsid w:val="005C6D1B"/>
    <w:rsid w:val="005C6DA9"/>
    <w:rsid w:val="005C71D1"/>
    <w:rsid w:val="005C72A6"/>
    <w:rsid w:val="005C7341"/>
    <w:rsid w:val="005C7384"/>
    <w:rsid w:val="005C765E"/>
    <w:rsid w:val="005C78D8"/>
    <w:rsid w:val="005C7931"/>
    <w:rsid w:val="005C794E"/>
    <w:rsid w:val="005C7A7F"/>
    <w:rsid w:val="005C7CCB"/>
    <w:rsid w:val="005D0063"/>
    <w:rsid w:val="005D03E7"/>
    <w:rsid w:val="005D051C"/>
    <w:rsid w:val="005D07B6"/>
    <w:rsid w:val="005D07C3"/>
    <w:rsid w:val="005D09AA"/>
    <w:rsid w:val="005D0AFB"/>
    <w:rsid w:val="005D0B4E"/>
    <w:rsid w:val="005D0BCC"/>
    <w:rsid w:val="005D0D21"/>
    <w:rsid w:val="005D0D68"/>
    <w:rsid w:val="005D1023"/>
    <w:rsid w:val="005D11A3"/>
    <w:rsid w:val="005D138E"/>
    <w:rsid w:val="005D15C6"/>
    <w:rsid w:val="005D167E"/>
    <w:rsid w:val="005D1C22"/>
    <w:rsid w:val="005D1DA6"/>
    <w:rsid w:val="005D1DC3"/>
    <w:rsid w:val="005D1EE4"/>
    <w:rsid w:val="005D20A0"/>
    <w:rsid w:val="005D210D"/>
    <w:rsid w:val="005D23B4"/>
    <w:rsid w:val="005D247C"/>
    <w:rsid w:val="005D24DF"/>
    <w:rsid w:val="005D255B"/>
    <w:rsid w:val="005D2561"/>
    <w:rsid w:val="005D25E9"/>
    <w:rsid w:val="005D26BF"/>
    <w:rsid w:val="005D2898"/>
    <w:rsid w:val="005D2A92"/>
    <w:rsid w:val="005D2BA9"/>
    <w:rsid w:val="005D2E09"/>
    <w:rsid w:val="005D2F5F"/>
    <w:rsid w:val="005D2FE4"/>
    <w:rsid w:val="005D3031"/>
    <w:rsid w:val="005D3042"/>
    <w:rsid w:val="005D3154"/>
    <w:rsid w:val="005D339E"/>
    <w:rsid w:val="005D3654"/>
    <w:rsid w:val="005D3685"/>
    <w:rsid w:val="005D37F8"/>
    <w:rsid w:val="005D3862"/>
    <w:rsid w:val="005D3A71"/>
    <w:rsid w:val="005D3A86"/>
    <w:rsid w:val="005D3D2E"/>
    <w:rsid w:val="005D3DA5"/>
    <w:rsid w:val="005D4184"/>
    <w:rsid w:val="005D45EF"/>
    <w:rsid w:val="005D4667"/>
    <w:rsid w:val="005D4883"/>
    <w:rsid w:val="005D48EB"/>
    <w:rsid w:val="005D4AB3"/>
    <w:rsid w:val="005D4B62"/>
    <w:rsid w:val="005D4FAF"/>
    <w:rsid w:val="005D5074"/>
    <w:rsid w:val="005D5148"/>
    <w:rsid w:val="005D516B"/>
    <w:rsid w:val="005D5321"/>
    <w:rsid w:val="005D5662"/>
    <w:rsid w:val="005D5E71"/>
    <w:rsid w:val="005D5EA4"/>
    <w:rsid w:val="005D628E"/>
    <w:rsid w:val="005D6347"/>
    <w:rsid w:val="005D63F6"/>
    <w:rsid w:val="005D662F"/>
    <w:rsid w:val="005D6649"/>
    <w:rsid w:val="005D67AD"/>
    <w:rsid w:val="005D69DA"/>
    <w:rsid w:val="005D6A7C"/>
    <w:rsid w:val="005D6AE6"/>
    <w:rsid w:val="005D6B28"/>
    <w:rsid w:val="005D6B73"/>
    <w:rsid w:val="005D6E33"/>
    <w:rsid w:val="005D6F46"/>
    <w:rsid w:val="005D6F92"/>
    <w:rsid w:val="005D6F98"/>
    <w:rsid w:val="005D7069"/>
    <w:rsid w:val="005D7243"/>
    <w:rsid w:val="005D75C9"/>
    <w:rsid w:val="005D75E3"/>
    <w:rsid w:val="005D76E5"/>
    <w:rsid w:val="005D77F2"/>
    <w:rsid w:val="005D7AEC"/>
    <w:rsid w:val="005D7BD6"/>
    <w:rsid w:val="005D7F06"/>
    <w:rsid w:val="005D7F5A"/>
    <w:rsid w:val="005D7FE7"/>
    <w:rsid w:val="005E001D"/>
    <w:rsid w:val="005E0298"/>
    <w:rsid w:val="005E02FE"/>
    <w:rsid w:val="005E034F"/>
    <w:rsid w:val="005E03B5"/>
    <w:rsid w:val="005E071B"/>
    <w:rsid w:val="005E08D4"/>
    <w:rsid w:val="005E0B7D"/>
    <w:rsid w:val="005E0D55"/>
    <w:rsid w:val="005E0FBA"/>
    <w:rsid w:val="005E10A6"/>
    <w:rsid w:val="005E11FD"/>
    <w:rsid w:val="005E12B3"/>
    <w:rsid w:val="005E1381"/>
    <w:rsid w:val="005E13CE"/>
    <w:rsid w:val="005E147E"/>
    <w:rsid w:val="005E1498"/>
    <w:rsid w:val="005E1638"/>
    <w:rsid w:val="005E16EB"/>
    <w:rsid w:val="005E177F"/>
    <w:rsid w:val="005E1797"/>
    <w:rsid w:val="005E194B"/>
    <w:rsid w:val="005E1C59"/>
    <w:rsid w:val="005E2077"/>
    <w:rsid w:val="005E211F"/>
    <w:rsid w:val="005E2180"/>
    <w:rsid w:val="005E235C"/>
    <w:rsid w:val="005E2364"/>
    <w:rsid w:val="005E2405"/>
    <w:rsid w:val="005E24EA"/>
    <w:rsid w:val="005E2777"/>
    <w:rsid w:val="005E27AD"/>
    <w:rsid w:val="005E28B1"/>
    <w:rsid w:val="005E2953"/>
    <w:rsid w:val="005E2B4E"/>
    <w:rsid w:val="005E3296"/>
    <w:rsid w:val="005E32C8"/>
    <w:rsid w:val="005E3634"/>
    <w:rsid w:val="005E3788"/>
    <w:rsid w:val="005E3A48"/>
    <w:rsid w:val="005E3BF5"/>
    <w:rsid w:val="005E3CCF"/>
    <w:rsid w:val="005E3D34"/>
    <w:rsid w:val="005E3DA8"/>
    <w:rsid w:val="005E3DBE"/>
    <w:rsid w:val="005E4007"/>
    <w:rsid w:val="005E4558"/>
    <w:rsid w:val="005E45E4"/>
    <w:rsid w:val="005E46FF"/>
    <w:rsid w:val="005E4914"/>
    <w:rsid w:val="005E49D3"/>
    <w:rsid w:val="005E49F9"/>
    <w:rsid w:val="005E5475"/>
    <w:rsid w:val="005E5512"/>
    <w:rsid w:val="005E5691"/>
    <w:rsid w:val="005E5703"/>
    <w:rsid w:val="005E5953"/>
    <w:rsid w:val="005E5CFC"/>
    <w:rsid w:val="005E5D06"/>
    <w:rsid w:val="005E614F"/>
    <w:rsid w:val="005E62E4"/>
    <w:rsid w:val="005E62F3"/>
    <w:rsid w:val="005E643A"/>
    <w:rsid w:val="005E67F1"/>
    <w:rsid w:val="005E6812"/>
    <w:rsid w:val="005E6A52"/>
    <w:rsid w:val="005E6DEE"/>
    <w:rsid w:val="005E6E2C"/>
    <w:rsid w:val="005E6E68"/>
    <w:rsid w:val="005E7003"/>
    <w:rsid w:val="005E713D"/>
    <w:rsid w:val="005E7160"/>
    <w:rsid w:val="005E740A"/>
    <w:rsid w:val="005E7434"/>
    <w:rsid w:val="005E7476"/>
    <w:rsid w:val="005E75D5"/>
    <w:rsid w:val="005E75FC"/>
    <w:rsid w:val="005E7649"/>
    <w:rsid w:val="005E7878"/>
    <w:rsid w:val="005E7A6E"/>
    <w:rsid w:val="005E7AAE"/>
    <w:rsid w:val="005E7ABA"/>
    <w:rsid w:val="005E7B08"/>
    <w:rsid w:val="005E7B55"/>
    <w:rsid w:val="005E7F17"/>
    <w:rsid w:val="005E7F25"/>
    <w:rsid w:val="005E7FD9"/>
    <w:rsid w:val="005F03A1"/>
    <w:rsid w:val="005F05BF"/>
    <w:rsid w:val="005F097D"/>
    <w:rsid w:val="005F0AD6"/>
    <w:rsid w:val="005F0CC8"/>
    <w:rsid w:val="005F0DAC"/>
    <w:rsid w:val="005F0E57"/>
    <w:rsid w:val="005F10A4"/>
    <w:rsid w:val="005F14FE"/>
    <w:rsid w:val="005F1956"/>
    <w:rsid w:val="005F1A9E"/>
    <w:rsid w:val="005F1ABD"/>
    <w:rsid w:val="005F1C45"/>
    <w:rsid w:val="005F1D81"/>
    <w:rsid w:val="005F1DFD"/>
    <w:rsid w:val="005F1EFC"/>
    <w:rsid w:val="005F219A"/>
    <w:rsid w:val="005F22D5"/>
    <w:rsid w:val="005F2350"/>
    <w:rsid w:val="005F243C"/>
    <w:rsid w:val="005F2462"/>
    <w:rsid w:val="005F2500"/>
    <w:rsid w:val="005F258B"/>
    <w:rsid w:val="005F25A3"/>
    <w:rsid w:val="005F25B9"/>
    <w:rsid w:val="005F262A"/>
    <w:rsid w:val="005F288C"/>
    <w:rsid w:val="005F2B21"/>
    <w:rsid w:val="005F2BCE"/>
    <w:rsid w:val="005F2C70"/>
    <w:rsid w:val="005F2CE0"/>
    <w:rsid w:val="005F2F39"/>
    <w:rsid w:val="005F2F42"/>
    <w:rsid w:val="005F30EF"/>
    <w:rsid w:val="005F3125"/>
    <w:rsid w:val="005F3145"/>
    <w:rsid w:val="005F32EF"/>
    <w:rsid w:val="005F3437"/>
    <w:rsid w:val="005F373D"/>
    <w:rsid w:val="005F37EB"/>
    <w:rsid w:val="005F388F"/>
    <w:rsid w:val="005F3997"/>
    <w:rsid w:val="005F39CA"/>
    <w:rsid w:val="005F3A77"/>
    <w:rsid w:val="005F3A97"/>
    <w:rsid w:val="005F3B5E"/>
    <w:rsid w:val="005F3B8C"/>
    <w:rsid w:val="005F3CE2"/>
    <w:rsid w:val="005F3EC7"/>
    <w:rsid w:val="005F3F45"/>
    <w:rsid w:val="005F4095"/>
    <w:rsid w:val="005F40ED"/>
    <w:rsid w:val="005F417F"/>
    <w:rsid w:val="005F4381"/>
    <w:rsid w:val="005F43AB"/>
    <w:rsid w:val="005F44B2"/>
    <w:rsid w:val="005F46D3"/>
    <w:rsid w:val="005F4858"/>
    <w:rsid w:val="005F48CD"/>
    <w:rsid w:val="005F4A67"/>
    <w:rsid w:val="005F4AC0"/>
    <w:rsid w:val="005F4B13"/>
    <w:rsid w:val="005F4B15"/>
    <w:rsid w:val="005F4CCF"/>
    <w:rsid w:val="005F52B5"/>
    <w:rsid w:val="005F5395"/>
    <w:rsid w:val="005F548A"/>
    <w:rsid w:val="005F54C5"/>
    <w:rsid w:val="005F5620"/>
    <w:rsid w:val="005F56EC"/>
    <w:rsid w:val="005F5C1D"/>
    <w:rsid w:val="005F5D21"/>
    <w:rsid w:val="005F6151"/>
    <w:rsid w:val="005F63A8"/>
    <w:rsid w:val="005F6416"/>
    <w:rsid w:val="005F666B"/>
    <w:rsid w:val="005F6933"/>
    <w:rsid w:val="005F69F8"/>
    <w:rsid w:val="005F6A5E"/>
    <w:rsid w:val="005F6C29"/>
    <w:rsid w:val="005F6C72"/>
    <w:rsid w:val="005F6C73"/>
    <w:rsid w:val="005F6CEC"/>
    <w:rsid w:val="005F6EF6"/>
    <w:rsid w:val="005F70B8"/>
    <w:rsid w:val="005F7178"/>
    <w:rsid w:val="005F7234"/>
    <w:rsid w:val="005F72A6"/>
    <w:rsid w:val="005F75D0"/>
    <w:rsid w:val="005F76A5"/>
    <w:rsid w:val="005F76EB"/>
    <w:rsid w:val="005F770E"/>
    <w:rsid w:val="005F79BD"/>
    <w:rsid w:val="005F7CEE"/>
    <w:rsid w:val="005F7D27"/>
    <w:rsid w:val="005F7E2E"/>
    <w:rsid w:val="005F7E99"/>
    <w:rsid w:val="005F7EA4"/>
    <w:rsid w:val="006000B7"/>
    <w:rsid w:val="0060016C"/>
    <w:rsid w:val="006005FA"/>
    <w:rsid w:val="006007C7"/>
    <w:rsid w:val="00600802"/>
    <w:rsid w:val="0060088B"/>
    <w:rsid w:val="0060094A"/>
    <w:rsid w:val="00600A39"/>
    <w:rsid w:val="00600E8F"/>
    <w:rsid w:val="00600EAE"/>
    <w:rsid w:val="00600FBE"/>
    <w:rsid w:val="0060109B"/>
    <w:rsid w:val="00601108"/>
    <w:rsid w:val="00601669"/>
    <w:rsid w:val="00601922"/>
    <w:rsid w:val="006019DC"/>
    <w:rsid w:val="00601D29"/>
    <w:rsid w:val="00601DE2"/>
    <w:rsid w:val="00601F3D"/>
    <w:rsid w:val="0060204B"/>
    <w:rsid w:val="0060217C"/>
    <w:rsid w:val="0060218F"/>
    <w:rsid w:val="006022B8"/>
    <w:rsid w:val="0060252A"/>
    <w:rsid w:val="0060256B"/>
    <w:rsid w:val="006025DE"/>
    <w:rsid w:val="00602618"/>
    <w:rsid w:val="006028D2"/>
    <w:rsid w:val="00602906"/>
    <w:rsid w:val="0060292A"/>
    <w:rsid w:val="0060294B"/>
    <w:rsid w:val="0060296E"/>
    <w:rsid w:val="00602993"/>
    <w:rsid w:val="00602A9C"/>
    <w:rsid w:val="00602B02"/>
    <w:rsid w:val="00602D1E"/>
    <w:rsid w:val="00602E91"/>
    <w:rsid w:val="00602F5B"/>
    <w:rsid w:val="00602FC2"/>
    <w:rsid w:val="00603037"/>
    <w:rsid w:val="006030B8"/>
    <w:rsid w:val="006031D8"/>
    <w:rsid w:val="00603276"/>
    <w:rsid w:val="006034BE"/>
    <w:rsid w:val="006035E1"/>
    <w:rsid w:val="006036DE"/>
    <w:rsid w:val="006037D1"/>
    <w:rsid w:val="00603B03"/>
    <w:rsid w:val="00603B81"/>
    <w:rsid w:val="00603BEC"/>
    <w:rsid w:val="00603D5C"/>
    <w:rsid w:val="00603EF6"/>
    <w:rsid w:val="00603F0A"/>
    <w:rsid w:val="00604178"/>
    <w:rsid w:val="006041F0"/>
    <w:rsid w:val="00604250"/>
    <w:rsid w:val="0060437C"/>
    <w:rsid w:val="0060441C"/>
    <w:rsid w:val="006045E1"/>
    <w:rsid w:val="00604690"/>
    <w:rsid w:val="00604730"/>
    <w:rsid w:val="00604991"/>
    <w:rsid w:val="00604BD2"/>
    <w:rsid w:val="0060508A"/>
    <w:rsid w:val="0060518B"/>
    <w:rsid w:val="006052CD"/>
    <w:rsid w:val="00605391"/>
    <w:rsid w:val="006054AB"/>
    <w:rsid w:val="0060564E"/>
    <w:rsid w:val="006056FC"/>
    <w:rsid w:val="00605A0D"/>
    <w:rsid w:val="00605D39"/>
    <w:rsid w:val="00605E5D"/>
    <w:rsid w:val="00606167"/>
    <w:rsid w:val="006061A0"/>
    <w:rsid w:val="006061C1"/>
    <w:rsid w:val="0060629C"/>
    <w:rsid w:val="006063F8"/>
    <w:rsid w:val="00606464"/>
    <w:rsid w:val="0060652A"/>
    <w:rsid w:val="006067F3"/>
    <w:rsid w:val="006069C4"/>
    <w:rsid w:val="00606AB0"/>
    <w:rsid w:val="00606C1D"/>
    <w:rsid w:val="00606C52"/>
    <w:rsid w:val="00606C9E"/>
    <w:rsid w:val="00606E68"/>
    <w:rsid w:val="00606FD8"/>
    <w:rsid w:val="006070C6"/>
    <w:rsid w:val="00607116"/>
    <w:rsid w:val="006074A2"/>
    <w:rsid w:val="006074AA"/>
    <w:rsid w:val="006074F0"/>
    <w:rsid w:val="0060754D"/>
    <w:rsid w:val="0060761F"/>
    <w:rsid w:val="00607636"/>
    <w:rsid w:val="00607746"/>
    <w:rsid w:val="006078F0"/>
    <w:rsid w:val="00607A53"/>
    <w:rsid w:val="00607A6E"/>
    <w:rsid w:val="00607AA5"/>
    <w:rsid w:val="00607B62"/>
    <w:rsid w:val="00607B75"/>
    <w:rsid w:val="00607C3E"/>
    <w:rsid w:val="00607CA8"/>
    <w:rsid w:val="00607FE8"/>
    <w:rsid w:val="00610069"/>
    <w:rsid w:val="00610085"/>
    <w:rsid w:val="0061015A"/>
    <w:rsid w:val="0061018F"/>
    <w:rsid w:val="00610429"/>
    <w:rsid w:val="00610540"/>
    <w:rsid w:val="0061054E"/>
    <w:rsid w:val="00610800"/>
    <w:rsid w:val="00610B09"/>
    <w:rsid w:val="00610EDF"/>
    <w:rsid w:val="00610F3B"/>
    <w:rsid w:val="00610FD5"/>
    <w:rsid w:val="0061109F"/>
    <w:rsid w:val="0061154D"/>
    <w:rsid w:val="00611585"/>
    <w:rsid w:val="006116E4"/>
    <w:rsid w:val="00611BD9"/>
    <w:rsid w:val="00611C5A"/>
    <w:rsid w:val="00611EAD"/>
    <w:rsid w:val="00611F1E"/>
    <w:rsid w:val="00612118"/>
    <w:rsid w:val="0061214A"/>
    <w:rsid w:val="0061223B"/>
    <w:rsid w:val="0061241F"/>
    <w:rsid w:val="00612595"/>
    <w:rsid w:val="00612636"/>
    <w:rsid w:val="0061268A"/>
    <w:rsid w:val="00612697"/>
    <w:rsid w:val="00612BBF"/>
    <w:rsid w:val="00612EC3"/>
    <w:rsid w:val="00612EC4"/>
    <w:rsid w:val="00612F4D"/>
    <w:rsid w:val="00612FD2"/>
    <w:rsid w:val="00613016"/>
    <w:rsid w:val="0061307C"/>
    <w:rsid w:val="006130CB"/>
    <w:rsid w:val="006130E5"/>
    <w:rsid w:val="00613170"/>
    <w:rsid w:val="006131F0"/>
    <w:rsid w:val="006133F5"/>
    <w:rsid w:val="0061357C"/>
    <w:rsid w:val="0061361E"/>
    <w:rsid w:val="00613858"/>
    <w:rsid w:val="00613B38"/>
    <w:rsid w:val="00613B8C"/>
    <w:rsid w:val="00614079"/>
    <w:rsid w:val="00614154"/>
    <w:rsid w:val="0061420B"/>
    <w:rsid w:val="00614353"/>
    <w:rsid w:val="006143B4"/>
    <w:rsid w:val="00614548"/>
    <w:rsid w:val="006145D5"/>
    <w:rsid w:val="0061462D"/>
    <w:rsid w:val="006147C9"/>
    <w:rsid w:val="00614A70"/>
    <w:rsid w:val="00614AB7"/>
    <w:rsid w:val="00614AD7"/>
    <w:rsid w:val="00614B79"/>
    <w:rsid w:val="00614B8F"/>
    <w:rsid w:val="00615106"/>
    <w:rsid w:val="00615179"/>
    <w:rsid w:val="006151D6"/>
    <w:rsid w:val="00615201"/>
    <w:rsid w:val="006152E8"/>
    <w:rsid w:val="00615432"/>
    <w:rsid w:val="00615570"/>
    <w:rsid w:val="0061557E"/>
    <w:rsid w:val="0061562A"/>
    <w:rsid w:val="00615919"/>
    <w:rsid w:val="00615942"/>
    <w:rsid w:val="00616227"/>
    <w:rsid w:val="0061626D"/>
    <w:rsid w:val="006162BC"/>
    <w:rsid w:val="006164A0"/>
    <w:rsid w:val="006164CB"/>
    <w:rsid w:val="00616530"/>
    <w:rsid w:val="00616602"/>
    <w:rsid w:val="00616645"/>
    <w:rsid w:val="00616922"/>
    <w:rsid w:val="00616DA5"/>
    <w:rsid w:val="00616F11"/>
    <w:rsid w:val="00617183"/>
    <w:rsid w:val="006171E6"/>
    <w:rsid w:val="006172C4"/>
    <w:rsid w:val="006173CD"/>
    <w:rsid w:val="0061741F"/>
    <w:rsid w:val="00617466"/>
    <w:rsid w:val="00617494"/>
    <w:rsid w:val="00617533"/>
    <w:rsid w:val="0061762E"/>
    <w:rsid w:val="00617646"/>
    <w:rsid w:val="00617690"/>
    <w:rsid w:val="00617833"/>
    <w:rsid w:val="006178D0"/>
    <w:rsid w:val="00617995"/>
    <w:rsid w:val="00617A0D"/>
    <w:rsid w:val="00617A18"/>
    <w:rsid w:val="00617AE5"/>
    <w:rsid w:val="006200E7"/>
    <w:rsid w:val="006201B8"/>
    <w:rsid w:val="00620236"/>
    <w:rsid w:val="006203A0"/>
    <w:rsid w:val="00620477"/>
    <w:rsid w:val="006204F5"/>
    <w:rsid w:val="00620568"/>
    <w:rsid w:val="00620655"/>
    <w:rsid w:val="00620901"/>
    <w:rsid w:val="00620A76"/>
    <w:rsid w:val="00620F61"/>
    <w:rsid w:val="00620F7F"/>
    <w:rsid w:val="006212E9"/>
    <w:rsid w:val="0062132D"/>
    <w:rsid w:val="006213EB"/>
    <w:rsid w:val="00621511"/>
    <w:rsid w:val="00621516"/>
    <w:rsid w:val="00621519"/>
    <w:rsid w:val="00621890"/>
    <w:rsid w:val="0062189D"/>
    <w:rsid w:val="006218F6"/>
    <w:rsid w:val="006219FE"/>
    <w:rsid w:val="00621ADE"/>
    <w:rsid w:val="00621B5A"/>
    <w:rsid w:val="00621BF5"/>
    <w:rsid w:val="00621C26"/>
    <w:rsid w:val="00621E72"/>
    <w:rsid w:val="00621F7C"/>
    <w:rsid w:val="006220FA"/>
    <w:rsid w:val="00622151"/>
    <w:rsid w:val="006221E3"/>
    <w:rsid w:val="00622211"/>
    <w:rsid w:val="006223CF"/>
    <w:rsid w:val="00622451"/>
    <w:rsid w:val="00622490"/>
    <w:rsid w:val="00622612"/>
    <w:rsid w:val="00622862"/>
    <w:rsid w:val="00622A01"/>
    <w:rsid w:val="00622A14"/>
    <w:rsid w:val="00622B53"/>
    <w:rsid w:val="00622BD0"/>
    <w:rsid w:val="00622C30"/>
    <w:rsid w:val="00622D5A"/>
    <w:rsid w:val="00622EB4"/>
    <w:rsid w:val="00622ED2"/>
    <w:rsid w:val="00623190"/>
    <w:rsid w:val="00623195"/>
    <w:rsid w:val="00623225"/>
    <w:rsid w:val="0062350D"/>
    <w:rsid w:val="006235D2"/>
    <w:rsid w:val="00623647"/>
    <w:rsid w:val="006239B5"/>
    <w:rsid w:val="00623A03"/>
    <w:rsid w:val="00623A3C"/>
    <w:rsid w:val="00623C77"/>
    <w:rsid w:val="00623CBB"/>
    <w:rsid w:val="00623D1F"/>
    <w:rsid w:val="00623D2B"/>
    <w:rsid w:val="00623E04"/>
    <w:rsid w:val="00623E1C"/>
    <w:rsid w:val="00623E96"/>
    <w:rsid w:val="00624061"/>
    <w:rsid w:val="00624202"/>
    <w:rsid w:val="0062435E"/>
    <w:rsid w:val="006244CB"/>
    <w:rsid w:val="0062458D"/>
    <w:rsid w:val="006246C2"/>
    <w:rsid w:val="006247B1"/>
    <w:rsid w:val="00624882"/>
    <w:rsid w:val="00624CFF"/>
    <w:rsid w:val="00624D08"/>
    <w:rsid w:val="00624F57"/>
    <w:rsid w:val="00625281"/>
    <w:rsid w:val="00625359"/>
    <w:rsid w:val="006258D9"/>
    <w:rsid w:val="00625B33"/>
    <w:rsid w:val="00625F03"/>
    <w:rsid w:val="00626031"/>
    <w:rsid w:val="0062604D"/>
    <w:rsid w:val="006260A9"/>
    <w:rsid w:val="006261A2"/>
    <w:rsid w:val="0062632F"/>
    <w:rsid w:val="00626582"/>
    <w:rsid w:val="006269A8"/>
    <w:rsid w:val="00626AC4"/>
    <w:rsid w:val="00626B37"/>
    <w:rsid w:val="00626C03"/>
    <w:rsid w:val="00626D3B"/>
    <w:rsid w:val="00626D8A"/>
    <w:rsid w:val="00626E1D"/>
    <w:rsid w:val="00626EED"/>
    <w:rsid w:val="00627093"/>
    <w:rsid w:val="0062726B"/>
    <w:rsid w:val="006273EC"/>
    <w:rsid w:val="00627732"/>
    <w:rsid w:val="00627786"/>
    <w:rsid w:val="00627B1F"/>
    <w:rsid w:val="00627B3E"/>
    <w:rsid w:val="00627DC2"/>
    <w:rsid w:val="00627F15"/>
    <w:rsid w:val="00630012"/>
    <w:rsid w:val="0063009B"/>
    <w:rsid w:val="006301A2"/>
    <w:rsid w:val="006301B0"/>
    <w:rsid w:val="00630333"/>
    <w:rsid w:val="00630382"/>
    <w:rsid w:val="006307CB"/>
    <w:rsid w:val="00630911"/>
    <w:rsid w:val="00630AC6"/>
    <w:rsid w:val="00630CA3"/>
    <w:rsid w:val="00630ECB"/>
    <w:rsid w:val="0063106F"/>
    <w:rsid w:val="00631118"/>
    <w:rsid w:val="00631122"/>
    <w:rsid w:val="00631245"/>
    <w:rsid w:val="00631366"/>
    <w:rsid w:val="006314AA"/>
    <w:rsid w:val="0063172E"/>
    <w:rsid w:val="0063174C"/>
    <w:rsid w:val="00631A22"/>
    <w:rsid w:val="00631A3F"/>
    <w:rsid w:val="00631AC3"/>
    <w:rsid w:val="00631AD4"/>
    <w:rsid w:val="00631D15"/>
    <w:rsid w:val="00631E9E"/>
    <w:rsid w:val="00631F6F"/>
    <w:rsid w:val="00632262"/>
    <w:rsid w:val="0063227A"/>
    <w:rsid w:val="00632491"/>
    <w:rsid w:val="006326E9"/>
    <w:rsid w:val="006327F3"/>
    <w:rsid w:val="00632A1E"/>
    <w:rsid w:val="00632B03"/>
    <w:rsid w:val="00632B3A"/>
    <w:rsid w:val="006331C7"/>
    <w:rsid w:val="00633259"/>
    <w:rsid w:val="00633323"/>
    <w:rsid w:val="006334D3"/>
    <w:rsid w:val="00633552"/>
    <w:rsid w:val="0063368D"/>
    <w:rsid w:val="006336EC"/>
    <w:rsid w:val="00633795"/>
    <w:rsid w:val="00633DF4"/>
    <w:rsid w:val="006341E7"/>
    <w:rsid w:val="006342AB"/>
    <w:rsid w:val="00634301"/>
    <w:rsid w:val="0063455C"/>
    <w:rsid w:val="0063455F"/>
    <w:rsid w:val="006345A2"/>
    <w:rsid w:val="006345C5"/>
    <w:rsid w:val="006347C6"/>
    <w:rsid w:val="006347CF"/>
    <w:rsid w:val="006347D8"/>
    <w:rsid w:val="00634869"/>
    <w:rsid w:val="006348E4"/>
    <w:rsid w:val="0063494C"/>
    <w:rsid w:val="00634D0B"/>
    <w:rsid w:val="00635018"/>
    <w:rsid w:val="00635024"/>
    <w:rsid w:val="00635104"/>
    <w:rsid w:val="0063512D"/>
    <w:rsid w:val="006351F5"/>
    <w:rsid w:val="0063536F"/>
    <w:rsid w:val="006353EA"/>
    <w:rsid w:val="0063565A"/>
    <w:rsid w:val="00635787"/>
    <w:rsid w:val="006357AB"/>
    <w:rsid w:val="006357C1"/>
    <w:rsid w:val="006357D0"/>
    <w:rsid w:val="006359E2"/>
    <w:rsid w:val="00635B55"/>
    <w:rsid w:val="006360B4"/>
    <w:rsid w:val="006360F5"/>
    <w:rsid w:val="00636162"/>
    <w:rsid w:val="00636163"/>
    <w:rsid w:val="00636362"/>
    <w:rsid w:val="006363DC"/>
    <w:rsid w:val="00636649"/>
    <w:rsid w:val="00636652"/>
    <w:rsid w:val="006366CD"/>
    <w:rsid w:val="0063671D"/>
    <w:rsid w:val="0063679A"/>
    <w:rsid w:val="006369F4"/>
    <w:rsid w:val="00636BCB"/>
    <w:rsid w:val="00636C52"/>
    <w:rsid w:val="00636FC6"/>
    <w:rsid w:val="0063733F"/>
    <w:rsid w:val="0063748C"/>
    <w:rsid w:val="006375B7"/>
    <w:rsid w:val="00637681"/>
    <w:rsid w:val="006377E9"/>
    <w:rsid w:val="00637999"/>
    <w:rsid w:val="00637A53"/>
    <w:rsid w:val="00637AD6"/>
    <w:rsid w:val="00637BA2"/>
    <w:rsid w:val="00637DE3"/>
    <w:rsid w:val="00640009"/>
    <w:rsid w:val="00640123"/>
    <w:rsid w:val="00640132"/>
    <w:rsid w:val="006401B1"/>
    <w:rsid w:val="006403EC"/>
    <w:rsid w:val="00640419"/>
    <w:rsid w:val="006404B5"/>
    <w:rsid w:val="006404BB"/>
    <w:rsid w:val="00640605"/>
    <w:rsid w:val="00640698"/>
    <w:rsid w:val="00640A4E"/>
    <w:rsid w:val="00640C6F"/>
    <w:rsid w:val="00640C92"/>
    <w:rsid w:val="00640D1E"/>
    <w:rsid w:val="00640DD2"/>
    <w:rsid w:val="00640E4D"/>
    <w:rsid w:val="0064124F"/>
    <w:rsid w:val="006415E8"/>
    <w:rsid w:val="006415F6"/>
    <w:rsid w:val="006416F5"/>
    <w:rsid w:val="00641818"/>
    <w:rsid w:val="00641819"/>
    <w:rsid w:val="006419EA"/>
    <w:rsid w:val="00641C7E"/>
    <w:rsid w:val="00641DB9"/>
    <w:rsid w:val="00642078"/>
    <w:rsid w:val="006420DA"/>
    <w:rsid w:val="00642196"/>
    <w:rsid w:val="006421F1"/>
    <w:rsid w:val="00642712"/>
    <w:rsid w:val="00642719"/>
    <w:rsid w:val="0064280D"/>
    <w:rsid w:val="006428CA"/>
    <w:rsid w:val="00642B61"/>
    <w:rsid w:val="00642B72"/>
    <w:rsid w:val="00642BD6"/>
    <w:rsid w:val="00642DFD"/>
    <w:rsid w:val="00642E01"/>
    <w:rsid w:val="00642EC1"/>
    <w:rsid w:val="0064302A"/>
    <w:rsid w:val="00643224"/>
    <w:rsid w:val="00643658"/>
    <w:rsid w:val="0064372C"/>
    <w:rsid w:val="00643848"/>
    <w:rsid w:val="00643922"/>
    <w:rsid w:val="00643953"/>
    <w:rsid w:val="006439D2"/>
    <w:rsid w:val="00643A92"/>
    <w:rsid w:val="00643CAB"/>
    <w:rsid w:val="00643E51"/>
    <w:rsid w:val="00643F6B"/>
    <w:rsid w:val="00643F96"/>
    <w:rsid w:val="006442EC"/>
    <w:rsid w:val="006443D6"/>
    <w:rsid w:val="00644577"/>
    <w:rsid w:val="00644761"/>
    <w:rsid w:val="006447B2"/>
    <w:rsid w:val="006448E9"/>
    <w:rsid w:val="0064492D"/>
    <w:rsid w:val="00644993"/>
    <w:rsid w:val="00644A6B"/>
    <w:rsid w:val="00644B39"/>
    <w:rsid w:val="00644D05"/>
    <w:rsid w:val="0064505E"/>
    <w:rsid w:val="006452B7"/>
    <w:rsid w:val="0064544B"/>
    <w:rsid w:val="0064570B"/>
    <w:rsid w:val="00645877"/>
    <w:rsid w:val="00645A6C"/>
    <w:rsid w:val="00645B45"/>
    <w:rsid w:val="00646134"/>
    <w:rsid w:val="006463FB"/>
    <w:rsid w:val="00646539"/>
    <w:rsid w:val="006467F5"/>
    <w:rsid w:val="00646904"/>
    <w:rsid w:val="006469AB"/>
    <w:rsid w:val="00646B7A"/>
    <w:rsid w:val="00646BBD"/>
    <w:rsid w:val="00646C6A"/>
    <w:rsid w:val="00646F20"/>
    <w:rsid w:val="00646F85"/>
    <w:rsid w:val="006470BE"/>
    <w:rsid w:val="0064715D"/>
    <w:rsid w:val="00647184"/>
    <w:rsid w:val="00647211"/>
    <w:rsid w:val="00647227"/>
    <w:rsid w:val="0064736B"/>
    <w:rsid w:val="0064738C"/>
    <w:rsid w:val="00647465"/>
    <w:rsid w:val="00647493"/>
    <w:rsid w:val="00647516"/>
    <w:rsid w:val="006475FC"/>
    <w:rsid w:val="0064763B"/>
    <w:rsid w:val="006477E1"/>
    <w:rsid w:val="006478AF"/>
    <w:rsid w:val="00647C2A"/>
    <w:rsid w:val="00647C8C"/>
    <w:rsid w:val="00647E13"/>
    <w:rsid w:val="00647F58"/>
    <w:rsid w:val="00647F69"/>
    <w:rsid w:val="00647F8C"/>
    <w:rsid w:val="0065024E"/>
    <w:rsid w:val="0065068E"/>
    <w:rsid w:val="0065069E"/>
    <w:rsid w:val="00650B12"/>
    <w:rsid w:val="00650D51"/>
    <w:rsid w:val="00650DA6"/>
    <w:rsid w:val="00650FC2"/>
    <w:rsid w:val="0065105F"/>
    <w:rsid w:val="0065131A"/>
    <w:rsid w:val="00651412"/>
    <w:rsid w:val="00651552"/>
    <w:rsid w:val="006515C7"/>
    <w:rsid w:val="0065178D"/>
    <w:rsid w:val="006517B2"/>
    <w:rsid w:val="006517C2"/>
    <w:rsid w:val="006518AB"/>
    <w:rsid w:val="00651972"/>
    <w:rsid w:val="00651A42"/>
    <w:rsid w:val="00651B11"/>
    <w:rsid w:val="00651B29"/>
    <w:rsid w:val="00651D2D"/>
    <w:rsid w:val="00651E5A"/>
    <w:rsid w:val="00651F07"/>
    <w:rsid w:val="00651F2E"/>
    <w:rsid w:val="00652169"/>
    <w:rsid w:val="00652349"/>
    <w:rsid w:val="00652467"/>
    <w:rsid w:val="0065255F"/>
    <w:rsid w:val="006526BA"/>
    <w:rsid w:val="006526ED"/>
    <w:rsid w:val="006526F2"/>
    <w:rsid w:val="0065274D"/>
    <w:rsid w:val="00652790"/>
    <w:rsid w:val="006527CD"/>
    <w:rsid w:val="0065293D"/>
    <w:rsid w:val="006529A0"/>
    <w:rsid w:val="00652A9F"/>
    <w:rsid w:val="00652B1B"/>
    <w:rsid w:val="00652D21"/>
    <w:rsid w:val="00652E55"/>
    <w:rsid w:val="00652F4E"/>
    <w:rsid w:val="0065321C"/>
    <w:rsid w:val="00653285"/>
    <w:rsid w:val="00653305"/>
    <w:rsid w:val="00653357"/>
    <w:rsid w:val="00653454"/>
    <w:rsid w:val="00653675"/>
    <w:rsid w:val="00653823"/>
    <w:rsid w:val="00653CBC"/>
    <w:rsid w:val="00653D19"/>
    <w:rsid w:val="00653DB3"/>
    <w:rsid w:val="00653EDB"/>
    <w:rsid w:val="00653F0B"/>
    <w:rsid w:val="00653FF9"/>
    <w:rsid w:val="006541ED"/>
    <w:rsid w:val="006543F6"/>
    <w:rsid w:val="00654442"/>
    <w:rsid w:val="006544D0"/>
    <w:rsid w:val="006545C0"/>
    <w:rsid w:val="00654683"/>
    <w:rsid w:val="006546AB"/>
    <w:rsid w:val="006546F3"/>
    <w:rsid w:val="00654896"/>
    <w:rsid w:val="006548DE"/>
    <w:rsid w:val="0065492C"/>
    <w:rsid w:val="00654A99"/>
    <w:rsid w:val="00654EA0"/>
    <w:rsid w:val="00654F80"/>
    <w:rsid w:val="00654F86"/>
    <w:rsid w:val="00655318"/>
    <w:rsid w:val="0065556B"/>
    <w:rsid w:val="006559D7"/>
    <w:rsid w:val="00655B43"/>
    <w:rsid w:val="00655C68"/>
    <w:rsid w:val="00655CCA"/>
    <w:rsid w:val="00655FB0"/>
    <w:rsid w:val="006560E4"/>
    <w:rsid w:val="00656253"/>
    <w:rsid w:val="0065626A"/>
    <w:rsid w:val="006562D9"/>
    <w:rsid w:val="0065633C"/>
    <w:rsid w:val="00656675"/>
    <w:rsid w:val="00656A20"/>
    <w:rsid w:val="00656A82"/>
    <w:rsid w:val="00656BFE"/>
    <w:rsid w:val="00656D10"/>
    <w:rsid w:val="00656F6A"/>
    <w:rsid w:val="0065717C"/>
    <w:rsid w:val="00657182"/>
    <w:rsid w:val="006574A0"/>
    <w:rsid w:val="00657524"/>
    <w:rsid w:val="0065765B"/>
    <w:rsid w:val="0065773C"/>
    <w:rsid w:val="006578D9"/>
    <w:rsid w:val="006578E1"/>
    <w:rsid w:val="00657968"/>
    <w:rsid w:val="006579B7"/>
    <w:rsid w:val="00657E9C"/>
    <w:rsid w:val="00657EA6"/>
    <w:rsid w:val="00657ED9"/>
    <w:rsid w:val="00657FCB"/>
    <w:rsid w:val="00660068"/>
    <w:rsid w:val="0066010E"/>
    <w:rsid w:val="00660144"/>
    <w:rsid w:val="00660196"/>
    <w:rsid w:val="00660580"/>
    <w:rsid w:val="006605D7"/>
    <w:rsid w:val="006607DA"/>
    <w:rsid w:val="006608F1"/>
    <w:rsid w:val="0066095E"/>
    <w:rsid w:val="0066099B"/>
    <w:rsid w:val="00660AC7"/>
    <w:rsid w:val="00660FC7"/>
    <w:rsid w:val="006613DD"/>
    <w:rsid w:val="00661487"/>
    <w:rsid w:val="00661599"/>
    <w:rsid w:val="0066162D"/>
    <w:rsid w:val="00661693"/>
    <w:rsid w:val="00661A8D"/>
    <w:rsid w:val="00661D43"/>
    <w:rsid w:val="00661F1A"/>
    <w:rsid w:val="00661F4C"/>
    <w:rsid w:val="006621F8"/>
    <w:rsid w:val="00662201"/>
    <w:rsid w:val="006623D6"/>
    <w:rsid w:val="00662442"/>
    <w:rsid w:val="00662A47"/>
    <w:rsid w:val="00662A72"/>
    <w:rsid w:val="00662AA0"/>
    <w:rsid w:val="00662AAC"/>
    <w:rsid w:val="00662D11"/>
    <w:rsid w:val="00662D53"/>
    <w:rsid w:val="00662D9B"/>
    <w:rsid w:val="00662E17"/>
    <w:rsid w:val="00662ED1"/>
    <w:rsid w:val="00663296"/>
    <w:rsid w:val="00663355"/>
    <w:rsid w:val="006633B7"/>
    <w:rsid w:val="0066345B"/>
    <w:rsid w:val="006634E1"/>
    <w:rsid w:val="006634F9"/>
    <w:rsid w:val="00663638"/>
    <w:rsid w:val="006636B1"/>
    <w:rsid w:val="00663890"/>
    <w:rsid w:val="00663971"/>
    <w:rsid w:val="00663AE6"/>
    <w:rsid w:val="00663B17"/>
    <w:rsid w:val="00663E53"/>
    <w:rsid w:val="00663E6C"/>
    <w:rsid w:val="0066400E"/>
    <w:rsid w:val="006640B8"/>
    <w:rsid w:val="00664187"/>
    <w:rsid w:val="006641A2"/>
    <w:rsid w:val="00664327"/>
    <w:rsid w:val="00664356"/>
    <w:rsid w:val="0066445A"/>
    <w:rsid w:val="0066460D"/>
    <w:rsid w:val="0066485F"/>
    <w:rsid w:val="006649B8"/>
    <w:rsid w:val="00664BD5"/>
    <w:rsid w:val="00664C7B"/>
    <w:rsid w:val="00664DF7"/>
    <w:rsid w:val="006650B9"/>
    <w:rsid w:val="00665188"/>
    <w:rsid w:val="006651C3"/>
    <w:rsid w:val="00665275"/>
    <w:rsid w:val="00665333"/>
    <w:rsid w:val="006653B6"/>
    <w:rsid w:val="0066559C"/>
    <w:rsid w:val="00665758"/>
    <w:rsid w:val="006657CE"/>
    <w:rsid w:val="006658AB"/>
    <w:rsid w:val="00665A4B"/>
    <w:rsid w:val="00665AA0"/>
    <w:rsid w:val="00665BE5"/>
    <w:rsid w:val="00665D3B"/>
    <w:rsid w:val="00665D6E"/>
    <w:rsid w:val="00665E62"/>
    <w:rsid w:val="00666091"/>
    <w:rsid w:val="00666257"/>
    <w:rsid w:val="0066656B"/>
    <w:rsid w:val="0066657E"/>
    <w:rsid w:val="006665DA"/>
    <w:rsid w:val="006666FE"/>
    <w:rsid w:val="00666737"/>
    <w:rsid w:val="00666940"/>
    <w:rsid w:val="00666AA7"/>
    <w:rsid w:val="00666B01"/>
    <w:rsid w:val="00666D45"/>
    <w:rsid w:val="00666DCF"/>
    <w:rsid w:val="00666E0D"/>
    <w:rsid w:val="00666F08"/>
    <w:rsid w:val="00666F3C"/>
    <w:rsid w:val="006672C2"/>
    <w:rsid w:val="0066746F"/>
    <w:rsid w:val="0066783E"/>
    <w:rsid w:val="006678ED"/>
    <w:rsid w:val="00667911"/>
    <w:rsid w:val="006679F7"/>
    <w:rsid w:val="00667B68"/>
    <w:rsid w:val="00667BC1"/>
    <w:rsid w:val="00667C04"/>
    <w:rsid w:val="00667CA7"/>
    <w:rsid w:val="00667D66"/>
    <w:rsid w:val="00667EC1"/>
    <w:rsid w:val="006701DD"/>
    <w:rsid w:val="006702C5"/>
    <w:rsid w:val="006704AD"/>
    <w:rsid w:val="00670651"/>
    <w:rsid w:val="0067065A"/>
    <w:rsid w:val="006706DC"/>
    <w:rsid w:val="00670A9C"/>
    <w:rsid w:val="00670B06"/>
    <w:rsid w:val="00670DF5"/>
    <w:rsid w:val="00670E67"/>
    <w:rsid w:val="00670F0B"/>
    <w:rsid w:val="00670F9F"/>
    <w:rsid w:val="00670FEC"/>
    <w:rsid w:val="0067126B"/>
    <w:rsid w:val="006713B9"/>
    <w:rsid w:val="006715CD"/>
    <w:rsid w:val="00671671"/>
    <w:rsid w:val="006719C7"/>
    <w:rsid w:val="00671A3E"/>
    <w:rsid w:val="00671AA0"/>
    <w:rsid w:val="00671B25"/>
    <w:rsid w:val="00671BF9"/>
    <w:rsid w:val="00671E32"/>
    <w:rsid w:val="00671EEE"/>
    <w:rsid w:val="0067202F"/>
    <w:rsid w:val="006720CC"/>
    <w:rsid w:val="006720DA"/>
    <w:rsid w:val="0067235F"/>
    <w:rsid w:val="00672390"/>
    <w:rsid w:val="00672449"/>
    <w:rsid w:val="0067248B"/>
    <w:rsid w:val="00672585"/>
    <w:rsid w:val="006726FD"/>
    <w:rsid w:val="00672935"/>
    <w:rsid w:val="00672A5C"/>
    <w:rsid w:val="00672A6E"/>
    <w:rsid w:val="00672B7D"/>
    <w:rsid w:val="00672BDC"/>
    <w:rsid w:val="00672CBE"/>
    <w:rsid w:val="00672F72"/>
    <w:rsid w:val="00672FA5"/>
    <w:rsid w:val="00673033"/>
    <w:rsid w:val="006732A1"/>
    <w:rsid w:val="006732B4"/>
    <w:rsid w:val="00673551"/>
    <w:rsid w:val="0067365B"/>
    <w:rsid w:val="006738CE"/>
    <w:rsid w:val="00673A1F"/>
    <w:rsid w:val="00673A5D"/>
    <w:rsid w:val="00673AC3"/>
    <w:rsid w:val="00673E92"/>
    <w:rsid w:val="00673F43"/>
    <w:rsid w:val="00673F93"/>
    <w:rsid w:val="006740E0"/>
    <w:rsid w:val="0067413A"/>
    <w:rsid w:val="006741A2"/>
    <w:rsid w:val="0067426A"/>
    <w:rsid w:val="0067444D"/>
    <w:rsid w:val="0067454F"/>
    <w:rsid w:val="00674583"/>
    <w:rsid w:val="00674685"/>
    <w:rsid w:val="00674A19"/>
    <w:rsid w:val="00674A27"/>
    <w:rsid w:val="00674C06"/>
    <w:rsid w:val="00674C56"/>
    <w:rsid w:val="00674F94"/>
    <w:rsid w:val="00674FEE"/>
    <w:rsid w:val="006751BB"/>
    <w:rsid w:val="006751F4"/>
    <w:rsid w:val="0067521B"/>
    <w:rsid w:val="00675233"/>
    <w:rsid w:val="00675268"/>
    <w:rsid w:val="006753F5"/>
    <w:rsid w:val="00675413"/>
    <w:rsid w:val="006754A3"/>
    <w:rsid w:val="006755E0"/>
    <w:rsid w:val="0067567B"/>
    <w:rsid w:val="006756E2"/>
    <w:rsid w:val="00675810"/>
    <w:rsid w:val="00675836"/>
    <w:rsid w:val="00675895"/>
    <w:rsid w:val="006758EA"/>
    <w:rsid w:val="00675AD1"/>
    <w:rsid w:val="0067600B"/>
    <w:rsid w:val="00676015"/>
    <w:rsid w:val="006760B9"/>
    <w:rsid w:val="0067620D"/>
    <w:rsid w:val="00676408"/>
    <w:rsid w:val="00676491"/>
    <w:rsid w:val="006764C1"/>
    <w:rsid w:val="0067652A"/>
    <w:rsid w:val="0067672E"/>
    <w:rsid w:val="00676770"/>
    <w:rsid w:val="006767A8"/>
    <w:rsid w:val="00676815"/>
    <w:rsid w:val="00676887"/>
    <w:rsid w:val="00676A39"/>
    <w:rsid w:val="00676B1A"/>
    <w:rsid w:val="00676B53"/>
    <w:rsid w:val="00676BC5"/>
    <w:rsid w:val="00676C38"/>
    <w:rsid w:val="00676C7A"/>
    <w:rsid w:val="00676D09"/>
    <w:rsid w:val="00676DB2"/>
    <w:rsid w:val="00676F53"/>
    <w:rsid w:val="006770F2"/>
    <w:rsid w:val="006772A5"/>
    <w:rsid w:val="00677538"/>
    <w:rsid w:val="006776B4"/>
    <w:rsid w:val="00677932"/>
    <w:rsid w:val="00677A6C"/>
    <w:rsid w:val="00677C90"/>
    <w:rsid w:val="00680023"/>
    <w:rsid w:val="0068037D"/>
    <w:rsid w:val="00680430"/>
    <w:rsid w:val="0068065A"/>
    <w:rsid w:val="0068071A"/>
    <w:rsid w:val="00680A75"/>
    <w:rsid w:val="00680B7B"/>
    <w:rsid w:val="00680CF2"/>
    <w:rsid w:val="00680DEB"/>
    <w:rsid w:val="00680F1C"/>
    <w:rsid w:val="00681020"/>
    <w:rsid w:val="006810E0"/>
    <w:rsid w:val="006811BA"/>
    <w:rsid w:val="00681363"/>
    <w:rsid w:val="00681405"/>
    <w:rsid w:val="006814AB"/>
    <w:rsid w:val="0068153D"/>
    <w:rsid w:val="006815C0"/>
    <w:rsid w:val="0068167C"/>
    <w:rsid w:val="006816C1"/>
    <w:rsid w:val="00681734"/>
    <w:rsid w:val="006817B9"/>
    <w:rsid w:val="006819A1"/>
    <w:rsid w:val="006819A4"/>
    <w:rsid w:val="00681A22"/>
    <w:rsid w:val="00681EBE"/>
    <w:rsid w:val="00681ED8"/>
    <w:rsid w:val="00681F12"/>
    <w:rsid w:val="00681F3B"/>
    <w:rsid w:val="00682032"/>
    <w:rsid w:val="006821A3"/>
    <w:rsid w:val="006823B2"/>
    <w:rsid w:val="006824CD"/>
    <w:rsid w:val="006824EA"/>
    <w:rsid w:val="006824F3"/>
    <w:rsid w:val="00682779"/>
    <w:rsid w:val="006827B4"/>
    <w:rsid w:val="00682871"/>
    <w:rsid w:val="006828F8"/>
    <w:rsid w:val="00682A9C"/>
    <w:rsid w:val="00682BF9"/>
    <w:rsid w:val="00682DC5"/>
    <w:rsid w:val="00682EFC"/>
    <w:rsid w:val="00682F52"/>
    <w:rsid w:val="00682F9D"/>
    <w:rsid w:val="00683289"/>
    <w:rsid w:val="006832C4"/>
    <w:rsid w:val="0068338C"/>
    <w:rsid w:val="006835AD"/>
    <w:rsid w:val="006835B1"/>
    <w:rsid w:val="006837B0"/>
    <w:rsid w:val="00683892"/>
    <w:rsid w:val="006839FB"/>
    <w:rsid w:val="00683B2A"/>
    <w:rsid w:val="00683D19"/>
    <w:rsid w:val="00683F17"/>
    <w:rsid w:val="00683FDA"/>
    <w:rsid w:val="00683FF6"/>
    <w:rsid w:val="00684557"/>
    <w:rsid w:val="00684680"/>
    <w:rsid w:val="006848C0"/>
    <w:rsid w:val="00684B5E"/>
    <w:rsid w:val="00684CB3"/>
    <w:rsid w:val="00684E31"/>
    <w:rsid w:val="00684E75"/>
    <w:rsid w:val="0068523F"/>
    <w:rsid w:val="006853CE"/>
    <w:rsid w:val="00685483"/>
    <w:rsid w:val="006856EA"/>
    <w:rsid w:val="006857E8"/>
    <w:rsid w:val="0068586E"/>
    <w:rsid w:val="006858BC"/>
    <w:rsid w:val="00685B14"/>
    <w:rsid w:val="00685B6B"/>
    <w:rsid w:val="00685BB8"/>
    <w:rsid w:val="00685DC4"/>
    <w:rsid w:val="00685EB3"/>
    <w:rsid w:val="00685F05"/>
    <w:rsid w:val="0068603B"/>
    <w:rsid w:val="00686050"/>
    <w:rsid w:val="0068678E"/>
    <w:rsid w:val="00686812"/>
    <w:rsid w:val="006868D6"/>
    <w:rsid w:val="00686A26"/>
    <w:rsid w:val="00686BC4"/>
    <w:rsid w:val="00686D7B"/>
    <w:rsid w:val="00686F8C"/>
    <w:rsid w:val="00687007"/>
    <w:rsid w:val="00687022"/>
    <w:rsid w:val="00687157"/>
    <w:rsid w:val="006871C5"/>
    <w:rsid w:val="00687348"/>
    <w:rsid w:val="0068738B"/>
    <w:rsid w:val="00687431"/>
    <w:rsid w:val="0068752C"/>
    <w:rsid w:val="00687801"/>
    <w:rsid w:val="00687982"/>
    <w:rsid w:val="00687A0A"/>
    <w:rsid w:val="00687A13"/>
    <w:rsid w:val="00687B23"/>
    <w:rsid w:val="00687C5B"/>
    <w:rsid w:val="00687CDE"/>
    <w:rsid w:val="00687EA0"/>
    <w:rsid w:val="00687F2D"/>
    <w:rsid w:val="00687FD9"/>
    <w:rsid w:val="00687FDE"/>
    <w:rsid w:val="006900FD"/>
    <w:rsid w:val="006901F9"/>
    <w:rsid w:val="006903D3"/>
    <w:rsid w:val="00690745"/>
    <w:rsid w:val="0069079C"/>
    <w:rsid w:val="006907E3"/>
    <w:rsid w:val="0069080F"/>
    <w:rsid w:val="00690BE4"/>
    <w:rsid w:val="00690D12"/>
    <w:rsid w:val="006912F3"/>
    <w:rsid w:val="00691376"/>
    <w:rsid w:val="006914F0"/>
    <w:rsid w:val="006914F4"/>
    <w:rsid w:val="006915B2"/>
    <w:rsid w:val="00691648"/>
    <w:rsid w:val="00691787"/>
    <w:rsid w:val="00691992"/>
    <w:rsid w:val="006919A3"/>
    <w:rsid w:val="00691AA6"/>
    <w:rsid w:val="00691B6D"/>
    <w:rsid w:val="00691B8B"/>
    <w:rsid w:val="00691CE6"/>
    <w:rsid w:val="00691D2E"/>
    <w:rsid w:val="00691F00"/>
    <w:rsid w:val="006920E5"/>
    <w:rsid w:val="006921E9"/>
    <w:rsid w:val="00692307"/>
    <w:rsid w:val="00692321"/>
    <w:rsid w:val="00692424"/>
    <w:rsid w:val="00692481"/>
    <w:rsid w:val="006924FB"/>
    <w:rsid w:val="0069294D"/>
    <w:rsid w:val="00692B7F"/>
    <w:rsid w:val="00692D34"/>
    <w:rsid w:val="00692E6C"/>
    <w:rsid w:val="00692EDE"/>
    <w:rsid w:val="00692F4A"/>
    <w:rsid w:val="00692F5F"/>
    <w:rsid w:val="0069305B"/>
    <w:rsid w:val="0069331A"/>
    <w:rsid w:val="0069387D"/>
    <w:rsid w:val="006938BF"/>
    <w:rsid w:val="0069392B"/>
    <w:rsid w:val="006939C4"/>
    <w:rsid w:val="006939F6"/>
    <w:rsid w:val="00693A20"/>
    <w:rsid w:val="00693AF6"/>
    <w:rsid w:val="00693B5C"/>
    <w:rsid w:val="00693D65"/>
    <w:rsid w:val="00693DF1"/>
    <w:rsid w:val="00693FB9"/>
    <w:rsid w:val="00694058"/>
    <w:rsid w:val="006941A3"/>
    <w:rsid w:val="006941B1"/>
    <w:rsid w:val="00694253"/>
    <w:rsid w:val="006942E1"/>
    <w:rsid w:val="00694315"/>
    <w:rsid w:val="0069443C"/>
    <w:rsid w:val="00694620"/>
    <w:rsid w:val="006947FF"/>
    <w:rsid w:val="00694954"/>
    <w:rsid w:val="00694C1E"/>
    <w:rsid w:val="00694C96"/>
    <w:rsid w:val="00694DBD"/>
    <w:rsid w:val="00694FAB"/>
    <w:rsid w:val="00694FF5"/>
    <w:rsid w:val="00695075"/>
    <w:rsid w:val="00695294"/>
    <w:rsid w:val="00695307"/>
    <w:rsid w:val="0069531A"/>
    <w:rsid w:val="0069542F"/>
    <w:rsid w:val="0069553D"/>
    <w:rsid w:val="00695638"/>
    <w:rsid w:val="006956B2"/>
    <w:rsid w:val="0069581D"/>
    <w:rsid w:val="00695844"/>
    <w:rsid w:val="006959A7"/>
    <w:rsid w:val="006959EB"/>
    <w:rsid w:val="00695A32"/>
    <w:rsid w:val="00695B15"/>
    <w:rsid w:val="00695BC4"/>
    <w:rsid w:val="00695D92"/>
    <w:rsid w:val="00695E3D"/>
    <w:rsid w:val="00695E99"/>
    <w:rsid w:val="00696009"/>
    <w:rsid w:val="00696108"/>
    <w:rsid w:val="0069610C"/>
    <w:rsid w:val="00696236"/>
    <w:rsid w:val="0069657A"/>
    <w:rsid w:val="006965A8"/>
    <w:rsid w:val="0069669D"/>
    <w:rsid w:val="006966B0"/>
    <w:rsid w:val="00696729"/>
    <w:rsid w:val="006968A7"/>
    <w:rsid w:val="00696E13"/>
    <w:rsid w:val="006970FA"/>
    <w:rsid w:val="006971F2"/>
    <w:rsid w:val="006972F9"/>
    <w:rsid w:val="00697323"/>
    <w:rsid w:val="00697476"/>
    <w:rsid w:val="00697543"/>
    <w:rsid w:val="0069758E"/>
    <w:rsid w:val="006975EF"/>
    <w:rsid w:val="00697895"/>
    <w:rsid w:val="006978D8"/>
    <w:rsid w:val="0069791B"/>
    <w:rsid w:val="00697C4B"/>
    <w:rsid w:val="00697CC5"/>
    <w:rsid w:val="00697DEB"/>
    <w:rsid w:val="00697DF6"/>
    <w:rsid w:val="006A02B6"/>
    <w:rsid w:val="006A03BF"/>
    <w:rsid w:val="006A04E2"/>
    <w:rsid w:val="006A0739"/>
    <w:rsid w:val="006A081E"/>
    <w:rsid w:val="006A0968"/>
    <w:rsid w:val="006A0A1D"/>
    <w:rsid w:val="006A0B01"/>
    <w:rsid w:val="006A0D39"/>
    <w:rsid w:val="006A0E16"/>
    <w:rsid w:val="006A0E52"/>
    <w:rsid w:val="006A0EE7"/>
    <w:rsid w:val="006A1187"/>
    <w:rsid w:val="006A128A"/>
    <w:rsid w:val="006A13F0"/>
    <w:rsid w:val="006A1410"/>
    <w:rsid w:val="006A1590"/>
    <w:rsid w:val="006A15BB"/>
    <w:rsid w:val="006A15E6"/>
    <w:rsid w:val="006A179E"/>
    <w:rsid w:val="006A18AA"/>
    <w:rsid w:val="006A19E8"/>
    <w:rsid w:val="006A1B9A"/>
    <w:rsid w:val="006A1C81"/>
    <w:rsid w:val="006A1DB1"/>
    <w:rsid w:val="006A211A"/>
    <w:rsid w:val="006A2576"/>
    <w:rsid w:val="006A27AC"/>
    <w:rsid w:val="006A2B8C"/>
    <w:rsid w:val="006A2C1A"/>
    <w:rsid w:val="006A2CFA"/>
    <w:rsid w:val="006A2E98"/>
    <w:rsid w:val="006A3025"/>
    <w:rsid w:val="006A3241"/>
    <w:rsid w:val="006A3439"/>
    <w:rsid w:val="006A343E"/>
    <w:rsid w:val="006A351E"/>
    <w:rsid w:val="006A355F"/>
    <w:rsid w:val="006A3570"/>
    <w:rsid w:val="006A3627"/>
    <w:rsid w:val="006A3657"/>
    <w:rsid w:val="006A380E"/>
    <w:rsid w:val="006A3A54"/>
    <w:rsid w:val="006A3B67"/>
    <w:rsid w:val="006A3C85"/>
    <w:rsid w:val="006A3D82"/>
    <w:rsid w:val="006A3FFC"/>
    <w:rsid w:val="006A41C2"/>
    <w:rsid w:val="006A4342"/>
    <w:rsid w:val="006A438F"/>
    <w:rsid w:val="006A43DE"/>
    <w:rsid w:val="006A4473"/>
    <w:rsid w:val="006A4813"/>
    <w:rsid w:val="006A4959"/>
    <w:rsid w:val="006A4BB0"/>
    <w:rsid w:val="006A5332"/>
    <w:rsid w:val="006A5402"/>
    <w:rsid w:val="006A553B"/>
    <w:rsid w:val="006A5547"/>
    <w:rsid w:val="006A561F"/>
    <w:rsid w:val="006A5A21"/>
    <w:rsid w:val="006A5B18"/>
    <w:rsid w:val="006A5B8C"/>
    <w:rsid w:val="006A5D5B"/>
    <w:rsid w:val="006A5D94"/>
    <w:rsid w:val="006A5EA3"/>
    <w:rsid w:val="006A5F5F"/>
    <w:rsid w:val="006A5F71"/>
    <w:rsid w:val="006A6547"/>
    <w:rsid w:val="006A691B"/>
    <w:rsid w:val="006A699D"/>
    <w:rsid w:val="006A6A99"/>
    <w:rsid w:val="006A6B33"/>
    <w:rsid w:val="006A6B38"/>
    <w:rsid w:val="006A6B49"/>
    <w:rsid w:val="006A6B6F"/>
    <w:rsid w:val="006A6CE1"/>
    <w:rsid w:val="006A6D76"/>
    <w:rsid w:val="006A6E75"/>
    <w:rsid w:val="006A6F4A"/>
    <w:rsid w:val="006A6FC4"/>
    <w:rsid w:val="006A723B"/>
    <w:rsid w:val="006A7321"/>
    <w:rsid w:val="006A7455"/>
    <w:rsid w:val="006A7608"/>
    <w:rsid w:val="006A7610"/>
    <w:rsid w:val="006A77F3"/>
    <w:rsid w:val="006A7873"/>
    <w:rsid w:val="006A79A8"/>
    <w:rsid w:val="006A7A19"/>
    <w:rsid w:val="006A7B7A"/>
    <w:rsid w:val="006A7BB5"/>
    <w:rsid w:val="006A7EDE"/>
    <w:rsid w:val="006B01E3"/>
    <w:rsid w:val="006B01E4"/>
    <w:rsid w:val="006B0233"/>
    <w:rsid w:val="006B02E1"/>
    <w:rsid w:val="006B0420"/>
    <w:rsid w:val="006B050B"/>
    <w:rsid w:val="006B054C"/>
    <w:rsid w:val="006B0715"/>
    <w:rsid w:val="006B0799"/>
    <w:rsid w:val="006B0842"/>
    <w:rsid w:val="006B09F4"/>
    <w:rsid w:val="006B0A42"/>
    <w:rsid w:val="006B0C0A"/>
    <w:rsid w:val="006B0CDE"/>
    <w:rsid w:val="006B0D07"/>
    <w:rsid w:val="006B0D90"/>
    <w:rsid w:val="006B0DBD"/>
    <w:rsid w:val="006B0E07"/>
    <w:rsid w:val="006B0F9E"/>
    <w:rsid w:val="006B105C"/>
    <w:rsid w:val="006B14F6"/>
    <w:rsid w:val="006B183B"/>
    <w:rsid w:val="006B1847"/>
    <w:rsid w:val="006B1881"/>
    <w:rsid w:val="006B1A4B"/>
    <w:rsid w:val="006B1ADB"/>
    <w:rsid w:val="006B1BB9"/>
    <w:rsid w:val="006B1C82"/>
    <w:rsid w:val="006B1D0F"/>
    <w:rsid w:val="006B1E24"/>
    <w:rsid w:val="006B1F55"/>
    <w:rsid w:val="006B2021"/>
    <w:rsid w:val="006B2171"/>
    <w:rsid w:val="006B2448"/>
    <w:rsid w:val="006B2521"/>
    <w:rsid w:val="006B28A7"/>
    <w:rsid w:val="006B2929"/>
    <w:rsid w:val="006B2D69"/>
    <w:rsid w:val="006B2ED8"/>
    <w:rsid w:val="006B2F23"/>
    <w:rsid w:val="006B3030"/>
    <w:rsid w:val="006B3074"/>
    <w:rsid w:val="006B333F"/>
    <w:rsid w:val="006B3481"/>
    <w:rsid w:val="006B3601"/>
    <w:rsid w:val="006B369E"/>
    <w:rsid w:val="006B36BA"/>
    <w:rsid w:val="006B379F"/>
    <w:rsid w:val="006B3AE3"/>
    <w:rsid w:val="006B3B98"/>
    <w:rsid w:val="006B3C97"/>
    <w:rsid w:val="006B3D4B"/>
    <w:rsid w:val="006B402A"/>
    <w:rsid w:val="006B412D"/>
    <w:rsid w:val="006B41B4"/>
    <w:rsid w:val="006B4345"/>
    <w:rsid w:val="006B43C4"/>
    <w:rsid w:val="006B4443"/>
    <w:rsid w:val="006B4506"/>
    <w:rsid w:val="006B481D"/>
    <w:rsid w:val="006B4AA5"/>
    <w:rsid w:val="006B4C88"/>
    <w:rsid w:val="006B5323"/>
    <w:rsid w:val="006B5366"/>
    <w:rsid w:val="006B54C0"/>
    <w:rsid w:val="006B579D"/>
    <w:rsid w:val="006B5A1C"/>
    <w:rsid w:val="006B5B6C"/>
    <w:rsid w:val="006B5CAF"/>
    <w:rsid w:val="006B5DB7"/>
    <w:rsid w:val="006B5E77"/>
    <w:rsid w:val="006B5F16"/>
    <w:rsid w:val="006B5F5B"/>
    <w:rsid w:val="006B61B2"/>
    <w:rsid w:val="006B640A"/>
    <w:rsid w:val="006B646A"/>
    <w:rsid w:val="006B64CA"/>
    <w:rsid w:val="006B662C"/>
    <w:rsid w:val="006B6707"/>
    <w:rsid w:val="006B6870"/>
    <w:rsid w:val="006B68F3"/>
    <w:rsid w:val="006B6A20"/>
    <w:rsid w:val="006B6B75"/>
    <w:rsid w:val="006B6BD3"/>
    <w:rsid w:val="006B7177"/>
    <w:rsid w:val="006B72C3"/>
    <w:rsid w:val="006B7421"/>
    <w:rsid w:val="006B748D"/>
    <w:rsid w:val="006B787F"/>
    <w:rsid w:val="006B7A24"/>
    <w:rsid w:val="006B7C4C"/>
    <w:rsid w:val="006B7D79"/>
    <w:rsid w:val="006B7E22"/>
    <w:rsid w:val="006C016A"/>
    <w:rsid w:val="006C01FF"/>
    <w:rsid w:val="006C0230"/>
    <w:rsid w:val="006C036E"/>
    <w:rsid w:val="006C03D1"/>
    <w:rsid w:val="006C0453"/>
    <w:rsid w:val="006C049B"/>
    <w:rsid w:val="006C063F"/>
    <w:rsid w:val="006C070F"/>
    <w:rsid w:val="006C0902"/>
    <w:rsid w:val="006C09CC"/>
    <w:rsid w:val="006C0BCE"/>
    <w:rsid w:val="006C0D36"/>
    <w:rsid w:val="006C0E54"/>
    <w:rsid w:val="006C0FA7"/>
    <w:rsid w:val="006C0FD4"/>
    <w:rsid w:val="006C101E"/>
    <w:rsid w:val="006C105E"/>
    <w:rsid w:val="006C11C4"/>
    <w:rsid w:val="006C14D5"/>
    <w:rsid w:val="006C1635"/>
    <w:rsid w:val="006C175E"/>
    <w:rsid w:val="006C1786"/>
    <w:rsid w:val="006C188D"/>
    <w:rsid w:val="006C1931"/>
    <w:rsid w:val="006C1975"/>
    <w:rsid w:val="006C1C59"/>
    <w:rsid w:val="006C1C6D"/>
    <w:rsid w:val="006C1CC7"/>
    <w:rsid w:val="006C1E2D"/>
    <w:rsid w:val="006C1F36"/>
    <w:rsid w:val="006C2289"/>
    <w:rsid w:val="006C22E1"/>
    <w:rsid w:val="006C2311"/>
    <w:rsid w:val="006C2385"/>
    <w:rsid w:val="006C2782"/>
    <w:rsid w:val="006C2B6A"/>
    <w:rsid w:val="006C2B8D"/>
    <w:rsid w:val="006C2E5E"/>
    <w:rsid w:val="006C2FA0"/>
    <w:rsid w:val="006C32F3"/>
    <w:rsid w:val="006C331E"/>
    <w:rsid w:val="006C3652"/>
    <w:rsid w:val="006C38E2"/>
    <w:rsid w:val="006C398E"/>
    <w:rsid w:val="006C3BB9"/>
    <w:rsid w:val="006C3E8A"/>
    <w:rsid w:val="006C3F94"/>
    <w:rsid w:val="006C3FEF"/>
    <w:rsid w:val="006C401B"/>
    <w:rsid w:val="006C4088"/>
    <w:rsid w:val="006C411F"/>
    <w:rsid w:val="006C423C"/>
    <w:rsid w:val="006C42DB"/>
    <w:rsid w:val="006C4431"/>
    <w:rsid w:val="006C4523"/>
    <w:rsid w:val="006C4574"/>
    <w:rsid w:val="006C4BA9"/>
    <w:rsid w:val="006C4DD5"/>
    <w:rsid w:val="006C545D"/>
    <w:rsid w:val="006C5470"/>
    <w:rsid w:val="006C566B"/>
    <w:rsid w:val="006C57ED"/>
    <w:rsid w:val="006C59EA"/>
    <w:rsid w:val="006C5BAC"/>
    <w:rsid w:val="006C5DB3"/>
    <w:rsid w:val="006C5DFE"/>
    <w:rsid w:val="006C5E05"/>
    <w:rsid w:val="006C611F"/>
    <w:rsid w:val="006C62B5"/>
    <w:rsid w:val="006C64AE"/>
    <w:rsid w:val="006C6642"/>
    <w:rsid w:val="006C671E"/>
    <w:rsid w:val="006C682C"/>
    <w:rsid w:val="006C68DA"/>
    <w:rsid w:val="006C6A0F"/>
    <w:rsid w:val="006C6C22"/>
    <w:rsid w:val="006C6C97"/>
    <w:rsid w:val="006C6D75"/>
    <w:rsid w:val="006C6DA9"/>
    <w:rsid w:val="006C71AB"/>
    <w:rsid w:val="006C7249"/>
    <w:rsid w:val="006C763E"/>
    <w:rsid w:val="006C7A81"/>
    <w:rsid w:val="006C7AA1"/>
    <w:rsid w:val="006C7BE9"/>
    <w:rsid w:val="006C7D89"/>
    <w:rsid w:val="006D0124"/>
    <w:rsid w:val="006D0314"/>
    <w:rsid w:val="006D0533"/>
    <w:rsid w:val="006D059D"/>
    <w:rsid w:val="006D075C"/>
    <w:rsid w:val="006D078C"/>
    <w:rsid w:val="006D0828"/>
    <w:rsid w:val="006D08A3"/>
    <w:rsid w:val="006D0A87"/>
    <w:rsid w:val="006D0A88"/>
    <w:rsid w:val="006D1074"/>
    <w:rsid w:val="006D11AD"/>
    <w:rsid w:val="006D12FE"/>
    <w:rsid w:val="006D1750"/>
    <w:rsid w:val="006D19B8"/>
    <w:rsid w:val="006D1AFC"/>
    <w:rsid w:val="006D1C6E"/>
    <w:rsid w:val="006D1C7C"/>
    <w:rsid w:val="006D1D2D"/>
    <w:rsid w:val="006D1DC0"/>
    <w:rsid w:val="006D1F2A"/>
    <w:rsid w:val="006D1F5C"/>
    <w:rsid w:val="006D1FD4"/>
    <w:rsid w:val="006D208D"/>
    <w:rsid w:val="006D2126"/>
    <w:rsid w:val="006D227F"/>
    <w:rsid w:val="006D238A"/>
    <w:rsid w:val="006D24E0"/>
    <w:rsid w:val="006D2667"/>
    <w:rsid w:val="006D2768"/>
    <w:rsid w:val="006D29B6"/>
    <w:rsid w:val="006D2C87"/>
    <w:rsid w:val="006D2CE7"/>
    <w:rsid w:val="006D2DCE"/>
    <w:rsid w:val="006D2DD2"/>
    <w:rsid w:val="006D2EB0"/>
    <w:rsid w:val="006D2EC6"/>
    <w:rsid w:val="006D2ED5"/>
    <w:rsid w:val="006D2EED"/>
    <w:rsid w:val="006D312E"/>
    <w:rsid w:val="006D34E1"/>
    <w:rsid w:val="006D3730"/>
    <w:rsid w:val="006D382C"/>
    <w:rsid w:val="006D39DD"/>
    <w:rsid w:val="006D39E6"/>
    <w:rsid w:val="006D3D8A"/>
    <w:rsid w:val="006D3D8B"/>
    <w:rsid w:val="006D3E5E"/>
    <w:rsid w:val="006D3E8D"/>
    <w:rsid w:val="006D3FD9"/>
    <w:rsid w:val="006D4038"/>
    <w:rsid w:val="006D417F"/>
    <w:rsid w:val="006D42E9"/>
    <w:rsid w:val="006D43EC"/>
    <w:rsid w:val="006D4439"/>
    <w:rsid w:val="006D45D8"/>
    <w:rsid w:val="006D4669"/>
    <w:rsid w:val="006D489C"/>
    <w:rsid w:val="006D496E"/>
    <w:rsid w:val="006D4FCB"/>
    <w:rsid w:val="006D516F"/>
    <w:rsid w:val="006D5528"/>
    <w:rsid w:val="006D5550"/>
    <w:rsid w:val="006D5602"/>
    <w:rsid w:val="006D571F"/>
    <w:rsid w:val="006D581B"/>
    <w:rsid w:val="006D58E8"/>
    <w:rsid w:val="006D58FC"/>
    <w:rsid w:val="006D5DF5"/>
    <w:rsid w:val="006D5E7A"/>
    <w:rsid w:val="006D5EF4"/>
    <w:rsid w:val="006D602C"/>
    <w:rsid w:val="006D6153"/>
    <w:rsid w:val="006D62F5"/>
    <w:rsid w:val="006D63EA"/>
    <w:rsid w:val="006D6559"/>
    <w:rsid w:val="006D68CD"/>
    <w:rsid w:val="006D691F"/>
    <w:rsid w:val="006D69DC"/>
    <w:rsid w:val="006D6A4F"/>
    <w:rsid w:val="006D6ADB"/>
    <w:rsid w:val="006D6CF4"/>
    <w:rsid w:val="006D6EA0"/>
    <w:rsid w:val="006D6FBD"/>
    <w:rsid w:val="006D7243"/>
    <w:rsid w:val="006D730E"/>
    <w:rsid w:val="006D754D"/>
    <w:rsid w:val="006D762F"/>
    <w:rsid w:val="006D76D2"/>
    <w:rsid w:val="006D77F9"/>
    <w:rsid w:val="006D7B25"/>
    <w:rsid w:val="006D7C40"/>
    <w:rsid w:val="006D7D67"/>
    <w:rsid w:val="006D7E20"/>
    <w:rsid w:val="006E0025"/>
    <w:rsid w:val="006E01E4"/>
    <w:rsid w:val="006E065D"/>
    <w:rsid w:val="006E099D"/>
    <w:rsid w:val="006E09D6"/>
    <w:rsid w:val="006E0AB9"/>
    <w:rsid w:val="006E0BC6"/>
    <w:rsid w:val="006E0C8A"/>
    <w:rsid w:val="006E0D86"/>
    <w:rsid w:val="006E0F61"/>
    <w:rsid w:val="006E1053"/>
    <w:rsid w:val="006E1066"/>
    <w:rsid w:val="006E143E"/>
    <w:rsid w:val="006E1475"/>
    <w:rsid w:val="006E152A"/>
    <w:rsid w:val="006E1788"/>
    <w:rsid w:val="006E17A2"/>
    <w:rsid w:val="006E1835"/>
    <w:rsid w:val="006E1882"/>
    <w:rsid w:val="006E1CF7"/>
    <w:rsid w:val="006E1CF8"/>
    <w:rsid w:val="006E1E60"/>
    <w:rsid w:val="006E2129"/>
    <w:rsid w:val="006E221A"/>
    <w:rsid w:val="006E24C2"/>
    <w:rsid w:val="006E24D7"/>
    <w:rsid w:val="006E25A6"/>
    <w:rsid w:val="006E273B"/>
    <w:rsid w:val="006E2793"/>
    <w:rsid w:val="006E27F8"/>
    <w:rsid w:val="006E2818"/>
    <w:rsid w:val="006E29AE"/>
    <w:rsid w:val="006E2BD2"/>
    <w:rsid w:val="006E2D26"/>
    <w:rsid w:val="006E3062"/>
    <w:rsid w:val="006E316F"/>
    <w:rsid w:val="006E3324"/>
    <w:rsid w:val="006E33C3"/>
    <w:rsid w:val="006E33FF"/>
    <w:rsid w:val="006E3440"/>
    <w:rsid w:val="006E3479"/>
    <w:rsid w:val="006E3788"/>
    <w:rsid w:val="006E3948"/>
    <w:rsid w:val="006E3995"/>
    <w:rsid w:val="006E39BC"/>
    <w:rsid w:val="006E3A13"/>
    <w:rsid w:val="006E3A8D"/>
    <w:rsid w:val="006E3DF4"/>
    <w:rsid w:val="006E3F08"/>
    <w:rsid w:val="006E4004"/>
    <w:rsid w:val="006E406B"/>
    <w:rsid w:val="006E4084"/>
    <w:rsid w:val="006E4098"/>
    <w:rsid w:val="006E41A8"/>
    <w:rsid w:val="006E429E"/>
    <w:rsid w:val="006E430C"/>
    <w:rsid w:val="006E46A6"/>
    <w:rsid w:val="006E48C8"/>
    <w:rsid w:val="006E4A22"/>
    <w:rsid w:val="006E4A6D"/>
    <w:rsid w:val="006E4B04"/>
    <w:rsid w:val="006E4B5F"/>
    <w:rsid w:val="006E4F6C"/>
    <w:rsid w:val="006E505C"/>
    <w:rsid w:val="006E5100"/>
    <w:rsid w:val="006E5118"/>
    <w:rsid w:val="006E522D"/>
    <w:rsid w:val="006E538D"/>
    <w:rsid w:val="006E5755"/>
    <w:rsid w:val="006E5777"/>
    <w:rsid w:val="006E58E8"/>
    <w:rsid w:val="006E5966"/>
    <w:rsid w:val="006E59A3"/>
    <w:rsid w:val="006E5A4E"/>
    <w:rsid w:val="006E5D42"/>
    <w:rsid w:val="006E5E55"/>
    <w:rsid w:val="006E5E77"/>
    <w:rsid w:val="006E5F7A"/>
    <w:rsid w:val="006E6054"/>
    <w:rsid w:val="006E6215"/>
    <w:rsid w:val="006E6253"/>
    <w:rsid w:val="006E6270"/>
    <w:rsid w:val="006E6444"/>
    <w:rsid w:val="006E6922"/>
    <w:rsid w:val="006E6923"/>
    <w:rsid w:val="006E6A45"/>
    <w:rsid w:val="006E6CE7"/>
    <w:rsid w:val="006E6E13"/>
    <w:rsid w:val="006E6F67"/>
    <w:rsid w:val="006E706D"/>
    <w:rsid w:val="006E70D4"/>
    <w:rsid w:val="006E710E"/>
    <w:rsid w:val="006E7190"/>
    <w:rsid w:val="006E72E4"/>
    <w:rsid w:val="006E72E6"/>
    <w:rsid w:val="006E73C9"/>
    <w:rsid w:val="006E74C7"/>
    <w:rsid w:val="006E7881"/>
    <w:rsid w:val="006E7953"/>
    <w:rsid w:val="006E7A26"/>
    <w:rsid w:val="006E7A62"/>
    <w:rsid w:val="006E7CB3"/>
    <w:rsid w:val="006E7D2E"/>
    <w:rsid w:val="006E7E32"/>
    <w:rsid w:val="006E7FA7"/>
    <w:rsid w:val="006F020A"/>
    <w:rsid w:val="006F0222"/>
    <w:rsid w:val="006F0314"/>
    <w:rsid w:val="006F0491"/>
    <w:rsid w:val="006F051A"/>
    <w:rsid w:val="006F06B0"/>
    <w:rsid w:val="006F0743"/>
    <w:rsid w:val="006F0869"/>
    <w:rsid w:val="006F08E8"/>
    <w:rsid w:val="006F08F9"/>
    <w:rsid w:val="006F0A27"/>
    <w:rsid w:val="006F0A50"/>
    <w:rsid w:val="006F0B28"/>
    <w:rsid w:val="006F0CD6"/>
    <w:rsid w:val="006F0D83"/>
    <w:rsid w:val="006F0DCD"/>
    <w:rsid w:val="006F0E2E"/>
    <w:rsid w:val="006F0F26"/>
    <w:rsid w:val="006F0F96"/>
    <w:rsid w:val="006F0FE9"/>
    <w:rsid w:val="006F1050"/>
    <w:rsid w:val="006F1080"/>
    <w:rsid w:val="006F10A0"/>
    <w:rsid w:val="006F10FE"/>
    <w:rsid w:val="006F112E"/>
    <w:rsid w:val="006F119C"/>
    <w:rsid w:val="006F11B1"/>
    <w:rsid w:val="006F1214"/>
    <w:rsid w:val="006F1298"/>
    <w:rsid w:val="006F150F"/>
    <w:rsid w:val="006F170F"/>
    <w:rsid w:val="006F1A7A"/>
    <w:rsid w:val="006F1A84"/>
    <w:rsid w:val="006F1AC0"/>
    <w:rsid w:val="006F1B07"/>
    <w:rsid w:val="006F1FB0"/>
    <w:rsid w:val="006F2129"/>
    <w:rsid w:val="006F218C"/>
    <w:rsid w:val="006F23C2"/>
    <w:rsid w:val="006F248E"/>
    <w:rsid w:val="006F254A"/>
    <w:rsid w:val="006F2895"/>
    <w:rsid w:val="006F2942"/>
    <w:rsid w:val="006F2D07"/>
    <w:rsid w:val="006F2E2F"/>
    <w:rsid w:val="006F2E9E"/>
    <w:rsid w:val="006F2EA4"/>
    <w:rsid w:val="006F322A"/>
    <w:rsid w:val="006F33F9"/>
    <w:rsid w:val="006F3593"/>
    <w:rsid w:val="006F38B5"/>
    <w:rsid w:val="006F3B6C"/>
    <w:rsid w:val="006F3B7E"/>
    <w:rsid w:val="006F3BAF"/>
    <w:rsid w:val="006F3BF4"/>
    <w:rsid w:val="006F3C71"/>
    <w:rsid w:val="006F3F5F"/>
    <w:rsid w:val="006F4074"/>
    <w:rsid w:val="006F4228"/>
    <w:rsid w:val="006F42E0"/>
    <w:rsid w:val="006F4447"/>
    <w:rsid w:val="006F44D0"/>
    <w:rsid w:val="006F44DA"/>
    <w:rsid w:val="006F457A"/>
    <w:rsid w:val="006F4782"/>
    <w:rsid w:val="006F4870"/>
    <w:rsid w:val="006F4979"/>
    <w:rsid w:val="006F4A08"/>
    <w:rsid w:val="006F4BB3"/>
    <w:rsid w:val="006F4D96"/>
    <w:rsid w:val="006F4E04"/>
    <w:rsid w:val="006F4E48"/>
    <w:rsid w:val="006F4F96"/>
    <w:rsid w:val="006F50CC"/>
    <w:rsid w:val="006F50E2"/>
    <w:rsid w:val="006F51E6"/>
    <w:rsid w:val="006F5206"/>
    <w:rsid w:val="006F52FA"/>
    <w:rsid w:val="006F5343"/>
    <w:rsid w:val="006F53BE"/>
    <w:rsid w:val="006F5468"/>
    <w:rsid w:val="006F5584"/>
    <w:rsid w:val="006F55B7"/>
    <w:rsid w:val="006F5605"/>
    <w:rsid w:val="006F588F"/>
    <w:rsid w:val="006F5954"/>
    <w:rsid w:val="006F5AAF"/>
    <w:rsid w:val="006F5BB0"/>
    <w:rsid w:val="006F5CAE"/>
    <w:rsid w:val="006F5D38"/>
    <w:rsid w:val="006F6058"/>
    <w:rsid w:val="006F6117"/>
    <w:rsid w:val="006F628C"/>
    <w:rsid w:val="006F64BD"/>
    <w:rsid w:val="006F677C"/>
    <w:rsid w:val="006F67B2"/>
    <w:rsid w:val="006F6A23"/>
    <w:rsid w:val="006F6A2A"/>
    <w:rsid w:val="006F6CB3"/>
    <w:rsid w:val="006F6CC8"/>
    <w:rsid w:val="006F6D36"/>
    <w:rsid w:val="006F6E88"/>
    <w:rsid w:val="006F6EEF"/>
    <w:rsid w:val="006F6F5A"/>
    <w:rsid w:val="006F6FAC"/>
    <w:rsid w:val="006F7131"/>
    <w:rsid w:val="006F7142"/>
    <w:rsid w:val="006F71F4"/>
    <w:rsid w:val="006F7339"/>
    <w:rsid w:val="006F73CE"/>
    <w:rsid w:val="006F7404"/>
    <w:rsid w:val="006F7473"/>
    <w:rsid w:val="006F7A20"/>
    <w:rsid w:val="006F7FE2"/>
    <w:rsid w:val="0070011B"/>
    <w:rsid w:val="0070018E"/>
    <w:rsid w:val="00700216"/>
    <w:rsid w:val="007004E5"/>
    <w:rsid w:val="00700524"/>
    <w:rsid w:val="00700682"/>
    <w:rsid w:val="007006A7"/>
    <w:rsid w:val="0070078B"/>
    <w:rsid w:val="00700930"/>
    <w:rsid w:val="00700A31"/>
    <w:rsid w:val="00700F15"/>
    <w:rsid w:val="00700F7B"/>
    <w:rsid w:val="00701022"/>
    <w:rsid w:val="007010D5"/>
    <w:rsid w:val="007010E6"/>
    <w:rsid w:val="00701163"/>
    <w:rsid w:val="007011BC"/>
    <w:rsid w:val="0070122F"/>
    <w:rsid w:val="00701518"/>
    <w:rsid w:val="00701528"/>
    <w:rsid w:val="007015A0"/>
    <w:rsid w:val="007015C1"/>
    <w:rsid w:val="007017BC"/>
    <w:rsid w:val="007019C9"/>
    <w:rsid w:val="00701B65"/>
    <w:rsid w:val="00701B75"/>
    <w:rsid w:val="00701C9A"/>
    <w:rsid w:val="00701D36"/>
    <w:rsid w:val="00701DDA"/>
    <w:rsid w:val="00701E78"/>
    <w:rsid w:val="00701EC3"/>
    <w:rsid w:val="00702020"/>
    <w:rsid w:val="00702402"/>
    <w:rsid w:val="00702481"/>
    <w:rsid w:val="007026DB"/>
    <w:rsid w:val="00702749"/>
    <w:rsid w:val="00702835"/>
    <w:rsid w:val="00702844"/>
    <w:rsid w:val="00702A57"/>
    <w:rsid w:val="00702B7E"/>
    <w:rsid w:val="00702C04"/>
    <w:rsid w:val="00702DB7"/>
    <w:rsid w:val="00702FBE"/>
    <w:rsid w:val="007031F8"/>
    <w:rsid w:val="007032E9"/>
    <w:rsid w:val="00703414"/>
    <w:rsid w:val="00703453"/>
    <w:rsid w:val="0070347C"/>
    <w:rsid w:val="007034B9"/>
    <w:rsid w:val="007034F5"/>
    <w:rsid w:val="00703513"/>
    <w:rsid w:val="007035C4"/>
    <w:rsid w:val="0070374B"/>
    <w:rsid w:val="0070384E"/>
    <w:rsid w:val="0070390D"/>
    <w:rsid w:val="00703952"/>
    <w:rsid w:val="007039A7"/>
    <w:rsid w:val="00703A1C"/>
    <w:rsid w:val="00703B7B"/>
    <w:rsid w:val="00703C2B"/>
    <w:rsid w:val="00703C46"/>
    <w:rsid w:val="00703D72"/>
    <w:rsid w:val="00703D8D"/>
    <w:rsid w:val="00703DBE"/>
    <w:rsid w:val="00703EEB"/>
    <w:rsid w:val="00703FA4"/>
    <w:rsid w:val="0070411A"/>
    <w:rsid w:val="00704212"/>
    <w:rsid w:val="007046B0"/>
    <w:rsid w:val="00704820"/>
    <w:rsid w:val="00704849"/>
    <w:rsid w:val="00704918"/>
    <w:rsid w:val="00704A93"/>
    <w:rsid w:val="00704CB1"/>
    <w:rsid w:val="00704F1B"/>
    <w:rsid w:val="00704FFD"/>
    <w:rsid w:val="007051FD"/>
    <w:rsid w:val="00705245"/>
    <w:rsid w:val="0070533E"/>
    <w:rsid w:val="007053DA"/>
    <w:rsid w:val="007053F9"/>
    <w:rsid w:val="007055B1"/>
    <w:rsid w:val="00705664"/>
    <w:rsid w:val="00705718"/>
    <w:rsid w:val="00705735"/>
    <w:rsid w:val="0070583C"/>
    <w:rsid w:val="00705938"/>
    <w:rsid w:val="00705992"/>
    <w:rsid w:val="00705B01"/>
    <w:rsid w:val="00705BDC"/>
    <w:rsid w:val="00705FB6"/>
    <w:rsid w:val="0070613C"/>
    <w:rsid w:val="00706273"/>
    <w:rsid w:val="007064FE"/>
    <w:rsid w:val="0070680E"/>
    <w:rsid w:val="007068F3"/>
    <w:rsid w:val="00706ACF"/>
    <w:rsid w:val="00706B8C"/>
    <w:rsid w:val="00706D04"/>
    <w:rsid w:val="00706D4E"/>
    <w:rsid w:val="00706FCF"/>
    <w:rsid w:val="00707195"/>
    <w:rsid w:val="007071E6"/>
    <w:rsid w:val="007072A3"/>
    <w:rsid w:val="0070751D"/>
    <w:rsid w:val="007077F8"/>
    <w:rsid w:val="00707874"/>
    <w:rsid w:val="00707D3F"/>
    <w:rsid w:val="00707EF1"/>
    <w:rsid w:val="00707F24"/>
    <w:rsid w:val="007100C1"/>
    <w:rsid w:val="00710232"/>
    <w:rsid w:val="007102D6"/>
    <w:rsid w:val="00710474"/>
    <w:rsid w:val="0071054D"/>
    <w:rsid w:val="007105BC"/>
    <w:rsid w:val="007106F4"/>
    <w:rsid w:val="007108CF"/>
    <w:rsid w:val="0071090A"/>
    <w:rsid w:val="00710AE7"/>
    <w:rsid w:val="00710B8F"/>
    <w:rsid w:val="00710C99"/>
    <w:rsid w:val="00710F22"/>
    <w:rsid w:val="00710FEC"/>
    <w:rsid w:val="00711060"/>
    <w:rsid w:val="007112B6"/>
    <w:rsid w:val="007114CE"/>
    <w:rsid w:val="00711831"/>
    <w:rsid w:val="00711921"/>
    <w:rsid w:val="00711A85"/>
    <w:rsid w:val="00711AA5"/>
    <w:rsid w:val="00711B9C"/>
    <w:rsid w:val="00711C81"/>
    <w:rsid w:val="00711D04"/>
    <w:rsid w:val="00711E54"/>
    <w:rsid w:val="0071207C"/>
    <w:rsid w:val="007120E7"/>
    <w:rsid w:val="007120F7"/>
    <w:rsid w:val="00712262"/>
    <w:rsid w:val="007122BE"/>
    <w:rsid w:val="00712358"/>
    <w:rsid w:val="00712363"/>
    <w:rsid w:val="007123F3"/>
    <w:rsid w:val="00712538"/>
    <w:rsid w:val="007125E1"/>
    <w:rsid w:val="00712784"/>
    <w:rsid w:val="00712808"/>
    <w:rsid w:val="00712E2E"/>
    <w:rsid w:val="00712E8C"/>
    <w:rsid w:val="00712EE8"/>
    <w:rsid w:val="00712FD8"/>
    <w:rsid w:val="00713209"/>
    <w:rsid w:val="0071332B"/>
    <w:rsid w:val="00713623"/>
    <w:rsid w:val="00713737"/>
    <w:rsid w:val="007137FC"/>
    <w:rsid w:val="00713C0B"/>
    <w:rsid w:val="00713C7E"/>
    <w:rsid w:val="00713E10"/>
    <w:rsid w:val="00713F1B"/>
    <w:rsid w:val="00714010"/>
    <w:rsid w:val="00714080"/>
    <w:rsid w:val="00714110"/>
    <w:rsid w:val="007142B0"/>
    <w:rsid w:val="007144B1"/>
    <w:rsid w:val="00714627"/>
    <w:rsid w:val="00714A6D"/>
    <w:rsid w:val="00714BBB"/>
    <w:rsid w:val="00714BFC"/>
    <w:rsid w:val="00714DCD"/>
    <w:rsid w:val="00714E40"/>
    <w:rsid w:val="007153E4"/>
    <w:rsid w:val="00715669"/>
    <w:rsid w:val="0071578C"/>
    <w:rsid w:val="007157AB"/>
    <w:rsid w:val="007158BB"/>
    <w:rsid w:val="007158EB"/>
    <w:rsid w:val="0071597A"/>
    <w:rsid w:val="00715AAF"/>
    <w:rsid w:val="00715C47"/>
    <w:rsid w:val="00715CD9"/>
    <w:rsid w:val="00716030"/>
    <w:rsid w:val="007162C9"/>
    <w:rsid w:val="00716342"/>
    <w:rsid w:val="00716700"/>
    <w:rsid w:val="00716833"/>
    <w:rsid w:val="00716899"/>
    <w:rsid w:val="00716A83"/>
    <w:rsid w:val="00716DA0"/>
    <w:rsid w:val="00716FE6"/>
    <w:rsid w:val="0071704E"/>
    <w:rsid w:val="0071714B"/>
    <w:rsid w:val="00717254"/>
    <w:rsid w:val="00717381"/>
    <w:rsid w:val="007177FE"/>
    <w:rsid w:val="007179FB"/>
    <w:rsid w:val="00717A81"/>
    <w:rsid w:val="00717AF3"/>
    <w:rsid w:val="00717CD3"/>
    <w:rsid w:val="00717D38"/>
    <w:rsid w:val="00717EB0"/>
    <w:rsid w:val="00717FFB"/>
    <w:rsid w:val="007200C7"/>
    <w:rsid w:val="007200F1"/>
    <w:rsid w:val="00720227"/>
    <w:rsid w:val="00720271"/>
    <w:rsid w:val="0072043A"/>
    <w:rsid w:val="0072052D"/>
    <w:rsid w:val="007205F9"/>
    <w:rsid w:val="00720622"/>
    <w:rsid w:val="0072083E"/>
    <w:rsid w:val="0072088C"/>
    <w:rsid w:val="00720A5C"/>
    <w:rsid w:val="00720BC3"/>
    <w:rsid w:val="00720BFE"/>
    <w:rsid w:val="00720C5A"/>
    <w:rsid w:val="00720CE8"/>
    <w:rsid w:val="00720E11"/>
    <w:rsid w:val="00720E4C"/>
    <w:rsid w:val="00721075"/>
    <w:rsid w:val="007210DF"/>
    <w:rsid w:val="007211A7"/>
    <w:rsid w:val="00721200"/>
    <w:rsid w:val="00721414"/>
    <w:rsid w:val="00721439"/>
    <w:rsid w:val="0072178A"/>
    <w:rsid w:val="007218D1"/>
    <w:rsid w:val="007218DA"/>
    <w:rsid w:val="00721988"/>
    <w:rsid w:val="00721A1A"/>
    <w:rsid w:val="00721A28"/>
    <w:rsid w:val="00721ABE"/>
    <w:rsid w:val="00721AD6"/>
    <w:rsid w:val="00721E46"/>
    <w:rsid w:val="00721F6B"/>
    <w:rsid w:val="0072284A"/>
    <w:rsid w:val="007229DD"/>
    <w:rsid w:val="00722BAD"/>
    <w:rsid w:val="00722BE8"/>
    <w:rsid w:val="00722CFD"/>
    <w:rsid w:val="00722E63"/>
    <w:rsid w:val="00723123"/>
    <w:rsid w:val="00723220"/>
    <w:rsid w:val="00723382"/>
    <w:rsid w:val="00723519"/>
    <w:rsid w:val="00723525"/>
    <w:rsid w:val="007235BB"/>
    <w:rsid w:val="007235C0"/>
    <w:rsid w:val="007235CB"/>
    <w:rsid w:val="00723681"/>
    <w:rsid w:val="00723819"/>
    <w:rsid w:val="00723890"/>
    <w:rsid w:val="007239B1"/>
    <w:rsid w:val="00723A4A"/>
    <w:rsid w:val="00723BAD"/>
    <w:rsid w:val="00723BCB"/>
    <w:rsid w:val="00723C1F"/>
    <w:rsid w:val="00723EE9"/>
    <w:rsid w:val="00724000"/>
    <w:rsid w:val="00724245"/>
    <w:rsid w:val="00724279"/>
    <w:rsid w:val="00724329"/>
    <w:rsid w:val="0072432C"/>
    <w:rsid w:val="0072472A"/>
    <w:rsid w:val="0072487F"/>
    <w:rsid w:val="007248B9"/>
    <w:rsid w:val="0072490B"/>
    <w:rsid w:val="00724990"/>
    <w:rsid w:val="0072499E"/>
    <w:rsid w:val="00724BF4"/>
    <w:rsid w:val="00724C15"/>
    <w:rsid w:val="00724D58"/>
    <w:rsid w:val="00724DC1"/>
    <w:rsid w:val="00724DE0"/>
    <w:rsid w:val="00724DF0"/>
    <w:rsid w:val="00724E53"/>
    <w:rsid w:val="00724E69"/>
    <w:rsid w:val="00724F2B"/>
    <w:rsid w:val="007250A2"/>
    <w:rsid w:val="0072521D"/>
    <w:rsid w:val="007252A6"/>
    <w:rsid w:val="00725315"/>
    <w:rsid w:val="00725318"/>
    <w:rsid w:val="007253B2"/>
    <w:rsid w:val="007253FB"/>
    <w:rsid w:val="007256D5"/>
    <w:rsid w:val="0072573A"/>
    <w:rsid w:val="0072573C"/>
    <w:rsid w:val="007257B3"/>
    <w:rsid w:val="00725954"/>
    <w:rsid w:val="007259BA"/>
    <w:rsid w:val="00725EA0"/>
    <w:rsid w:val="00725F0F"/>
    <w:rsid w:val="00726205"/>
    <w:rsid w:val="007262D1"/>
    <w:rsid w:val="007265B9"/>
    <w:rsid w:val="00726CCB"/>
    <w:rsid w:val="00726D3E"/>
    <w:rsid w:val="00726D81"/>
    <w:rsid w:val="00726F25"/>
    <w:rsid w:val="00726FB9"/>
    <w:rsid w:val="0072713E"/>
    <w:rsid w:val="007271AF"/>
    <w:rsid w:val="00727238"/>
    <w:rsid w:val="00727341"/>
    <w:rsid w:val="00727427"/>
    <w:rsid w:val="00727571"/>
    <w:rsid w:val="007277C8"/>
    <w:rsid w:val="00727860"/>
    <w:rsid w:val="00727909"/>
    <w:rsid w:val="00727A4D"/>
    <w:rsid w:val="00727A80"/>
    <w:rsid w:val="00727AAE"/>
    <w:rsid w:val="00727AF8"/>
    <w:rsid w:val="00727AFB"/>
    <w:rsid w:val="00727DF9"/>
    <w:rsid w:val="00727EA4"/>
    <w:rsid w:val="00730424"/>
    <w:rsid w:val="00730487"/>
    <w:rsid w:val="0073059E"/>
    <w:rsid w:val="007305A1"/>
    <w:rsid w:val="00730621"/>
    <w:rsid w:val="007308BD"/>
    <w:rsid w:val="00730947"/>
    <w:rsid w:val="00730987"/>
    <w:rsid w:val="00730BDB"/>
    <w:rsid w:val="00730C61"/>
    <w:rsid w:val="00730FD8"/>
    <w:rsid w:val="0073100F"/>
    <w:rsid w:val="007311B2"/>
    <w:rsid w:val="007313A4"/>
    <w:rsid w:val="007313D2"/>
    <w:rsid w:val="007314B6"/>
    <w:rsid w:val="0073184F"/>
    <w:rsid w:val="0073191C"/>
    <w:rsid w:val="00731BC3"/>
    <w:rsid w:val="00731C47"/>
    <w:rsid w:val="00731DBC"/>
    <w:rsid w:val="00732020"/>
    <w:rsid w:val="007321F6"/>
    <w:rsid w:val="007322C2"/>
    <w:rsid w:val="00732358"/>
    <w:rsid w:val="007324FB"/>
    <w:rsid w:val="0073268C"/>
    <w:rsid w:val="00732740"/>
    <w:rsid w:val="00732963"/>
    <w:rsid w:val="00732AF8"/>
    <w:rsid w:val="00732CBB"/>
    <w:rsid w:val="00732DE3"/>
    <w:rsid w:val="00732E7C"/>
    <w:rsid w:val="00732FE1"/>
    <w:rsid w:val="00733043"/>
    <w:rsid w:val="0073305F"/>
    <w:rsid w:val="007330AE"/>
    <w:rsid w:val="00733138"/>
    <w:rsid w:val="007331F2"/>
    <w:rsid w:val="00733465"/>
    <w:rsid w:val="007334CC"/>
    <w:rsid w:val="0073360E"/>
    <w:rsid w:val="00733712"/>
    <w:rsid w:val="00733809"/>
    <w:rsid w:val="007339CC"/>
    <w:rsid w:val="00733B1A"/>
    <w:rsid w:val="00733D28"/>
    <w:rsid w:val="00733EFC"/>
    <w:rsid w:val="0073406C"/>
    <w:rsid w:val="0073418C"/>
    <w:rsid w:val="007341BE"/>
    <w:rsid w:val="0073463A"/>
    <w:rsid w:val="0073470B"/>
    <w:rsid w:val="00734A7C"/>
    <w:rsid w:val="00734ADC"/>
    <w:rsid w:val="00734B18"/>
    <w:rsid w:val="00734B42"/>
    <w:rsid w:val="00734D08"/>
    <w:rsid w:val="00734D26"/>
    <w:rsid w:val="00734FED"/>
    <w:rsid w:val="007350D1"/>
    <w:rsid w:val="007350FF"/>
    <w:rsid w:val="0073521E"/>
    <w:rsid w:val="00735288"/>
    <w:rsid w:val="0073535E"/>
    <w:rsid w:val="0073540B"/>
    <w:rsid w:val="00735755"/>
    <w:rsid w:val="00735910"/>
    <w:rsid w:val="007359EE"/>
    <w:rsid w:val="007359FF"/>
    <w:rsid w:val="00735A3A"/>
    <w:rsid w:val="00735F59"/>
    <w:rsid w:val="007363CC"/>
    <w:rsid w:val="007363D8"/>
    <w:rsid w:val="00736458"/>
    <w:rsid w:val="00736492"/>
    <w:rsid w:val="007365CC"/>
    <w:rsid w:val="0073668B"/>
    <w:rsid w:val="00736A58"/>
    <w:rsid w:val="00736B42"/>
    <w:rsid w:val="00736C53"/>
    <w:rsid w:val="00736F6D"/>
    <w:rsid w:val="0073703C"/>
    <w:rsid w:val="007370DE"/>
    <w:rsid w:val="00737222"/>
    <w:rsid w:val="0073722A"/>
    <w:rsid w:val="007372D9"/>
    <w:rsid w:val="007373CE"/>
    <w:rsid w:val="0073745A"/>
    <w:rsid w:val="007374CC"/>
    <w:rsid w:val="0073762A"/>
    <w:rsid w:val="007378B2"/>
    <w:rsid w:val="00737977"/>
    <w:rsid w:val="00737A3A"/>
    <w:rsid w:val="00737A84"/>
    <w:rsid w:val="00737BED"/>
    <w:rsid w:val="00737C1C"/>
    <w:rsid w:val="00737EE2"/>
    <w:rsid w:val="00740085"/>
    <w:rsid w:val="00740145"/>
    <w:rsid w:val="007401E9"/>
    <w:rsid w:val="0074047C"/>
    <w:rsid w:val="00740567"/>
    <w:rsid w:val="00740677"/>
    <w:rsid w:val="0074081E"/>
    <w:rsid w:val="007408E5"/>
    <w:rsid w:val="00740917"/>
    <w:rsid w:val="0074097E"/>
    <w:rsid w:val="007409B2"/>
    <w:rsid w:val="00740AD8"/>
    <w:rsid w:val="00740D03"/>
    <w:rsid w:val="00740D31"/>
    <w:rsid w:val="00740DAE"/>
    <w:rsid w:val="00740E68"/>
    <w:rsid w:val="00740F3C"/>
    <w:rsid w:val="00740FBE"/>
    <w:rsid w:val="00740FD8"/>
    <w:rsid w:val="00741151"/>
    <w:rsid w:val="007411E5"/>
    <w:rsid w:val="00741271"/>
    <w:rsid w:val="0074145E"/>
    <w:rsid w:val="00741693"/>
    <w:rsid w:val="00741855"/>
    <w:rsid w:val="0074185C"/>
    <w:rsid w:val="0074188E"/>
    <w:rsid w:val="00741A6D"/>
    <w:rsid w:val="00741A7B"/>
    <w:rsid w:val="00741AB1"/>
    <w:rsid w:val="00741C10"/>
    <w:rsid w:val="00741E04"/>
    <w:rsid w:val="007420A2"/>
    <w:rsid w:val="00742292"/>
    <w:rsid w:val="007422F7"/>
    <w:rsid w:val="0074233A"/>
    <w:rsid w:val="00742361"/>
    <w:rsid w:val="0074255F"/>
    <w:rsid w:val="00742774"/>
    <w:rsid w:val="00742D0E"/>
    <w:rsid w:val="00742FEA"/>
    <w:rsid w:val="0074321A"/>
    <w:rsid w:val="00743225"/>
    <w:rsid w:val="007432CD"/>
    <w:rsid w:val="0074338F"/>
    <w:rsid w:val="007434ED"/>
    <w:rsid w:val="007435F5"/>
    <w:rsid w:val="0074374B"/>
    <w:rsid w:val="007437D6"/>
    <w:rsid w:val="00743813"/>
    <w:rsid w:val="00743AB3"/>
    <w:rsid w:val="00743B74"/>
    <w:rsid w:val="00743B80"/>
    <w:rsid w:val="00743C4E"/>
    <w:rsid w:val="00743D61"/>
    <w:rsid w:val="00743D7F"/>
    <w:rsid w:val="00743E0F"/>
    <w:rsid w:val="00743E71"/>
    <w:rsid w:val="00744077"/>
    <w:rsid w:val="00744122"/>
    <w:rsid w:val="007442A7"/>
    <w:rsid w:val="007444B0"/>
    <w:rsid w:val="007444E3"/>
    <w:rsid w:val="00744562"/>
    <w:rsid w:val="007446CE"/>
    <w:rsid w:val="00744703"/>
    <w:rsid w:val="0074478E"/>
    <w:rsid w:val="0074492E"/>
    <w:rsid w:val="007449DB"/>
    <w:rsid w:val="00744E02"/>
    <w:rsid w:val="007450E0"/>
    <w:rsid w:val="0074513F"/>
    <w:rsid w:val="0074514D"/>
    <w:rsid w:val="00745189"/>
    <w:rsid w:val="007453A0"/>
    <w:rsid w:val="007457CF"/>
    <w:rsid w:val="00745935"/>
    <w:rsid w:val="00745947"/>
    <w:rsid w:val="00745A06"/>
    <w:rsid w:val="00745A74"/>
    <w:rsid w:val="00745AF4"/>
    <w:rsid w:val="00745B7D"/>
    <w:rsid w:val="00745D65"/>
    <w:rsid w:val="00745EFF"/>
    <w:rsid w:val="00745FA9"/>
    <w:rsid w:val="0074623A"/>
    <w:rsid w:val="00746278"/>
    <w:rsid w:val="007462DE"/>
    <w:rsid w:val="0074677C"/>
    <w:rsid w:val="00746D3A"/>
    <w:rsid w:val="00746D57"/>
    <w:rsid w:val="00746DDF"/>
    <w:rsid w:val="00746EF3"/>
    <w:rsid w:val="00747085"/>
    <w:rsid w:val="00747177"/>
    <w:rsid w:val="007471FA"/>
    <w:rsid w:val="0074723F"/>
    <w:rsid w:val="007473DF"/>
    <w:rsid w:val="007475DA"/>
    <w:rsid w:val="007476F9"/>
    <w:rsid w:val="0074783B"/>
    <w:rsid w:val="00747C61"/>
    <w:rsid w:val="00747D38"/>
    <w:rsid w:val="00747F80"/>
    <w:rsid w:val="00750266"/>
    <w:rsid w:val="0075029A"/>
    <w:rsid w:val="007504D3"/>
    <w:rsid w:val="00750649"/>
    <w:rsid w:val="007506CE"/>
    <w:rsid w:val="0075073C"/>
    <w:rsid w:val="00750D51"/>
    <w:rsid w:val="00750D9F"/>
    <w:rsid w:val="00750E5E"/>
    <w:rsid w:val="00750F7A"/>
    <w:rsid w:val="00750F88"/>
    <w:rsid w:val="0075107C"/>
    <w:rsid w:val="00751132"/>
    <w:rsid w:val="007512AE"/>
    <w:rsid w:val="007512E6"/>
    <w:rsid w:val="00751678"/>
    <w:rsid w:val="007516FC"/>
    <w:rsid w:val="0075184A"/>
    <w:rsid w:val="007518E2"/>
    <w:rsid w:val="0075198A"/>
    <w:rsid w:val="00751EB4"/>
    <w:rsid w:val="00752038"/>
    <w:rsid w:val="007521F0"/>
    <w:rsid w:val="00752858"/>
    <w:rsid w:val="00752A3C"/>
    <w:rsid w:val="00752AFD"/>
    <w:rsid w:val="00752B85"/>
    <w:rsid w:val="00752C1A"/>
    <w:rsid w:val="00752D3C"/>
    <w:rsid w:val="00752E17"/>
    <w:rsid w:val="00752E3A"/>
    <w:rsid w:val="00752E42"/>
    <w:rsid w:val="00753090"/>
    <w:rsid w:val="007532B6"/>
    <w:rsid w:val="007537C6"/>
    <w:rsid w:val="0075388F"/>
    <w:rsid w:val="00753A25"/>
    <w:rsid w:val="00753C28"/>
    <w:rsid w:val="00753C4A"/>
    <w:rsid w:val="00753C4E"/>
    <w:rsid w:val="00753D1A"/>
    <w:rsid w:val="00753EAE"/>
    <w:rsid w:val="0075412A"/>
    <w:rsid w:val="0075437A"/>
    <w:rsid w:val="007545E0"/>
    <w:rsid w:val="0075482C"/>
    <w:rsid w:val="0075482F"/>
    <w:rsid w:val="007548C5"/>
    <w:rsid w:val="007549D3"/>
    <w:rsid w:val="00754D1D"/>
    <w:rsid w:val="00754DFB"/>
    <w:rsid w:val="00754EFA"/>
    <w:rsid w:val="00754F10"/>
    <w:rsid w:val="00754F65"/>
    <w:rsid w:val="0075502D"/>
    <w:rsid w:val="007550A3"/>
    <w:rsid w:val="00755357"/>
    <w:rsid w:val="00755489"/>
    <w:rsid w:val="007557D4"/>
    <w:rsid w:val="0075580A"/>
    <w:rsid w:val="007559AD"/>
    <w:rsid w:val="00756259"/>
    <w:rsid w:val="00756498"/>
    <w:rsid w:val="007565D4"/>
    <w:rsid w:val="007568C0"/>
    <w:rsid w:val="007568CE"/>
    <w:rsid w:val="00756A45"/>
    <w:rsid w:val="00756AA6"/>
    <w:rsid w:val="00756CB0"/>
    <w:rsid w:val="00756DEE"/>
    <w:rsid w:val="00756F3F"/>
    <w:rsid w:val="00757185"/>
    <w:rsid w:val="007571FE"/>
    <w:rsid w:val="00757274"/>
    <w:rsid w:val="007574BC"/>
    <w:rsid w:val="0075754E"/>
    <w:rsid w:val="00757575"/>
    <w:rsid w:val="0075759C"/>
    <w:rsid w:val="007576BE"/>
    <w:rsid w:val="00757816"/>
    <w:rsid w:val="007579AB"/>
    <w:rsid w:val="00757AD0"/>
    <w:rsid w:val="00757C1F"/>
    <w:rsid w:val="00757EF8"/>
    <w:rsid w:val="0076044B"/>
    <w:rsid w:val="007604A2"/>
    <w:rsid w:val="0076066E"/>
    <w:rsid w:val="007606D7"/>
    <w:rsid w:val="00760835"/>
    <w:rsid w:val="0076097B"/>
    <w:rsid w:val="00760C57"/>
    <w:rsid w:val="00760C5C"/>
    <w:rsid w:val="00760D15"/>
    <w:rsid w:val="00760DA3"/>
    <w:rsid w:val="00760DCD"/>
    <w:rsid w:val="00760F3F"/>
    <w:rsid w:val="007614C6"/>
    <w:rsid w:val="0076151B"/>
    <w:rsid w:val="00761684"/>
    <w:rsid w:val="007616A7"/>
    <w:rsid w:val="007616C0"/>
    <w:rsid w:val="007617BC"/>
    <w:rsid w:val="00761823"/>
    <w:rsid w:val="00761875"/>
    <w:rsid w:val="007618D6"/>
    <w:rsid w:val="00761A9F"/>
    <w:rsid w:val="00761AF5"/>
    <w:rsid w:val="00761C54"/>
    <w:rsid w:val="00761EA4"/>
    <w:rsid w:val="007620CC"/>
    <w:rsid w:val="007620E7"/>
    <w:rsid w:val="00762116"/>
    <w:rsid w:val="007622E0"/>
    <w:rsid w:val="007623F9"/>
    <w:rsid w:val="007623FC"/>
    <w:rsid w:val="00762513"/>
    <w:rsid w:val="0076252F"/>
    <w:rsid w:val="00762719"/>
    <w:rsid w:val="00762728"/>
    <w:rsid w:val="007628C2"/>
    <w:rsid w:val="00762AFD"/>
    <w:rsid w:val="00762B8A"/>
    <w:rsid w:val="00762CC1"/>
    <w:rsid w:val="00762D39"/>
    <w:rsid w:val="00762E6F"/>
    <w:rsid w:val="00762EC2"/>
    <w:rsid w:val="00763078"/>
    <w:rsid w:val="007632D5"/>
    <w:rsid w:val="007634AC"/>
    <w:rsid w:val="007635DA"/>
    <w:rsid w:val="00763633"/>
    <w:rsid w:val="0076363F"/>
    <w:rsid w:val="00763663"/>
    <w:rsid w:val="00763664"/>
    <w:rsid w:val="00763ACA"/>
    <w:rsid w:val="00764046"/>
    <w:rsid w:val="0076408A"/>
    <w:rsid w:val="00764509"/>
    <w:rsid w:val="0076456D"/>
    <w:rsid w:val="0076484C"/>
    <w:rsid w:val="0076484E"/>
    <w:rsid w:val="007649A9"/>
    <w:rsid w:val="00764A09"/>
    <w:rsid w:val="00764C19"/>
    <w:rsid w:val="00764C4F"/>
    <w:rsid w:val="00764C85"/>
    <w:rsid w:val="00764E31"/>
    <w:rsid w:val="00764EB8"/>
    <w:rsid w:val="0076505F"/>
    <w:rsid w:val="0076520B"/>
    <w:rsid w:val="0076520C"/>
    <w:rsid w:val="007652AF"/>
    <w:rsid w:val="007654E8"/>
    <w:rsid w:val="00765588"/>
    <w:rsid w:val="007655D3"/>
    <w:rsid w:val="007655D8"/>
    <w:rsid w:val="007656D1"/>
    <w:rsid w:val="00765951"/>
    <w:rsid w:val="0076595D"/>
    <w:rsid w:val="007659A6"/>
    <w:rsid w:val="00765CA1"/>
    <w:rsid w:val="00765E22"/>
    <w:rsid w:val="00765F2F"/>
    <w:rsid w:val="00765F3C"/>
    <w:rsid w:val="0076605A"/>
    <w:rsid w:val="00766216"/>
    <w:rsid w:val="007663E5"/>
    <w:rsid w:val="0076647D"/>
    <w:rsid w:val="0076682D"/>
    <w:rsid w:val="0076689C"/>
    <w:rsid w:val="007669BC"/>
    <w:rsid w:val="00766A12"/>
    <w:rsid w:val="00766AAF"/>
    <w:rsid w:val="00766B21"/>
    <w:rsid w:val="00766CEF"/>
    <w:rsid w:val="00766EE8"/>
    <w:rsid w:val="00766F18"/>
    <w:rsid w:val="00766F71"/>
    <w:rsid w:val="00767186"/>
    <w:rsid w:val="00767785"/>
    <w:rsid w:val="007677BD"/>
    <w:rsid w:val="007677E1"/>
    <w:rsid w:val="007678D7"/>
    <w:rsid w:val="0076792A"/>
    <w:rsid w:val="00767986"/>
    <w:rsid w:val="0076798B"/>
    <w:rsid w:val="00767A16"/>
    <w:rsid w:val="00767D44"/>
    <w:rsid w:val="007702DD"/>
    <w:rsid w:val="00770428"/>
    <w:rsid w:val="00770533"/>
    <w:rsid w:val="007706ED"/>
    <w:rsid w:val="00770769"/>
    <w:rsid w:val="00770A60"/>
    <w:rsid w:val="00770BDB"/>
    <w:rsid w:val="00770DC9"/>
    <w:rsid w:val="00770ED3"/>
    <w:rsid w:val="00770FE3"/>
    <w:rsid w:val="00771077"/>
    <w:rsid w:val="00771184"/>
    <w:rsid w:val="00771255"/>
    <w:rsid w:val="00771262"/>
    <w:rsid w:val="0077156B"/>
    <w:rsid w:val="00771AD5"/>
    <w:rsid w:val="00771B83"/>
    <w:rsid w:val="00771C09"/>
    <w:rsid w:val="00771C0B"/>
    <w:rsid w:val="0077215D"/>
    <w:rsid w:val="00772232"/>
    <w:rsid w:val="007722C5"/>
    <w:rsid w:val="0077233B"/>
    <w:rsid w:val="00772381"/>
    <w:rsid w:val="00772524"/>
    <w:rsid w:val="00772825"/>
    <w:rsid w:val="00772ABB"/>
    <w:rsid w:val="00772C3D"/>
    <w:rsid w:val="00772DF9"/>
    <w:rsid w:val="00772FC6"/>
    <w:rsid w:val="00773405"/>
    <w:rsid w:val="00773992"/>
    <w:rsid w:val="00773B1E"/>
    <w:rsid w:val="00773D48"/>
    <w:rsid w:val="00773D8F"/>
    <w:rsid w:val="00773EFC"/>
    <w:rsid w:val="00773F98"/>
    <w:rsid w:val="00774196"/>
    <w:rsid w:val="007741A5"/>
    <w:rsid w:val="00774332"/>
    <w:rsid w:val="00774478"/>
    <w:rsid w:val="00774648"/>
    <w:rsid w:val="00774811"/>
    <w:rsid w:val="00774A21"/>
    <w:rsid w:val="00774C40"/>
    <w:rsid w:val="00774C6D"/>
    <w:rsid w:val="00774DC7"/>
    <w:rsid w:val="00774E28"/>
    <w:rsid w:val="00774F50"/>
    <w:rsid w:val="00774F58"/>
    <w:rsid w:val="00774FD4"/>
    <w:rsid w:val="00775225"/>
    <w:rsid w:val="00775290"/>
    <w:rsid w:val="00775469"/>
    <w:rsid w:val="00775582"/>
    <w:rsid w:val="007759D7"/>
    <w:rsid w:val="00775A42"/>
    <w:rsid w:val="00775A43"/>
    <w:rsid w:val="00775A7F"/>
    <w:rsid w:val="00775EC8"/>
    <w:rsid w:val="0077626D"/>
    <w:rsid w:val="00776345"/>
    <w:rsid w:val="007766A4"/>
    <w:rsid w:val="00776748"/>
    <w:rsid w:val="00776965"/>
    <w:rsid w:val="00776988"/>
    <w:rsid w:val="00776A2D"/>
    <w:rsid w:val="00776BE2"/>
    <w:rsid w:val="00776CDC"/>
    <w:rsid w:val="00776E14"/>
    <w:rsid w:val="00776E2B"/>
    <w:rsid w:val="00776E61"/>
    <w:rsid w:val="00776EBA"/>
    <w:rsid w:val="00776F7C"/>
    <w:rsid w:val="007770D1"/>
    <w:rsid w:val="007772BD"/>
    <w:rsid w:val="0077746F"/>
    <w:rsid w:val="00777599"/>
    <w:rsid w:val="007777E5"/>
    <w:rsid w:val="00777923"/>
    <w:rsid w:val="00777965"/>
    <w:rsid w:val="0077798F"/>
    <w:rsid w:val="00777A3F"/>
    <w:rsid w:val="00777ABE"/>
    <w:rsid w:val="00777D60"/>
    <w:rsid w:val="00777D85"/>
    <w:rsid w:val="00777FFB"/>
    <w:rsid w:val="00780005"/>
    <w:rsid w:val="00780030"/>
    <w:rsid w:val="00780105"/>
    <w:rsid w:val="00780254"/>
    <w:rsid w:val="007807E7"/>
    <w:rsid w:val="007808D3"/>
    <w:rsid w:val="0078092D"/>
    <w:rsid w:val="00780B6A"/>
    <w:rsid w:val="00780C99"/>
    <w:rsid w:val="00780CFD"/>
    <w:rsid w:val="00780F97"/>
    <w:rsid w:val="00781243"/>
    <w:rsid w:val="007812E0"/>
    <w:rsid w:val="007813FD"/>
    <w:rsid w:val="00781421"/>
    <w:rsid w:val="007815EB"/>
    <w:rsid w:val="00781667"/>
    <w:rsid w:val="0078172A"/>
    <w:rsid w:val="007817DF"/>
    <w:rsid w:val="00781807"/>
    <w:rsid w:val="00781895"/>
    <w:rsid w:val="00781B20"/>
    <w:rsid w:val="00781BE8"/>
    <w:rsid w:val="00781C69"/>
    <w:rsid w:val="00781D24"/>
    <w:rsid w:val="00781FBF"/>
    <w:rsid w:val="00782046"/>
    <w:rsid w:val="00782076"/>
    <w:rsid w:val="0078209B"/>
    <w:rsid w:val="00782117"/>
    <w:rsid w:val="00782521"/>
    <w:rsid w:val="007825F9"/>
    <w:rsid w:val="00782634"/>
    <w:rsid w:val="00782933"/>
    <w:rsid w:val="007829F7"/>
    <w:rsid w:val="00782A19"/>
    <w:rsid w:val="00782A89"/>
    <w:rsid w:val="00782B2C"/>
    <w:rsid w:val="00782C5D"/>
    <w:rsid w:val="00782DAB"/>
    <w:rsid w:val="00782E4B"/>
    <w:rsid w:val="00782F0B"/>
    <w:rsid w:val="00782FD6"/>
    <w:rsid w:val="00783097"/>
    <w:rsid w:val="00783135"/>
    <w:rsid w:val="00783331"/>
    <w:rsid w:val="0078351F"/>
    <w:rsid w:val="007836B3"/>
    <w:rsid w:val="00783BE9"/>
    <w:rsid w:val="00783CFD"/>
    <w:rsid w:val="00783F4A"/>
    <w:rsid w:val="007840AE"/>
    <w:rsid w:val="00784307"/>
    <w:rsid w:val="00784315"/>
    <w:rsid w:val="0078491D"/>
    <w:rsid w:val="00784A1A"/>
    <w:rsid w:val="00784A8A"/>
    <w:rsid w:val="00784D9E"/>
    <w:rsid w:val="00784DE0"/>
    <w:rsid w:val="00784FD7"/>
    <w:rsid w:val="007850C9"/>
    <w:rsid w:val="0078510D"/>
    <w:rsid w:val="00785229"/>
    <w:rsid w:val="007852FB"/>
    <w:rsid w:val="00785396"/>
    <w:rsid w:val="007853C6"/>
    <w:rsid w:val="00785441"/>
    <w:rsid w:val="007859FD"/>
    <w:rsid w:val="00785AAE"/>
    <w:rsid w:val="00785BF6"/>
    <w:rsid w:val="00785C8B"/>
    <w:rsid w:val="00785E74"/>
    <w:rsid w:val="00785F36"/>
    <w:rsid w:val="00786346"/>
    <w:rsid w:val="00786504"/>
    <w:rsid w:val="007865BF"/>
    <w:rsid w:val="0078667A"/>
    <w:rsid w:val="00786765"/>
    <w:rsid w:val="00786803"/>
    <w:rsid w:val="007868F7"/>
    <w:rsid w:val="00786CEA"/>
    <w:rsid w:val="00786D15"/>
    <w:rsid w:val="00786D92"/>
    <w:rsid w:val="00786DEE"/>
    <w:rsid w:val="00787072"/>
    <w:rsid w:val="0078707E"/>
    <w:rsid w:val="00787181"/>
    <w:rsid w:val="007873AE"/>
    <w:rsid w:val="007877C8"/>
    <w:rsid w:val="007878F8"/>
    <w:rsid w:val="00787D59"/>
    <w:rsid w:val="00787D9B"/>
    <w:rsid w:val="00787E5D"/>
    <w:rsid w:val="00787E74"/>
    <w:rsid w:val="00790321"/>
    <w:rsid w:val="00790415"/>
    <w:rsid w:val="00790427"/>
    <w:rsid w:val="007905A6"/>
    <w:rsid w:val="00790B8A"/>
    <w:rsid w:val="00790C42"/>
    <w:rsid w:val="00790D6C"/>
    <w:rsid w:val="00790E62"/>
    <w:rsid w:val="00791064"/>
    <w:rsid w:val="00791257"/>
    <w:rsid w:val="0079135F"/>
    <w:rsid w:val="007914EA"/>
    <w:rsid w:val="00791544"/>
    <w:rsid w:val="00791C0D"/>
    <w:rsid w:val="00791C8E"/>
    <w:rsid w:val="00791D74"/>
    <w:rsid w:val="00791F72"/>
    <w:rsid w:val="00792156"/>
    <w:rsid w:val="00792204"/>
    <w:rsid w:val="007926B0"/>
    <w:rsid w:val="00792740"/>
    <w:rsid w:val="00792970"/>
    <w:rsid w:val="00792AFA"/>
    <w:rsid w:val="00792C80"/>
    <w:rsid w:val="00792D88"/>
    <w:rsid w:val="00792E7C"/>
    <w:rsid w:val="00792EEF"/>
    <w:rsid w:val="00792EF2"/>
    <w:rsid w:val="00792FCB"/>
    <w:rsid w:val="00792FEA"/>
    <w:rsid w:val="007930E6"/>
    <w:rsid w:val="00793161"/>
    <w:rsid w:val="0079317E"/>
    <w:rsid w:val="00793232"/>
    <w:rsid w:val="00793243"/>
    <w:rsid w:val="0079336C"/>
    <w:rsid w:val="00793393"/>
    <w:rsid w:val="00793602"/>
    <w:rsid w:val="00793637"/>
    <w:rsid w:val="00793673"/>
    <w:rsid w:val="0079376B"/>
    <w:rsid w:val="007937B9"/>
    <w:rsid w:val="007937E8"/>
    <w:rsid w:val="00793836"/>
    <w:rsid w:val="00793992"/>
    <w:rsid w:val="007939B4"/>
    <w:rsid w:val="00793AD3"/>
    <w:rsid w:val="00793D9F"/>
    <w:rsid w:val="00793DC0"/>
    <w:rsid w:val="007940F2"/>
    <w:rsid w:val="007942B7"/>
    <w:rsid w:val="007944A4"/>
    <w:rsid w:val="007944C3"/>
    <w:rsid w:val="0079450D"/>
    <w:rsid w:val="007947D9"/>
    <w:rsid w:val="007948BA"/>
    <w:rsid w:val="0079495F"/>
    <w:rsid w:val="00794CC9"/>
    <w:rsid w:val="00794DB2"/>
    <w:rsid w:val="007957EE"/>
    <w:rsid w:val="00795895"/>
    <w:rsid w:val="007958CE"/>
    <w:rsid w:val="007958FD"/>
    <w:rsid w:val="00795B0E"/>
    <w:rsid w:val="00795B86"/>
    <w:rsid w:val="00795CD2"/>
    <w:rsid w:val="00795D1B"/>
    <w:rsid w:val="00795E74"/>
    <w:rsid w:val="00795EE4"/>
    <w:rsid w:val="00795F5D"/>
    <w:rsid w:val="00795FAD"/>
    <w:rsid w:val="00796159"/>
    <w:rsid w:val="007962ED"/>
    <w:rsid w:val="00796303"/>
    <w:rsid w:val="00796316"/>
    <w:rsid w:val="00796701"/>
    <w:rsid w:val="007967C2"/>
    <w:rsid w:val="007969BA"/>
    <w:rsid w:val="007969DA"/>
    <w:rsid w:val="00796AAB"/>
    <w:rsid w:val="00796C03"/>
    <w:rsid w:val="00796E48"/>
    <w:rsid w:val="00796F36"/>
    <w:rsid w:val="0079707B"/>
    <w:rsid w:val="0079727C"/>
    <w:rsid w:val="0079727D"/>
    <w:rsid w:val="00797284"/>
    <w:rsid w:val="00797559"/>
    <w:rsid w:val="0079774B"/>
    <w:rsid w:val="00797A6E"/>
    <w:rsid w:val="00797DEF"/>
    <w:rsid w:val="00797E23"/>
    <w:rsid w:val="00797E5C"/>
    <w:rsid w:val="00797F47"/>
    <w:rsid w:val="00797F74"/>
    <w:rsid w:val="007A0015"/>
    <w:rsid w:val="007A0073"/>
    <w:rsid w:val="007A0249"/>
    <w:rsid w:val="007A0371"/>
    <w:rsid w:val="007A0519"/>
    <w:rsid w:val="007A0A6D"/>
    <w:rsid w:val="007A0BE9"/>
    <w:rsid w:val="007A0C53"/>
    <w:rsid w:val="007A0E4E"/>
    <w:rsid w:val="007A0EA4"/>
    <w:rsid w:val="007A0EDE"/>
    <w:rsid w:val="007A0F26"/>
    <w:rsid w:val="007A0FA0"/>
    <w:rsid w:val="007A11CA"/>
    <w:rsid w:val="007A1262"/>
    <w:rsid w:val="007A174F"/>
    <w:rsid w:val="007A1769"/>
    <w:rsid w:val="007A18FE"/>
    <w:rsid w:val="007A1BDF"/>
    <w:rsid w:val="007A1D1C"/>
    <w:rsid w:val="007A1FAC"/>
    <w:rsid w:val="007A2603"/>
    <w:rsid w:val="007A2660"/>
    <w:rsid w:val="007A282B"/>
    <w:rsid w:val="007A28F8"/>
    <w:rsid w:val="007A2B69"/>
    <w:rsid w:val="007A2DF0"/>
    <w:rsid w:val="007A2E8E"/>
    <w:rsid w:val="007A2F9F"/>
    <w:rsid w:val="007A2FB2"/>
    <w:rsid w:val="007A3309"/>
    <w:rsid w:val="007A346D"/>
    <w:rsid w:val="007A3607"/>
    <w:rsid w:val="007A37BB"/>
    <w:rsid w:val="007A3A7A"/>
    <w:rsid w:val="007A3BBB"/>
    <w:rsid w:val="007A3C48"/>
    <w:rsid w:val="007A3CAA"/>
    <w:rsid w:val="007A3CF7"/>
    <w:rsid w:val="007A3E07"/>
    <w:rsid w:val="007A40CC"/>
    <w:rsid w:val="007A411C"/>
    <w:rsid w:val="007A41B2"/>
    <w:rsid w:val="007A41EF"/>
    <w:rsid w:val="007A4262"/>
    <w:rsid w:val="007A42B7"/>
    <w:rsid w:val="007A43B8"/>
    <w:rsid w:val="007A449A"/>
    <w:rsid w:val="007A4840"/>
    <w:rsid w:val="007A4850"/>
    <w:rsid w:val="007A4C6C"/>
    <w:rsid w:val="007A5147"/>
    <w:rsid w:val="007A54F6"/>
    <w:rsid w:val="007A56D5"/>
    <w:rsid w:val="007A58E7"/>
    <w:rsid w:val="007A593C"/>
    <w:rsid w:val="007A5954"/>
    <w:rsid w:val="007A5A33"/>
    <w:rsid w:val="007A5B38"/>
    <w:rsid w:val="007A5B58"/>
    <w:rsid w:val="007A5F70"/>
    <w:rsid w:val="007A600C"/>
    <w:rsid w:val="007A6079"/>
    <w:rsid w:val="007A615D"/>
    <w:rsid w:val="007A6218"/>
    <w:rsid w:val="007A62DF"/>
    <w:rsid w:val="007A633C"/>
    <w:rsid w:val="007A6564"/>
    <w:rsid w:val="007A66C8"/>
    <w:rsid w:val="007A677C"/>
    <w:rsid w:val="007A694C"/>
    <w:rsid w:val="007A69AD"/>
    <w:rsid w:val="007A69BC"/>
    <w:rsid w:val="007A6A57"/>
    <w:rsid w:val="007A6B93"/>
    <w:rsid w:val="007A6DC3"/>
    <w:rsid w:val="007A6F58"/>
    <w:rsid w:val="007A6FED"/>
    <w:rsid w:val="007A7053"/>
    <w:rsid w:val="007A717D"/>
    <w:rsid w:val="007A74B3"/>
    <w:rsid w:val="007A74C9"/>
    <w:rsid w:val="007A7614"/>
    <w:rsid w:val="007A7713"/>
    <w:rsid w:val="007A786B"/>
    <w:rsid w:val="007A790D"/>
    <w:rsid w:val="007A7964"/>
    <w:rsid w:val="007A7A49"/>
    <w:rsid w:val="007A7A8D"/>
    <w:rsid w:val="007A7E6D"/>
    <w:rsid w:val="007A7F05"/>
    <w:rsid w:val="007B0076"/>
    <w:rsid w:val="007B03A5"/>
    <w:rsid w:val="007B0495"/>
    <w:rsid w:val="007B0542"/>
    <w:rsid w:val="007B06F9"/>
    <w:rsid w:val="007B07A6"/>
    <w:rsid w:val="007B07BF"/>
    <w:rsid w:val="007B0979"/>
    <w:rsid w:val="007B0986"/>
    <w:rsid w:val="007B0A8E"/>
    <w:rsid w:val="007B0ACF"/>
    <w:rsid w:val="007B0C8B"/>
    <w:rsid w:val="007B0CC1"/>
    <w:rsid w:val="007B0CF4"/>
    <w:rsid w:val="007B0D45"/>
    <w:rsid w:val="007B0DDF"/>
    <w:rsid w:val="007B0E0F"/>
    <w:rsid w:val="007B0FD7"/>
    <w:rsid w:val="007B10C6"/>
    <w:rsid w:val="007B14FF"/>
    <w:rsid w:val="007B1965"/>
    <w:rsid w:val="007B1B04"/>
    <w:rsid w:val="007B1B41"/>
    <w:rsid w:val="007B1C4A"/>
    <w:rsid w:val="007B1D35"/>
    <w:rsid w:val="007B1E88"/>
    <w:rsid w:val="007B1F1F"/>
    <w:rsid w:val="007B20E2"/>
    <w:rsid w:val="007B2143"/>
    <w:rsid w:val="007B21E1"/>
    <w:rsid w:val="007B21ED"/>
    <w:rsid w:val="007B224C"/>
    <w:rsid w:val="007B22B9"/>
    <w:rsid w:val="007B2343"/>
    <w:rsid w:val="007B25E7"/>
    <w:rsid w:val="007B260F"/>
    <w:rsid w:val="007B279B"/>
    <w:rsid w:val="007B2855"/>
    <w:rsid w:val="007B28A7"/>
    <w:rsid w:val="007B28AD"/>
    <w:rsid w:val="007B2F73"/>
    <w:rsid w:val="007B2FAC"/>
    <w:rsid w:val="007B32E3"/>
    <w:rsid w:val="007B3304"/>
    <w:rsid w:val="007B33EC"/>
    <w:rsid w:val="007B3496"/>
    <w:rsid w:val="007B34B3"/>
    <w:rsid w:val="007B36BF"/>
    <w:rsid w:val="007B3786"/>
    <w:rsid w:val="007B3800"/>
    <w:rsid w:val="007B385C"/>
    <w:rsid w:val="007B3B74"/>
    <w:rsid w:val="007B3CDC"/>
    <w:rsid w:val="007B3DCF"/>
    <w:rsid w:val="007B3F40"/>
    <w:rsid w:val="007B40CF"/>
    <w:rsid w:val="007B416B"/>
    <w:rsid w:val="007B41A9"/>
    <w:rsid w:val="007B455A"/>
    <w:rsid w:val="007B460C"/>
    <w:rsid w:val="007B479C"/>
    <w:rsid w:val="007B4890"/>
    <w:rsid w:val="007B4986"/>
    <w:rsid w:val="007B4B06"/>
    <w:rsid w:val="007B4D2A"/>
    <w:rsid w:val="007B4F4A"/>
    <w:rsid w:val="007B5000"/>
    <w:rsid w:val="007B503E"/>
    <w:rsid w:val="007B5090"/>
    <w:rsid w:val="007B5277"/>
    <w:rsid w:val="007B529D"/>
    <w:rsid w:val="007B5422"/>
    <w:rsid w:val="007B5478"/>
    <w:rsid w:val="007B5924"/>
    <w:rsid w:val="007B59D0"/>
    <w:rsid w:val="007B5CAE"/>
    <w:rsid w:val="007B5E65"/>
    <w:rsid w:val="007B5F0D"/>
    <w:rsid w:val="007B5F2D"/>
    <w:rsid w:val="007B5F2E"/>
    <w:rsid w:val="007B60D5"/>
    <w:rsid w:val="007B6350"/>
    <w:rsid w:val="007B63CF"/>
    <w:rsid w:val="007B66EC"/>
    <w:rsid w:val="007B68EF"/>
    <w:rsid w:val="007B6933"/>
    <w:rsid w:val="007B6C03"/>
    <w:rsid w:val="007B6CDB"/>
    <w:rsid w:val="007B706E"/>
    <w:rsid w:val="007B7360"/>
    <w:rsid w:val="007B7482"/>
    <w:rsid w:val="007B7569"/>
    <w:rsid w:val="007B78CA"/>
    <w:rsid w:val="007B799F"/>
    <w:rsid w:val="007B79AD"/>
    <w:rsid w:val="007B7BBA"/>
    <w:rsid w:val="007B7C90"/>
    <w:rsid w:val="007B7E80"/>
    <w:rsid w:val="007C0034"/>
    <w:rsid w:val="007C0058"/>
    <w:rsid w:val="007C0086"/>
    <w:rsid w:val="007C012D"/>
    <w:rsid w:val="007C0329"/>
    <w:rsid w:val="007C04D0"/>
    <w:rsid w:val="007C06CB"/>
    <w:rsid w:val="007C07F2"/>
    <w:rsid w:val="007C0875"/>
    <w:rsid w:val="007C0909"/>
    <w:rsid w:val="007C09C8"/>
    <w:rsid w:val="007C09DB"/>
    <w:rsid w:val="007C0B30"/>
    <w:rsid w:val="007C0B88"/>
    <w:rsid w:val="007C0BEA"/>
    <w:rsid w:val="007C0D17"/>
    <w:rsid w:val="007C0DCE"/>
    <w:rsid w:val="007C0E2E"/>
    <w:rsid w:val="007C0E7B"/>
    <w:rsid w:val="007C0EA5"/>
    <w:rsid w:val="007C0FFF"/>
    <w:rsid w:val="007C1121"/>
    <w:rsid w:val="007C1224"/>
    <w:rsid w:val="007C122D"/>
    <w:rsid w:val="007C12AA"/>
    <w:rsid w:val="007C1323"/>
    <w:rsid w:val="007C155C"/>
    <w:rsid w:val="007C15C5"/>
    <w:rsid w:val="007C1711"/>
    <w:rsid w:val="007C17CB"/>
    <w:rsid w:val="007C1A40"/>
    <w:rsid w:val="007C1AD3"/>
    <w:rsid w:val="007C1B41"/>
    <w:rsid w:val="007C1C14"/>
    <w:rsid w:val="007C1C7E"/>
    <w:rsid w:val="007C2014"/>
    <w:rsid w:val="007C21B5"/>
    <w:rsid w:val="007C21E6"/>
    <w:rsid w:val="007C2280"/>
    <w:rsid w:val="007C2304"/>
    <w:rsid w:val="007C2328"/>
    <w:rsid w:val="007C2772"/>
    <w:rsid w:val="007C28A4"/>
    <w:rsid w:val="007C28DF"/>
    <w:rsid w:val="007C2909"/>
    <w:rsid w:val="007C2934"/>
    <w:rsid w:val="007C2974"/>
    <w:rsid w:val="007C2C2E"/>
    <w:rsid w:val="007C2EC3"/>
    <w:rsid w:val="007C2F2E"/>
    <w:rsid w:val="007C3070"/>
    <w:rsid w:val="007C30D3"/>
    <w:rsid w:val="007C310C"/>
    <w:rsid w:val="007C3193"/>
    <w:rsid w:val="007C320E"/>
    <w:rsid w:val="007C32C6"/>
    <w:rsid w:val="007C344D"/>
    <w:rsid w:val="007C34C0"/>
    <w:rsid w:val="007C34E6"/>
    <w:rsid w:val="007C3A06"/>
    <w:rsid w:val="007C3B5C"/>
    <w:rsid w:val="007C3C74"/>
    <w:rsid w:val="007C3D81"/>
    <w:rsid w:val="007C3E39"/>
    <w:rsid w:val="007C3F1F"/>
    <w:rsid w:val="007C431E"/>
    <w:rsid w:val="007C4444"/>
    <w:rsid w:val="007C4463"/>
    <w:rsid w:val="007C4482"/>
    <w:rsid w:val="007C44D2"/>
    <w:rsid w:val="007C4525"/>
    <w:rsid w:val="007C4596"/>
    <w:rsid w:val="007C47B8"/>
    <w:rsid w:val="007C49A0"/>
    <w:rsid w:val="007C4BF5"/>
    <w:rsid w:val="007C4C7B"/>
    <w:rsid w:val="007C4D16"/>
    <w:rsid w:val="007C4ED7"/>
    <w:rsid w:val="007C5256"/>
    <w:rsid w:val="007C5406"/>
    <w:rsid w:val="007C54C1"/>
    <w:rsid w:val="007C5691"/>
    <w:rsid w:val="007C5A83"/>
    <w:rsid w:val="007C5BF2"/>
    <w:rsid w:val="007C5DFD"/>
    <w:rsid w:val="007C60EE"/>
    <w:rsid w:val="007C612D"/>
    <w:rsid w:val="007C6284"/>
    <w:rsid w:val="007C630B"/>
    <w:rsid w:val="007C632E"/>
    <w:rsid w:val="007C65E1"/>
    <w:rsid w:val="007C6663"/>
    <w:rsid w:val="007C676D"/>
    <w:rsid w:val="007C6BAA"/>
    <w:rsid w:val="007C6C13"/>
    <w:rsid w:val="007C6D8C"/>
    <w:rsid w:val="007C6EB1"/>
    <w:rsid w:val="007C6EB9"/>
    <w:rsid w:val="007C6F06"/>
    <w:rsid w:val="007C6F1E"/>
    <w:rsid w:val="007C7053"/>
    <w:rsid w:val="007C7323"/>
    <w:rsid w:val="007C73A3"/>
    <w:rsid w:val="007C73F6"/>
    <w:rsid w:val="007C7567"/>
    <w:rsid w:val="007C75ED"/>
    <w:rsid w:val="007C769F"/>
    <w:rsid w:val="007C76AD"/>
    <w:rsid w:val="007C79E5"/>
    <w:rsid w:val="007C7B70"/>
    <w:rsid w:val="007C7BCB"/>
    <w:rsid w:val="007C7D8E"/>
    <w:rsid w:val="007C7ED5"/>
    <w:rsid w:val="007C7FCD"/>
    <w:rsid w:val="007D008A"/>
    <w:rsid w:val="007D0885"/>
    <w:rsid w:val="007D0A5E"/>
    <w:rsid w:val="007D0AB7"/>
    <w:rsid w:val="007D0AC4"/>
    <w:rsid w:val="007D0CB4"/>
    <w:rsid w:val="007D0DE4"/>
    <w:rsid w:val="007D0E2C"/>
    <w:rsid w:val="007D0E2E"/>
    <w:rsid w:val="007D0ED9"/>
    <w:rsid w:val="007D0EE6"/>
    <w:rsid w:val="007D0FA2"/>
    <w:rsid w:val="007D0FBF"/>
    <w:rsid w:val="007D1120"/>
    <w:rsid w:val="007D1156"/>
    <w:rsid w:val="007D1197"/>
    <w:rsid w:val="007D11CD"/>
    <w:rsid w:val="007D12B5"/>
    <w:rsid w:val="007D1A02"/>
    <w:rsid w:val="007D1A97"/>
    <w:rsid w:val="007D1AE1"/>
    <w:rsid w:val="007D1B64"/>
    <w:rsid w:val="007D1C23"/>
    <w:rsid w:val="007D1DD3"/>
    <w:rsid w:val="007D1E33"/>
    <w:rsid w:val="007D1EF0"/>
    <w:rsid w:val="007D209E"/>
    <w:rsid w:val="007D227E"/>
    <w:rsid w:val="007D22B2"/>
    <w:rsid w:val="007D28EC"/>
    <w:rsid w:val="007D2ADE"/>
    <w:rsid w:val="007D2AF4"/>
    <w:rsid w:val="007D2C0A"/>
    <w:rsid w:val="007D2C0B"/>
    <w:rsid w:val="007D2CC4"/>
    <w:rsid w:val="007D2D11"/>
    <w:rsid w:val="007D2DA0"/>
    <w:rsid w:val="007D2E13"/>
    <w:rsid w:val="007D2FD3"/>
    <w:rsid w:val="007D30A7"/>
    <w:rsid w:val="007D34D0"/>
    <w:rsid w:val="007D35D2"/>
    <w:rsid w:val="007D35FF"/>
    <w:rsid w:val="007D3BA3"/>
    <w:rsid w:val="007D3BBF"/>
    <w:rsid w:val="007D3BDD"/>
    <w:rsid w:val="007D3C4A"/>
    <w:rsid w:val="007D3DC3"/>
    <w:rsid w:val="007D3DE3"/>
    <w:rsid w:val="007D3EBE"/>
    <w:rsid w:val="007D4082"/>
    <w:rsid w:val="007D40A8"/>
    <w:rsid w:val="007D4124"/>
    <w:rsid w:val="007D43F2"/>
    <w:rsid w:val="007D46F7"/>
    <w:rsid w:val="007D47CA"/>
    <w:rsid w:val="007D5133"/>
    <w:rsid w:val="007D51B4"/>
    <w:rsid w:val="007D51DB"/>
    <w:rsid w:val="007D5214"/>
    <w:rsid w:val="007D526B"/>
    <w:rsid w:val="007D52FE"/>
    <w:rsid w:val="007D5337"/>
    <w:rsid w:val="007D561A"/>
    <w:rsid w:val="007D5710"/>
    <w:rsid w:val="007D5AEF"/>
    <w:rsid w:val="007D5C1A"/>
    <w:rsid w:val="007D5D42"/>
    <w:rsid w:val="007D5D4D"/>
    <w:rsid w:val="007D5EE2"/>
    <w:rsid w:val="007D6031"/>
    <w:rsid w:val="007D60A1"/>
    <w:rsid w:val="007D617A"/>
    <w:rsid w:val="007D6196"/>
    <w:rsid w:val="007D6242"/>
    <w:rsid w:val="007D625F"/>
    <w:rsid w:val="007D63A7"/>
    <w:rsid w:val="007D64C1"/>
    <w:rsid w:val="007D654A"/>
    <w:rsid w:val="007D6785"/>
    <w:rsid w:val="007D67EE"/>
    <w:rsid w:val="007D68C6"/>
    <w:rsid w:val="007D697B"/>
    <w:rsid w:val="007D6B68"/>
    <w:rsid w:val="007D6ED8"/>
    <w:rsid w:val="007D71D9"/>
    <w:rsid w:val="007D737C"/>
    <w:rsid w:val="007D7388"/>
    <w:rsid w:val="007D73FF"/>
    <w:rsid w:val="007D740F"/>
    <w:rsid w:val="007D7436"/>
    <w:rsid w:val="007D75D0"/>
    <w:rsid w:val="007D779B"/>
    <w:rsid w:val="007D78E2"/>
    <w:rsid w:val="007D799D"/>
    <w:rsid w:val="007D79B2"/>
    <w:rsid w:val="007D7B3D"/>
    <w:rsid w:val="007D7BE9"/>
    <w:rsid w:val="007D7E85"/>
    <w:rsid w:val="007D7EE3"/>
    <w:rsid w:val="007D7F26"/>
    <w:rsid w:val="007D7F7F"/>
    <w:rsid w:val="007E013C"/>
    <w:rsid w:val="007E0356"/>
    <w:rsid w:val="007E067E"/>
    <w:rsid w:val="007E0B11"/>
    <w:rsid w:val="007E0ED2"/>
    <w:rsid w:val="007E13F5"/>
    <w:rsid w:val="007E1498"/>
    <w:rsid w:val="007E14B7"/>
    <w:rsid w:val="007E14D1"/>
    <w:rsid w:val="007E15BF"/>
    <w:rsid w:val="007E163B"/>
    <w:rsid w:val="007E1677"/>
    <w:rsid w:val="007E1792"/>
    <w:rsid w:val="007E17D7"/>
    <w:rsid w:val="007E1822"/>
    <w:rsid w:val="007E1852"/>
    <w:rsid w:val="007E1CD6"/>
    <w:rsid w:val="007E1EAC"/>
    <w:rsid w:val="007E2244"/>
    <w:rsid w:val="007E2442"/>
    <w:rsid w:val="007E267E"/>
    <w:rsid w:val="007E286D"/>
    <w:rsid w:val="007E2878"/>
    <w:rsid w:val="007E2A2D"/>
    <w:rsid w:val="007E2AE1"/>
    <w:rsid w:val="007E2E22"/>
    <w:rsid w:val="007E2E2D"/>
    <w:rsid w:val="007E3016"/>
    <w:rsid w:val="007E31A0"/>
    <w:rsid w:val="007E3309"/>
    <w:rsid w:val="007E3394"/>
    <w:rsid w:val="007E3416"/>
    <w:rsid w:val="007E3526"/>
    <w:rsid w:val="007E3603"/>
    <w:rsid w:val="007E367B"/>
    <w:rsid w:val="007E3844"/>
    <w:rsid w:val="007E38CE"/>
    <w:rsid w:val="007E3B2D"/>
    <w:rsid w:val="007E3BED"/>
    <w:rsid w:val="007E3C60"/>
    <w:rsid w:val="007E3D9B"/>
    <w:rsid w:val="007E3DD3"/>
    <w:rsid w:val="007E3E90"/>
    <w:rsid w:val="007E3EC3"/>
    <w:rsid w:val="007E3F4A"/>
    <w:rsid w:val="007E405A"/>
    <w:rsid w:val="007E40CA"/>
    <w:rsid w:val="007E4165"/>
    <w:rsid w:val="007E42A2"/>
    <w:rsid w:val="007E4519"/>
    <w:rsid w:val="007E4604"/>
    <w:rsid w:val="007E472B"/>
    <w:rsid w:val="007E49EF"/>
    <w:rsid w:val="007E4DBB"/>
    <w:rsid w:val="007E4E05"/>
    <w:rsid w:val="007E4EFF"/>
    <w:rsid w:val="007E5010"/>
    <w:rsid w:val="007E552E"/>
    <w:rsid w:val="007E553B"/>
    <w:rsid w:val="007E575D"/>
    <w:rsid w:val="007E5821"/>
    <w:rsid w:val="007E5996"/>
    <w:rsid w:val="007E59D9"/>
    <w:rsid w:val="007E5A71"/>
    <w:rsid w:val="007E5AAE"/>
    <w:rsid w:val="007E5C05"/>
    <w:rsid w:val="007E5FB1"/>
    <w:rsid w:val="007E6144"/>
    <w:rsid w:val="007E61CA"/>
    <w:rsid w:val="007E6543"/>
    <w:rsid w:val="007E663E"/>
    <w:rsid w:val="007E6731"/>
    <w:rsid w:val="007E67B6"/>
    <w:rsid w:val="007E68A2"/>
    <w:rsid w:val="007E68B8"/>
    <w:rsid w:val="007E68CF"/>
    <w:rsid w:val="007E6B26"/>
    <w:rsid w:val="007E6C77"/>
    <w:rsid w:val="007E6EFA"/>
    <w:rsid w:val="007E6F2D"/>
    <w:rsid w:val="007E6FC9"/>
    <w:rsid w:val="007E71A5"/>
    <w:rsid w:val="007E720B"/>
    <w:rsid w:val="007E7229"/>
    <w:rsid w:val="007E74C5"/>
    <w:rsid w:val="007E77DB"/>
    <w:rsid w:val="007E78B8"/>
    <w:rsid w:val="007E7A97"/>
    <w:rsid w:val="007E7BD6"/>
    <w:rsid w:val="007E7C07"/>
    <w:rsid w:val="007E7DD2"/>
    <w:rsid w:val="007F0039"/>
    <w:rsid w:val="007F00B8"/>
    <w:rsid w:val="007F01F5"/>
    <w:rsid w:val="007F03B4"/>
    <w:rsid w:val="007F04C5"/>
    <w:rsid w:val="007F04D3"/>
    <w:rsid w:val="007F054F"/>
    <w:rsid w:val="007F0677"/>
    <w:rsid w:val="007F0912"/>
    <w:rsid w:val="007F0926"/>
    <w:rsid w:val="007F0A73"/>
    <w:rsid w:val="007F0B45"/>
    <w:rsid w:val="007F0BFB"/>
    <w:rsid w:val="007F0EDD"/>
    <w:rsid w:val="007F0F5E"/>
    <w:rsid w:val="007F0F78"/>
    <w:rsid w:val="007F1197"/>
    <w:rsid w:val="007F14D6"/>
    <w:rsid w:val="007F1579"/>
    <w:rsid w:val="007F1656"/>
    <w:rsid w:val="007F168E"/>
    <w:rsid w:val="007F1733"/>
    <w:rsid w:val="007F18F0"/>
    <w:rsid w:val="007F1A1C"/>
    <w:rsid w:val="007F1A3A"/>
    <w:rsid w:val="007F1B05"/>
    <w:rsid w:val="007F1EAF"/>
    <w:rsid w:val="007F227B"/>
    <w:rsid w:val="007F22E5"/>
    <w:rsid w:val="007F252D"/>
    <w:rsid w:val="007F2559"/>
    <w:rsid w:val="007F25C3"/>
    <w:rsid w:val="007F29A7"/>
    <w:rsid w:val="007F2A14"/>
    <w:rsid w:val="007F2CEF"/>
    <w:rsid w:val="007F2E23"/>
    <w:rsid w:val="007F2F1B"/>
    <w:rsid w:val="007F331E"/>
    <w:rsid w:val="007F3356"/>
    <w:rsid w:val="007F3499"/>
    <w:rsid w:val="007F351E"/>
    <w:rsid w:val="007F35AF"/>
    <w:rsid w:val="007F39A4"/>
    <w:rsid w:val="007F3ACE"/>
    <w:rsid w:val="007F3BE9"/>
    <w:rsid w:val="007F3EAD"/>
    <w:rsid w:val="007F40F5"/>
    <w:rsid w:val="007F415B"/>
    <w:rsid w:val="007F428D"/>
    <w:rsid w:val="007F453E"/>
    <w:rsid w:val="007F4561"/>
    <w:rsid w:val="007F46E1"/>
    <w:rsid w:val="007F4765"/>
    <w:rsid w:val="007F4A1F"/>
    <w:rsid w:val="007F4D04"/>
    <w:rsid w:val="007F4D0A"/>
    <w:rsid w:val="007F4E22"/>
    <w:rsid w:val="007F4E24"/>
    <w:rsid w:val="007F4E77"/>
    <w:rsid w:val="007F4E9F"/>
    <w:rsid w:val="007F4EB2"/>
    <w:rsid w:val="007F5317"/>
    <w:rsid w:val="007F5368"/>
    <w:rsid w:val="007F5381"/>
    <w:rsid w:val="007F5518"/>
    <w:rsid w:val="007F5766"/>
    <w:rsid w:val="007F59A8"/>
    <w:rsid w:val="007F5B29"/>
    <w:rsid w:val="007F5BC4"/>
    <w:rsid w:val="007F5C93"/>
    <w:rsid w:val="007F5F55"/>
    <w:rsid w:val="007F603B"/>
    <w:rsid w:val="007F604D"/>
    <w:rsid w:val="007F60E6"/>
    <w:rsid w:val="007F616E"/>
    <w:rsid w:val="007F61C5"/>
    <w:rsid w:val="007F61CA"/>
    <w:rsid w:val="007F62F6"/>
    <w:rsid w:val="007F6343"/>
    <w:rsid w:val="007F6455"/>
    <w:rsid w:val="007F694B"/>
    <w:rsid w:val="007F69F8"/>
    <w:rsid w:val="007F6AA7"/>
    <w:rsid w:val="007F6C8C"/>
    <w:rsid w:val="007F6CB2"/>
    <w:rsid w:val="007F6CFE"/>
    <w:rsid w:val="007F6DB7"/>
    <w:rsid w:val="007F6F82"/>
    <w:rsid w:val="007F7072"/>
    <w:rsid w:val="007F756A"/>
    <w:rsid w:val="007F7630"/>
    <w:rsid w:val="007F7847"/>
    <w:rsid w:val="007F7971"/>
    <w:rsid w:val="007F7AD9"/>
    <w:rsid w:val="007F7B8E"/>
    <w:rsid w:val="007F7E23"/>
    <w:rsid w:val="007F7E35"/>
    <w:rsid w:val="007F7F29"/>
    <w:rsid w:val="008000CA"/>
    <w:rsid w:val="008002EE"/>
    <w:rsid w:val="008003F7"/>
    <w:rsid w:val="00800772"/>
    <w:rsid w:val="00800805"/>
    <w:rsid w:val="00800833"/>
    <w:rsid w:val="00800851"/>
    <w:rsid w:val="00800ABE"/>
    <w:rsid w:val="00800B08"/>
    <w:rsid w:val="00800C50"/>
    <w:rsid w:val="00800CBD"/>
    <w:rsid w:val="00800E88"/>
    <w:rsid w:val="0080120E"/>
    <w:rsid w:val="00801341"/>
    <w:rsid w:val="0080168C"/>
    <w:rsid w:val="00801700"/>
    <w:rsid w:val="008019C3"/>
    <w:rsid w:val="00801AE2"/>
    <w:rsid w:val="00801B10"/>
    <w:rsid w:val="00801C9B"/>
    <w:rsid w:val="00801D32"/>
    <w:rsid w:val="00801D70"/>
    <w:rsid w:val="00801F09"/>
    <w:rsid w:val="00802033"/>
    <w:rsid w:val="008021A9"/>
    <w:rsid w:val="008021BD"/>
    <w:rsid w:val="008022FA"/>
    <w:rsid w:val="00802496"/>
    <w:rsid w:val="008027B0"/>
    <w:rsid w:val="0080288C"/>
    <w:rsid w:val="00802910"/>
    <w:rsid w:val="00802BEC"/>
    <w:rsid w:val="00802C8B"/>
    <w:rsid w:val="00802CB0"/>
    <w:rsid w:val="0080354D"/>
    <w:rsid w:val="00803580"/>
    <w:rsid w:val="0080385F"/>
    <w:rsid w:val="008038AD"/>
    <w:rsid w:val="008038FF"/>
    <w:rsid w:val="00803AD3"/>
    <w:rsid w:val="00803B22"/>
    <w:rsid w:val="00803DD8"/>
    <w:rsid w:val="00803EBD"/>
    <w:rsid w:val="00803EC0"/>
    <w:rsid w:val="008041CA"/>
    <w:rsid w:val="0080421D"/>
    <w:rsid w:val="0080425F"/>
    <w:rsid w:val="008042F7"/>
    <w:rsid w:val="0080438F"/>
    <w:rsid w:val="008046D3"/>
    <w:rsid w:val="00804763"/>
    <w:rsid w:val="008047D4"/>
    <w:rsid w:val="00804826"/>
    <w:rsid w:val="0080499E"/>
    <w:rsid w:val="00804A1C"/>
    <w:rsid w:val="00804A75"/>
    <w:rsid w:val="00804B60"/>
    <w:rsid w:val="00804D98"/>
    <w:rsid w:val="00804DB1"/>
    <w:rsid w:val="00804E1A"/>
    <w:rsid w:val="00804EF7"/>
    <w:rsid w:val="00805043"/>
    <w:rsid w:val="00805247"/>
    <w:rsid w:val="008052FB"/>
    <w:rsid w:val="0080535D"/>
    <w:rsid w:val="008054CD"/>
    <w:rsid w:val="0080562C"/>
    <w:rsid w:val="00805A5F"/>
    <w:rsid w:val="00805C12"/>
    <w:rsid w:val="00805CA6"/>
    <w:rsid w:val="00805CDF"/>
    <w:rsid w:val="00805E06"/>
    <w:rsid w:val="00805EB1"/>
    <w:rsid w:val="00806081"/>
    <w:rsid w:val="008060DB"/>
    <w:rsid w:val="00806184"/>
    <w:rsid w:val="0080640B"/>
    <w:rsid w:val="00806435"/>
    <w:rsid w:val="00806466"/>
    <w:rsid w:val="00806518"/>
    <w:rsid w:val="008069B4"/>
    <w:rsid w:val="00806C6B"/>
    <w:rsid w:val="00806CA8"/>
    <w:rsid w:val="00806CC9"/>
    <w:rsid w:val="00806CFC"/>
    <w:rsid w:val="00806F4E"/>
    <w:rsid w:val="00807135"/>
    <w:rsid w:val="0080737D"/>
    <w:rsid w:val="008074B3"/>
    <w:rsid w:val="0080769E"/>
    <w:rsid w:val="008077EE"/>
    <w:rsid w:val="00807851"/>
    <w:rsid w:val="00807905"/>
    <w:rsid w:val="00807A04"/>
    <w:rsid w:val="00807A7D"/>
    <w:rsid w:val="00807C6F"/>
    <w:rsid w:val="00807DDF"/>
    <w:rsid w:val="00807EB4"/>
    <w:rsid w:val="00807F65"/>
    <w:rsid w:val="0081040A"/>
    <w:rsid w:val="00810928"/>
    <w:rsid w:val="008109F4"/>
    <w:rsid w:val="00810D20"/>
    <w:rsid w:val="008111C1"/>
    <w:rsid w:val="008113A6"/>
    <w:rsid w:val="0081145D"/>
    <w:rsid w:val="008115D7"/>
    <w:rsid w:val="008116EB"/>
    <w:rsid w:val="00811905"/>
    <w:rsid w:val="008119B1"/>
    <w:rsid w:val="00811B3C"/>
    <w:rsid w:val="00811B90"/>
    <w:rsid w:val="00811C08"/>
    <w:rsid w:val="00811E1A"/>
    <w:rsid w:val="00811E86"/>
    <w:rsid w:val="00811EC2"/>
    <w:rsid w:val="00812006"/>
    <w:rsid w:val="0081205F"/>
    <w:rsid w:val="0081226A"/>
    <w:rsid w:val="008123DE"/>
    <w:rsid w:val="008123F8"/>
    <w:rsid w:val="0081241E"/>
    <w:rsid w:val="00812594"/>
    <w:rsid w:val="00812652"/>
    <w:rsid w:val="00812C7E"/>
    <w:rsid w:val="00812EEC"/>
    <w:rsid w:val="00812FC5"/>
    <w:rsid w:val="008132F4"/>
    <w:rsid w:val="008134EF"/>
    <w:rsid w:val="008138A3"/>
    <w:rsid w:val="00813AFB"/>
    <w:rsid w:val="00813AFE"/>
    <w:rsid w:val="00813B1B"/>
    <w:rsid w:val="00813B6B"/>
    <w:rsid w:val="00813BCD"/>
    <w:rsid w:val="00813EE2"/>
    <w:rsid w:val="0081439B"/>
    <w:rsid w:val="0081478C"/>
    <w:rsid w:val="008148F4"/>
    <w:rsid w:val="0081492E"/>
    <w:rsid w:val="00814AA6"/>
    <w:rsid w:val="00814AB5"/>
    <w:rsid w:val="00814B93"/>
    <w:rsid w:val="00814C57"/>
    <w:rsid w:val="00814DA1"/>
    <w:rsid w:val="00815021"/>
    <w:rsid w:val="00815270"/>
    <w:rsid w:val="008158AE"/>
    <w:rsid w:val="00815A21"/>
    <w:rsid w:val="00815B8C"/>
    <w:rsid w:val="00815C11"/>
    <w:rsid w:val="00815E87"/>
    <w:rsid w:val="0081612F"/>
    <w:rsid w:val="008161B1"/>
    <w:rsid w:val="00816213"/>
    <w:rsid w:val="0081621F"/>
    <w:rsid w:val="008162BA"/>
    <w:rsid w:val="0081639F"/>
    <w:rsid w:val="00816476"/>
    <w:rsid w:val="008165EA"/>
    <w:rsid w:val="0081679A"/>
    <w:rsid w:val="008168B6"/>
    <w:rsid w:val="008168D3"/>
    <w:rsid w:val="008169DC"/>
    <w:rsid w:val="00816ACF"/>
    <w:rsid w:val="00816B85"/>
    <w:rsid w:val="00816CB4"/>
    <w:rsid w:val="00816E16"/>
    <w:rsid w:val="00816F73"/>
    <w:rsid w:val="008170CF"/>
    <w:rsid w:val="0081726B"/>
    <w:rsid w:val="00817555"/>
    <w:rsid w:val="00817868"/>
    <w:rsid w:val="00817B0F"/>
    <w:rsid w:val="00817B96"/>
    <w:rsid w:val="00817D51"/>
    <w:rsid w:val="00817E19"/>
    <w:rsid w:val="0082019C"/>
    <w:rsid w:val="008202A1"/>
    <w:rsid w:val="008202F5"/>
    <w:rsid w:val="00820339"/>
    <w:rsid w:val="008203C0"/>
    <w:rsid w:val="008203EF"/>
    <w:rsid w:val="0082085A"/>
    <w:rsid w:val="00820B48"/>
    <w:rsid w:val="00820C72"/>
    <w:rsid w:val="00820D84"/>
    <w:rsid w:val="00820DE7"/>
    <w:rsid w:val="00820E0B"/>
    <w:rsid w:val="008212CA"/>
    <w:rsid w:val="00821593"/>
    <w:rsid w:val="0082170D"/>
    <w:rsid w:val="0082172C"/>
    <w:rsid w:val="0082175B"/>
    <w:rsid w:val="00821879"/>
    <w:rsid w:val="00821ADF"/>
    <w:rsid w:val="00821B6E"/>
    <w:rsid w:val="00821C12"/>
    <w:rsid w:val="00821CAC"/>
    <w:rsid w:val="00821CFA"/>
    <w:rsid w:val="00821D79"/>
    <w:rsid w:val="00821DC6"/>
    <w:rsid w:val="00821FC6"/>
    <w:rsid w:val="00822043"/>
    <w:rsid w:val="008220E6"/>
    <w:rsid w:val="008223B1"/>
    <w:rsid w:val="0082241E"/>
    <w:rsid w:val="0082252D"/>
    <w:rsid w:val="00822663"/>
    <w:rsid w:val="008226BD"/>
    <w:rsid w:val="0082290C"/>
    <w:rsid w:val="00822C77"/>
    <w:rsid w:val="00822D99"/>
    <w:rsid w:val="00822E0D"/>
    <w:rsid w:val="00822E74"/>
    <w:rsid w:val="00822EB8"/>
    <w:rsid w:val="00822EBE"/>
    <w:rsid w:val="00822F23"/>
    <w:rsid w:val="00822F81"/>
    <w:rsid w:val="0082348A"/>
    <w:rsid w:val="008234B2"/>
    <w:rsid w:val="00823867"/>
    <w:rsid w:val="00823880"/>
    <w:rsid w:val="00823A5F"/>
    <w:rsid w:val="00823E0D"/>
    <w:rsid w:val="00823F74"/>
    <w:rsid w:val="00823F79"/>
    <w:rsid w:val="00824040"/>
    <w:rsid w:val="008240EA"/>
    <w:rsid w:val="008241EF"/>
    <w:rsid w:val="00824312"/>
    <w:rsid w:val="00824344"/>
    <w:rsid w:val="00824373"/>
    <w:rsid w:val="00824661"/>
    <w:rsid w:val="008247BC"/>
    <w:rsid w:val="00824863"/>
    <w:rsid w:val="00824938"/>
    <w:rsid w:val="00824C00"/>
    <w:rsid w:val="00824CC4"/>
    <w:rsid w:val="00824F54"/>
    <w:rsid w:val="00825313"/>
    <w:rsid w:val="008253AC"/>
    <w:rsid w:val="008258D7"/>
    <w:rsid w:val="00825919"/>
    <w:rsid w:val="00825B06"/>
    <w:rsid w:val="00825C6B"/>
    <w:rsid w:val="00825C75"/>
    <w:rsid w:val="00825DBF"/>
    <w:rsid w:val="00825F11"/>
    <w:rsid w:val="0082615F"/>
    <w:rsid w:val="0082630A"/>
    <w:rsid w:val="008263E5"/>
    <w:rsid w:val="0082650F"/>
    <w:rsid w:val="008265A9"/>
    <w:rsid w:val="00826658"/>
    <w:rsid w:val="0082696D"/>
    <w:rsid w:val="00826C82"/>
    <w:rsid w:val="00826D26"/>
    <w:rsid w:val="008270FE"/>
    <w:rsid w:val="008271F0"/>
    <w:rsid w:val="0082735E"/>
    <w:rsid w:val="00827400"/>
    <w:rsid w:val="008275C8"/>
    <w:rsid w:val="008276F3"/>
    <w:rsid w:val="008278D2"/>
    <w:rsid w:val="00827980"/>
    <w:rsid w:val="008279B7"/>
    <w:rsid w:val="00827CA9"/>
    <w:rsid w:val="00827DA0"/>
    <w:rsid w:val="00827EC1"/>
    <w:rsid w:val="00827EC9"/>
    <w:rsid w:val="00827EDE"/>
    <w:rsid w:val="00827FD6"/>
    <w:rsid w:val="008302E3"/>
    <w:rsid w:val="00830334"/>
    <w:rsid w:val="008303BB"/>
    <w:rsid w:val="008304FD"/>
    <w:rsid w:val="00830631"/>
    <w:rsid w:val="0083077A"/>
    <w:rsid w:val="00830798"/>
    <w:rsid w:val="00830A4F"/>
    <w:rsid w:val="00830B60"/>
    <w:rsid w:val="00830C60"/>
    <w:rsid w:val="00830D0B"/>
    <w:rsid w:val="0083100F"/>
    <w:rsid w:val="008311B2"/>
    <w:rsid w:val="008311BF"/>
    <w:rsid w:val="00831503"/>
    <w:rsid w:val="0083161A"/>
    <w:rsid w:val="00831672"/>
    <w:rsid w:val="00831702"/>
    <w:rsid w:val="0083170E"/>
    <w:rsid w:val="008318A3"/>
    <w:rsid w:val="00831B32"/>
    <w:rsid w:val="00831DD2"/>
    <w:rsid w:val="00831FC0"/>
    <w:rsid w:val="008322AC"/>
    <w:rsid w:val="00832329"/>
    <w:rsid w:val="0083242A"/>
    <w:rsid w:val="00832544"/>
    <w:rsid w:val="008327C3"/>
    <w:rsid w:val="008327D6"/>
    <w:rsid w:val="008329CA"/>
    <w:rsid w:val="00832D33"/>
    <w:rsid w:val="0083302A"/>
    <w:rsid w:val="008330D7"/>
    <w:rsid w:val="00833238"/>
    <w:rsid w:val="008332CD"/>
    <w:rsid w:val="0083353C"/>
    <w:rsid w:val="008338BA"/>
    <w:rsid w:val="00833A77"/>
    <w:rsid w:val="00833B36"/>
    <w:rsid w:val="00833B3E"/>
    <w:rsid w:val="00833D01"/>
    <w:rsid w:val="00833D57"/>
    <w:rsid w:val="00833E13"/>
    <w:rsid w:val="00833ED4"/>
    <w:rsid w:val="00834005"/>
    <w:rsid w:val="00834024"/>
    <w:rsid w:val="008344B0"/>
    <w:rsid w:val="008344F7"/>
    <w:rsid w:val="008348F5"/>
    <w:rsid w:val="00834987"/>
    <w:rsid w:val="00834990"/>
    <w:rsid w:val="00834998"/>
    <w:rsid w:val="00834B92"/>
    <w:rsid w:val="00834C67"/>
    <w:rsid w:val="00834DB5"/>
    <w:rsid w:val="00834DD6"/>
    <w:rsid w:val="00835000"/>
    <w:rsid w:val="00835209"/>
    <w:rsid w:val="00835307"/>
    <w:rsid w:val="0083544F"/>
    <w:rsid w:val="00835515"/>
    <w:rsid w:val="0083567E"/>
    <w:rsid w:val="008357D7"/>
    <w:rsid w:val="00835882"/>
    <w:rsid w:val="008359AF"/>
    <w:rsid w:val="00835A6E"/>
    <w:rsid w:val="00835A7A"/>
    <w:rsid w:val="00835B93"/>
    <w:rsid w:val="0083606D"/>
    <w:rsid w:val="00836095"/>
    <w:rsid w:val="008361D2"/>
    <w:rsid w:val="00836208"/>
    <w:rsid w:val="00836509"/>
    <w:rsid w:val="0083651B"/>
    <w:rsid w:val="00836579"/>
    <w:rsid w:val="0083659D"/>
    <w:rsid w:val="008365CE"/>
    <w:rsid w:val="008365F3"/>
    <w:rsid w:val="00836747"/>
    <w:rsid w:val="008367CF"/>
    <w:rsid w:val="00836814"/>
    <w:rsid w:val="0083684C"/>
    <w:rsid w:val="008368CD"/>
    <w:rsid w:val="00836A8D"/>
    <w:rsid w:val="00836BA6"/>
    <w:rsid w:val="00836D4A"/>
    <w:rsid w:val="00836D6D"/>
    <w:rsid w:val="00836F72"/>
    <w:rsid w:val="00837064"/>
    <w:rsid w:val="00837133"/>
    <w:rsid w:val="0083715B"/>
    <w:rsid w:val="008372D3"/>
    <w:rsid w:val="00837396"/>
    <w:rsid w:val="0083754C"/>
    <w:rsid w:val="0083754F"/>
    <w:rsid w:val="00837CB9"/>
    <w:rsid w:val="00837D83"/>
    <w:rsid w:val="00837E6D"/>
    <w:rsid w:val="00837E90"/>
    <w:rsid w:val="00837F82"/>
    <w:rsid w:val="008402B4"/>
    <w:rsid w:val="00840404"/>
    <w:rsid w:val="0084045E"/>
    <w:rsid w:val="00840492"/>
    <w:rsid w:val="0084079B"/>
    <w:rsid w:val="0084088C"/>
    <w:rsid w:val="00840AD4"/>
    <w:rsid w:val="00840C3A"/>
    <w:rsid w:val="00840E8E"/>
    <w:rsid w:val="00840FB6"/>
    <w:rsid w:val="0084126A"/>
    <w:rsid w:val="008412CE"/>
    <w:rsid w:val="008412FD"/>
    <w:rsid w:val="00841434"/>
    <w:rsid w:val="00841446"/>
    <w:rsid w:val="00841457"/>
    <w:rsid w:val="008414F9"/>
    <w:rsid w:val="008415FC"/>
    <w:rsid w:val="00841613"/>
    <w:rsid w:val="00841641"/>
    <w:rsid w:val="008417E6"/>
    <w:rsid w:val="00841822"/>
    <w:rsid w:val="0084192C"/>
    <w:rsid w:val="00841A63"/>
    <w:rsid w:val="00841A6F"/>
    <w:rsid w:val="00841B93"/>
    <w:rsid w:val="00841D66"/>
    <w:rsid w:val="00841FA5"/>
    <w:rsid w:val="0084245B"/>
    <w:rsid w:val="00842526"/>
    <w:rsid w:val="00842646"/>
    <w:rsid w:val="0084269E"/>
    <w:rsid w:val="00842967"/>
    <w:rsid w:val="00842AA5"/>
    <w:rsid w:val="00842B8E"/>
    <w:rsid w:val="00842D72"/>
    <w:rsid w:val="008431AB"/>
    <w:rsid w:val="008432F6"/>
    <w:rsid w:val="00843303"/>
    <w:rsid w:val="008433AD"/>
    <w:rsid w:val="0084342B"/>
    <w:rsid w:val="00843E0A"/>
    <w:rsid w:val="00843FA1"/>
    <w:rsid w:val="00844054"/>
    <w:rsid w:val="008441FC"/>
    <w:rsid w:val="00844228"/>
    <w:rsid w:val="0084426D"/>
    <w:rsid w:val="0084439F"/>
    <w:rsid w:val="00844482"/>
    <w:rsid w:val="008446D7"/>
    <w:rsid w:val="008446FD"/>
    <w:rsid w:val="008448CB"/>
    <w:rsid w:val="0084498C"/>
    <w:rsid w:val="00844B70"/>
    <w:rsid w:val="00844BDA"/>
    <w:rsid w:val="00844DFB"/>
    <w:rsid w:val="00844E26"/>
    <w:rsid w:val="00844F6F"/>
    <w:rsid w:val="008451B9"/>
    <w:rsid w:val="00845339"/>
    <w:rsid w:val="00845389"/>
    <w:rsid w:val="008454F3"/>
    <w:rsid w:val="0084565E"/>
    <w:rsid w:val="00845A03"/>
    <w:rsid w:val="00845A64"/>
    <w:rsid w:val="00845A7D"/>
    <w:rsid w:val="00845A9C"/>
    <w:rsid w:val="00845AA8"/>
    <w:rsid w:val="00845ABF"/>
    <w:rsid w:val="00845BDD"/>
    <w:rsid w:val="00845E4D"/>
    <w:rsid w:val="00845E4F"/>
    <w:rsid w:val="0084611C"/>
    <w:rsid w:val="00846218"/>
    <w:rsid w:val="00846242"/>
    <w:rsid w:val="00846283"/>
    <w:rsid w:val="0084656D"/>
    <w:rsid w:val="00846730"/>
    <w:rsid w:val="00846778"/>
    <w:rsid w:val="00846799"/>
    <w:rsid w:val="0084685B"/>
    <w:rsid w:val="00846B16"/>
    <w:rsid w:val="00846BB7"/>
    <w:rsid w:val="00846FDB"/>
    <w:rsid w:val="008470F0"/>
    <w:rsid w:val="00847142"/>
    <w:rsid w:val="008471CB"/>
    <w:rsid w:val="008472F0"/>
    <w:rsid w:val="00847346"/>
    <w:rsid w:val="0084743A"/>
    <w:rsid w:val="008475EC"/>
    <w:rsid w:val="008476D7"/>
    <w:rsid w:val="00847A9E"/>
    <w:rsid w:val="00847B59"/>
    <w:rsid w:val="00847CA5"/>
    <w:rsid w:val="00847D39"/>
    <w:rsid w:val="00847F84"/>
    <w:rsid w:val="00850031"/>
    <w:rsid w:val="0085019D"/>
    <w:rsid w:val="008501AB"/>
    <w:rsid w:val="008502A7"/>
    <w:rsid w:val="008502C3"/>
    <w:rsid w:val="008504B9"/>
    <w:rsid w:val="0085056D"/>
    <w:rsid w:val="008505BE"/>
    <w:rsid w:val="008506B6"/>
    <w:rsid w:val="008507A6"/>
    <w:rsid w:val="00850ABC"/>
    <w:rsid w:val="00850B25"/>
    <w:rsid w:val="00850EA9"/>
    <w:rsid w:val="00850F73"/>
    <w:rsid w:val="00850FAA"/>
    <w:rsid w:val="00851057"/>
    <w:rsid w:val="008510DE"/>
    <w:rsid w:val="008510E8"/>
    <w:rsid w:val="00851113"/>
    <w:rsid w:val="008514D0"/>
    <w:rsid w:val="008514E2"/>
    <w:rsid w:val="0085150B"/>
    <w:rsid w:val="00851522"/>
    <w:rsid w:val="008515E7"/>
    <w:rsid w:val="008518CC"/>
    <w:rsid w:val="00851F36"/>
    <w:rsid w:val="00851F5E"/>
    <w:rsid w:val="0085202F"/>
    <w:rsid w:val="00852180"/>
    <w:rsid w:val="0085227D"/>
    <w:rsid w:val="00852745"/>
    <w:rsid w:val="00852A52"/>
    <w:rsid w:val="00852B72"/>
    <w:rsid w:val="00852CF3"/>
    <w:rsid w:val="00852D01"/>
    <w:rsid w:val="008530B9"/>
    <w:rsid w:val="00853140"/>
    <w:rsid w:val="0085325B"/>
    <w:rsid w:val="0085344F"/>
    <w:rsid w:val="00853652"/>
    <w:rsid w:val="008537E2"/>
    <w:rsid w:val="00853A0B"/>
    <w:rsid w:val="00853A67"/>
    <w:rsid w:val="00853D9D"/>
    <w:rsid w:val="00853E0C"/>
    <w:rsid w:val="00853FA4"/>
    <w:rsid w:val="0085400A"/>
    <w:rsid w:val="008546FB"/>
    <w:rsid w:val="00854893"/>
    <w:rsid w:val="008549F3"/>
    <w:rsid w:val="00854A2E"/>
    <w:rsid w:val="00854C16"/>
    <w:rsid w:val="00854CE9"/>
    <w:rsid w:val="00854D92"/>
    <w:rsid w:val="00854E8F"/>
    <w:rsid w:val="00854FA3"/>
    <w:rsid w:val="00855000"/>
    <w:rsid w:val="00855096"/>
    <w:rsid w:val="0085514E"/>
    <w:rsid w:val="0085517E"/>
    <w:rsid w:val="0085522A"/>
    <w:rsid w:val="00855234"/>
    <w:rsid w:val="008552FD"/>
    <w:rsid w:val="00855325"/>
    <w:rsid w:val="0085539A"/>
    <w:rsid w:val="00855490"/>
    <w:rsid w:val="008555B6"/>
    <w:rsid w:val="008556BB"/>
    <w:rsid w:val="0085571C"/>
    <w:rsid w:val="008558BF"/>
    <w:rsid w:val="00855906"/>
    <w:rsid w:val="00855924"/>
    <w:rsid w:val="00855A00"/>
    <w:rsid w:val="00855B6E"/>
    <w:rsid w:val="00855BC7"/>
    <w:rsid w:val="00855D4E"/>
    <w:rsid w:val="00855D6B"/>
    <w:rsid w:val="00855DEA"/>
    <w:rsid w:val="00855EFD"/>
    <w:rsid w:val="008560A7"/>
    <w:rsid w:val="0085657F"/>
    <w:rsid w:val="00856582"/>
    <w:rsid w:val="008565DC"/>
    <w:rsid w:val="008565FB"/>
    <w:rsid w:val="008567A9"/>
    <w:rsid w:val="008567B7"/>
    <w:rsid w:val="00856843"/>
    <w:rsid w:val="00856873"/>
    <w:rsid w:val="00856894"/>
    <w:rsid w:val="0085699E"/>
    <w:rsid w:val="00856A65"/>
    <w:rsid w:val="00856AF0"/>
    <w:rsid w:val="00856B27"/>
    <w:rsid w:val="00856BB8"/>
    <w:rsid w:val="00856BB9"/>
    <w:rsid w:val="00856D22"/>
    <w:rsid w:val="00856E10"/>
    <w:rsid w:val="00856F3E"/>
    <w:rsid w:val="00856FF8"/>
    <w:rsid w:val="00857090"/>
    <w:rsid w:val="00857195"/>
    <w:rsid w:val="0085739E"/>
    <w:rsid w:val="00857709"/>
    <w:rsid w:val="0085774E"/>
    <w:rsid w:val="008577DF"/>
    <w:rsid w:val="00857869"/>
    <w:rsid w:val="00857909"/>
    <w:rsid w:val="008579D3"/>
    <w:rsid w:val="00857A53"/>
    <w:rsid w:val="00857AE0"/>
    <w:rsid w:val="00857B61"/>
    <w:rsid w:val="00857C72"/>
    <w:rsid w:val="00857D17"/>
    <w:rsid w:val="00857DE9"/>
    <w:rsid w:val="00857F65"/>
    <w:rsid w:val="00857F66"/>
    <w:rsid w:val="00857F8D"/>
    <w:rsid w:val="0086012E"/>
    <w:rsid w:val="0086029B"/>
    <w:rsid w:val="008603CE"/>
    <w:rsid w:val="00860684"/>
    <w:rsid w:val="00860736"/>
    <w:rsid w:val="008608EE"/>
    <w:rsid w:val="00860981"/>
    <w:rsid w:val="008609BC"/>
    <w:rsid w:val="00860CD7"/>
    <w:rsid w:val="00860E1A"/>
    <w:rsid w:val="00860E1E"/>
    <w:rsid w:val="00860E2C"/>
    <w:rsid w:val="00860FAE"/>
    <w:rsid w:val="008610F9"/>
    <w:rsid w:val="008612C1"/>
    <w:rsid w:val="00861340"/>
    <w:rsid w:val="00861394"/>
    <w:rsid w:val="008613C5"/>
    <w:rsid w:val="00861510"/>
    <w:rsid w:val="008617A8"/>
    <w:rsid w:val="008617F8"/>
    <w:rsid w:val="00861878"/>
    <w:rsid w:val="0086188D"/>
    <w:rsid w:val="00861912"/>
    <w:rsid w:val="008619BE"/>
    <w:rsid w:val="008619EF"/>
    <w:rsid w:val="008619F3"/>
    <w:rsid w:val="00861A2B"/>
    <w:rsid w:val="00861B21"/>
    <w:rsid w:val="00861D2A"/>
    <w:rsid w:val="00861DBF"/>
    <w:rsid w:val="00861DEA"/>
    <w:rsid w:val="00861E69"/>
    <w:rsid w:val="00861F6E"/>
    <w:rsid w:val="00862011"/>
    <w:rsid w:val="00862062"/>
    <w:rsid w:val="0086219C"/>
    <w:rsid w:val="00862204"/>
    <w:rsid w:val="008622D0"/>
    <w:rsid w:val="00862483"/>
    <w:rsid w:val="00862648"/>
    <w:rsid w:val="008626CA"/>
    <w:rsid w:val="00862841"/>
    <w:rsid w:val="00862B0C"/>
    <w:rsid w:val="00862B7A"/>
    <w:rsid w:val="00862C45"/>
    <w:rsid w:val="00862C9E"/>
    <w:rsid w:val="00862D30"/>
    <w:rsid w:val="00862EA1"/>
    <w:rsid w:val="00863068"/>
    <w:rsid w:val="00863115"/>
    <w:rsid w:val="008632DF"/>
    <w:rsid w:val="0086376A"/>
    <w:rsid w:val="008637CF"/>
    <w:rsid w:val="0086385B"/>
    <w:rsid w:val="008638A8"/>
    <w:rsid w:val="00863A48"/>
    <w:rsid w:val="00863DEB"/>
    <w:rsid w:val="00863E17"/>
    <w:rsid w:val="00863EA0"/>
    <w:rsid w:val="00863F6D"/>
    <w:rsid w:val="00864079"/>
    <w:rsid w:val="00864192"/>
    <w:rsid w:val="0086422C"/>
    <w:rsid w:val="00864385"/>
    <w:rsid w:val="008644D7"/>
    <w:rsid w:val="008645D1"/>
    <w:rsid w:val="0086467D"/>
    <w:rsid w:val="008646BA"/>
    <w:rsid w:val="008647BA"/>
    <w:rsid w:val="0086482B"/>
    <w:rsid w:val="008649B9"/>
    <w:rsid w:val="00864A00"/>
    <w:rsid w:val="00864A7E"/>
    <w:rsid w:val="00864A86"/>
    <w:rsid w:val="00864AAE"/>
    <w:rsid w:val="00864DAA"/>
    <w:rsid w:val="0086503A"/>
    <w:rsid w:val="008650D2"/>
    <w:rsid w:val="0086528C"/>
    <w:rsid w:val="00865290"/>
    <w:rsid w:val="008652DA"/>
    <w:rsid w:val="00865327"/>
    <w:rsid w:val="00865360"/>
    <w:rsid w:val="008654BD"/>
    <w:rsid w:val="00865885"/>
    <w:rsid w:val="008659CA"/>
    <w:rsid w:val="00865B49"/>
    <w:rsid w:val="00865B52"/>
    <w:rsid w:val="00865B56"/>
    <w:rsid w:val="00865C37"/>
    <w:rsid w:val="00865C38"/>
    <w:rsid w:val="00865D1C"/>
    <w:rsid w:val="00866120"/>
    <w:rsid w:val="0086616B"/>
    <w:rsid w:val="008661C0"/>
    <w:rsid w:val="0086644F"/>
    <w:rsid w:val="00866693"/>
    <w:rsid w:val="0086669B"/>
    <w:rsid w:val="00866783"/>
    <w:rsid w:val="0086696B"/>
    <w:rsid w:val="00866C79"/>
    <w:rsid w:val="00866C7A"/>
    <w:rsid w:val="00866E5B"/>
    <w:rsid w:val="00866FF3"/>
    <w:rsid w:val="008670F6"/>
    <w:rsid w:val="00867184"/>
    <w:rsid w:val="00867356"/>
    <w:rsid w:val="008673A8"/>
    <w:rsid w:val="00867826"/>
    <w:rsid w:val="00867C71"/>
    <w:rsid w:val="00867E2D"/>
    <w:rsid w:val="00867F63"/>
    <w:rsid w:val="00867F79"/>
    <w:rsid w:val="00870085"/>
    <w:rsid w:val="00870090"/>
    <w:rsid w:val="008700AF"/>
    <w:rsid w:val="008701A4"/>
    <w:rsid w:val="0087024D"/>
    <w:rsid w:val="008702EA"/>
    <w:rsid w:val="00870499"/>
    <w:rsid w:val="0087064E"/>
    <w:rsid w:val="008706FA"/>
    <w:rsid w:val="0087093B"/>
    <w:rsid w:val="00870D70"/>
    <w:rsid w:val="0087103D"/>
    <w:rsid w:val="00871185"/>
    <w:rsid w:val="0087128D"/>
    <w:rsid w:val="0087130D"/>
    <w:rsid w:val="008715A3"/>
    <w:rsid w:val="0087177F"/>
    <w:rsid w:val="00871798"/>
    <w:rsid w:val="00871BCA"/>
    <w:rsid w:val="00871BDF"/>
    <w:rsid w:val="00871E46"/>
    <w:rsid w:val="00871E87"/>
    <w:rsid w:val="00871F3F"/>
    <w:rsid w:val="0087207A"/>
    <w:rsid w:val="008723E3"/>
    <w:rsid w:val="0087245F"/>
    <w:rsid w:val="00872542"/>
    <w:rsid w:val="008727A0"/>
    <w:rsid w:val="008728A6"/>
    <w:rsid w:val="00872B02"/>
    <w:rsid w:val="00872D74"/>
    <w:rsid w:val="00872FF6"/>
    <w:rsid w:val="0087311E"/>
    <w:rsid w:val="0087332F"/>
    <w:rsid w:val="008734E9"/>
    <w:rsid w:val="0087352C"/>
    <w:rsid w:val="00873555"/>
    <w:rsid w:val="0087370F"/>
    <w:rsid w:val="00873758"/>
    <w:rsid w:val="0087375B"/>
    <w:rsid w:val="0087378B"/>
    <w:rsid w:val="0087397E"/>
    <w:rsid w:val="00873B5A"/>
    <w:rsid w:val="00873C20"/>
    <w:rsid w:val="00873C7C"/>
    <w:rsid w:val="00873DA4"/>
    <w:rsid w:val="00873EBE"/>
    <w:rsid w:val="00873F0E"/>
    <w:rsid w:val="0087401A"/>
    <w:rsid w:val="008742DA"/>
    <w:rsid w:val="0087433B"/>
    <w:rsid w:val="00874344"/>
    <w:rsid w:val="008743F1"/>
    <w:rsid w:val="00874424"/>
    <w:rsid w:val="008744CC"/>
    <w:rsid w:val="00874547"/>
    <w:rsid w:val="008747DF"/>
    <w:rsid w:val="00874A48"/>
    <w:rsid w:val="00874A92"/>
    <w:rsid w:val="00874AFC"/>
    <w:rsid w:val="00874BA1"/>
    <w:rsid w:val="00874BFA"/>
    <w:rsid w:val="00874D21"/>
    <w:rsid w:val="00874DFA"/>
    <w:rsid w:val="00874DFD"/>
    <w:rsid w:val="00874E26"/>
    <w:rsid w:val="00874E2B"/>
    <w:rsid w:val="00874E63"/>
    <w:rsid w:val="00874F1E"/>
    <w:rsid w:val="0087510C"/>
    <w:rsid w:val="00875125"/>
    <w:rsid w:val="008751F4"/>
    <w:rsid w:val="008752C3"/>
    <w:rsid w:val="0087537B"/>
    <w:rsid w:val="008754CA"/>
    <w:rsid w:val="008758BD"/>
    <w:rsid w:val="00875942"/>
    <w:rsid w:val="00875A82"/>
    <w:rsid w:val="00875BBE"/>
    <w:rsid w:val="00875ECF"/>
    <w:rsid w:val="00875F53"/>
    <w:rsid w:val="00875FBB"/>
    <w:rsid w:val="00876057"/>
    <w:rsid w:val="008761BC"/>
    <w:rsid w:val="00876346"/>
    <w:rsid w:val="0087646C"/>
    <w:rsid w:val="008764CF"/>
    <w:rsid w:val="0087662D"/>
    <w:rsid w:val="00876778"/>
    <w:rsid w:val="008768F0"/>
    <w:rsid w:val="00876BB9"/>
    <w:rsid w:val="00876C92"/>
    <w:rsid w:val="00876CD4"/>
    <w:rsid w:val="00876D5E"/>
    <w:rsid w:val="00876DC5"/>
    <w:rsid w:val="0087705A"/>
    <w:rsid w:val="008771D6"/>
    <w:rsid w:val="0087758E"/>
    <w:rsid w:val="00877643"/>
    <w:rsid w:val="0087766A"/>
    <w:rsid w:val="008776CF"/>
    <w:rsid w:val="00877A23"/>
    <w:rsid w:val="00877A71"/>
    <w:rsid w:val="00877AA1"/>
    <w:rsid w:val="00877C75"/>
    <w:rsid w:val="00877D34"/>
    <w:rsid w:val="00877F54"/>
    <w:rsid w:val="00877FA3"/>
    <w:rsid w:val="00880068"/>
    <w:rsid w:val="008801ED"/>
    <w:rsid w:val="008804BD"/>
    <w:rsid w:val="008804C2"/>
    <w:rsid w:val="00880529"/>
    <w:rsid w:val="00880617"/>
    <w:rsid w:val="0088069D"/>
    <w:rsid w:val="00880747"/>
    <w:rsid w:val="008809C2"/>
    <w:rsid w:val="00880A7B"/>
    <w:rsid w:val="00880E7C"/>
    <w:rsid w:val="00881014"/>
    <w:rsid w:val="00881062"/>
    <w:rsid w:val="008810DC"/>
    <w:rsid w:val="0088114C"/>
    <w:rsid w:val="008811F0"/>
    <w:rsid w:val="0088126F"/>
    <w:rsid w:val="00881364"/>
    <w:rsid w:val="0088144C"/>
    <w:rsid w:val="0088159D"/>
    <w:rsid w:val="008815F7"/>
    <w:rsid w:val="00881849"/>
    <w:rsid w:val="00881A4C"/>
    <w:rsid w:val="00881ACE"/>
    <w:rsid w:val="00881C9C"/>
    <w:rsid w:val="00881F09"/>
    <w:rsid w:val="00881F21"/>
    <w:rsid w:val="00882027"/>
    <w:rsid w:val="00882096"/>
    <w:rsid w:val="008820A6"/>
    <w:rsid w:val="00882140"/>
    <w:rsid w:val="00882328"/>
    <w:rsid w:val="00882492"/>
    <w:rsid w:val="0088252E"/>
    <w:rsid w:val="008825DB"/>
    <w:rsid w:val="008826EC"/>
    <w:rsid w:val="00882797"/>
    <w:rsid w:val="00882941"/>
    <w:rsid w:val="008829AF"/>
    <w:rsid w:val="00882ADD"/>
    <w:rsid w:val="00882B9D"/>
    <w:rsid w:val="00882C4E"/>
    <w:rsid w:val="00882CB4"/>
    <w:rsid w:val="00882DDC"/>
    <w:rsid w:val="00882DF5"/>
    <w:rsid w:val="00882E9D"/>
    <w:rsid w:val="00882F00"/>
    <w:rsid w:val="00883361"/>
    <w:rsid w:val="00883417"/>
    <w:rsid w:val="00883419"/>
    <w:rsid w:val="00883570"/>
    <w:rsid w:val="008835AD"/>
    <w:rsid w:val="00883785"/>
    <w:rsid w:val="008837DA"/>
    <w:rsid w:val="00883A8D"/>
    <w:rsid w:val="0088409E"/>
    <w:rsid w:val="008840A1"/>
    <w:rsid w:val="00884267"/>
    <w:rsid w:val="00884472"/>
    <w:rsid w:val="008845D7"/>
    <w:rsid w:val="0088461F"/>
    <w:rsid w:val="00884721"/>
    <w:rsid w:val="00884925"/>
    <w:rsid w:val="00884B61"/>
    <w:rsid w:val="00884B72"/>
    <w:rsid w:val="00884BF3"/>
    <w:rsid w:val="00884FC5"/>
    <w:rsid w:val="00885066"/>
    <w:rsid w:val="00885259"/>
    <w:rsid w:val="00885524"/>
    <w:rsid w:val="0088554A"/>
    <w:rsid w:val="0088557C"/>
    <w:rsid w:val="00885593"/>
    <w:rsid w:val="00885850"/>
    <w:rsid w:val="008859D6"/>
    <w:rsid w:val="00885A73"/>
    <w:rsid w:val="00885AF5"/>
    <w:rsid w:val="00885E3E"/>
    <w:rsid w:val="00885ED7"/>
    <w:rsid w:val="00885F71"/>
    <w:rsid w:val="008860DA"/>
    <w:rsid w:val="00886124"/>
    <w:rsid w:val="00886875"/>
    <w:rsid w:val="008868D8"/>
    <w:rsid w:val="00886932"/>
    <w:rsid w:val="00886B2E"/>
    <w:rsid w:val="00886F0B"/>
    <w:rsid w:val="0088705D"/>
    <w:rsid w:val="0088706F"/>
    <w:rsid w:val="00887403"/>
    <w:rsid w:val="008874BC"/>
    <w:rsid w:val="0088750A"/>
    <w:rsid w:val="00887868"/>
    <w:rsid w:val="0088793D"/>
    <w:rsid w:val="00887E26"/>
    <w:rsid w:val="00887EBA"/>
    <w:rsid w:val="00887ECD"/>
    <w:rsid w:val="0089004D"/>
    <w:rsid w:val="00890120"/>
    <w:rsid w:val="00890349"/>
    <w:rsid w:val="0089052F"/>
    <w:rsid w:val="008905AF"/>
    <w:rsid w:val="0089073A"/>
    <w:rsid w:val="008907E6"/>
    <w:rsid w:val="008908D9"/>
    <w:rsid w:val="00890940"/>
    <w:rsid w:val="00890D37"/>
    <w:rsid w:val="00890D57"/>
    <w:rsid w:val="00890D73"/>
    <w:rsid w:val="00890DB7"/>
    <w:rsid w:val="00890E3D"/>
    <w:rsid w:val="008911F4"/>
    <w:rsid w:val="0089140E"/>
    <w:rsid w:val="00891573"/>
    <w:rsid w:val="008917E1"/>
    <w:rsid w:val="00891848"/>
    <w:rsid w:val="00891C74"/>
    <w:rsid w:val="00891CB7"/>
    <w:rsid w:val="00891E81"/>
    <w:rsid w:val="00891F16"/>
    <w:rsid w:val="00891F9B"/>
    <w:rsid w:val="00892069"/>
    <w:rsid w:val="008920D6"/>
    <w:rsid w:val="008921F1"/>
    <w:rsid w:val="0089224F"/>
    <w:rsid w:val="00892383"/>
    <w:rsid w:val="00892462"/>
    <w:rsid w:val="00892497"/>
    <w:rsid w:val="008926C5"/>
    <w:rsid w:val="008927B5"/>
    <w:rsid w:val="00892895"/>
    <w:rsid w:val="0089291D"/>
    <w:rsid w:val="00892A4B"/>
    <w:rsid w:val="00892DD6"/>
    <w:rsid w:val="0089302E"/>
    <w:rsid w:val="00893042"/>
    <w:rsid w:val="0089350B"/>
    <w:rsid w:val="00893630"/>
    <w:rsid w:val="008937EB"/>
    <w:rsid w:val="0089393A"/>
    <w:rsid w:val="00893ADD"/>
    <w:rsid w:val="00893BFE"/>
    <w:rsid w:val="00893D23"/>
    <w:rsid w:val="00893D4B"/>
    <w:rsid w:val="00893F40"/>
    <w:rsid w:val="008940F1"/>
    <w:rsid w:val="00894122"/>
    <w:rsid w:val="0089433B"/>
    <w:rsid w:val="00894353"/>
    <w:rsid w:val="0089436D"/>
    <w:rsid w:val="00894500"/>
    <w:rsid w:val="00894602"/>
    <w:rsid w:val="00894B39"/>
    <w:rsid w:val="00894C05"/>
    <w:rsid w:val="00894CB0"/>
    <w:rsid w:val="00894DBC"/>
    <w:rsid w:val="00894E69"/>
    <w:rsid w:val="008950AE"/>
    <w:rsid w:val="00895133"/>
    <w:rsid w:val="00895230"/>
    <w:rsid w:val="00895272"/>
    <w:rsid w:val="0089527B"/>
    <w:rsid w:val="00895282"/>
    <w:rsid w:val="00895319"/>
    <w:rsid w:val="008955DB"/>
    <w:rsid w:val="008957AB"/>
    <w:rsid w:val="00895857"/>
    <w:rsid w:val="00895A5D"/>
    <w:rsid w:val="00895BC2"/>
    <w:rsid w:val="00895C87"/>
    <w:rsid w:val="00895DED"/>
    <w:rsid w:val="00895EC1"/>
    <w:rsid w:val="0089628D"/>
    <w:rsid w:val="008963E6"/>
    <w:rsid w:val="008966EF"/>
    <w:rsid w:val="00896BCC"/>
    <w:rsid w:val="00896C7F"/>
    <w:rsid w:val="00896DC3"/>
    <w:rsid w:val="00896E0E"/>
    <w:rsid w:val="00896FA9"/>
    <w:rsid w:val="0089708B"/>
    <w:rsid w:val="00897227"/>
    <w:rsid w:val="008973F5"/>
    <w:rsid w:val="00897607"/>
    <w:rsid w:val="008979E2"/>
    <w:rsid w:val="00897B16"/>
    <w:rsid w:val="00897C7A"/>
    <w:rsid w:val="00897CBC"/>
    <w:rsid w:val="00897CFD"/>
    <w:rsid w:val="00897D0F"/>
    <w:rsid w:val="00897D60"/>
    <w:rsid w:val="008A0444"/>
    <w:rsid w:val="008A0519"/>
    <w:rsid w:val="008A0608"/>
    <w:rsid w:val="008A0655"/>
    <w:rsid w:val="008A073B"/>
    <w:rsid w:val="008A0C00"/>
    <w:rsid w:val="008A0C51"/>
    <w:rsid w:val="008A0FCA"/>
    <w:rsid w:val="008A0FCD"/>
    <w:rsid w:val="008A1111"/>
    <w:rsid w:val="008A1140"/>
    <w:rsid w:val="008A115B"/>
    <w:rsid w:val="008A125E"/>
    <w:rsid w:val="008A1370"/>
    <w:rsid w:val="008A16B9"/>
    <w:rsid w:val="008A1755"/>
    <w:rsid w:val="008A1A1C"/>
    <w:rsid w:val="008A1A2F"/>
    <w:rsid w:val="008A1A68"/>
    <w:rsid w:val="008A1AE5"/>
    <w:rsid w:val="008A1CCD"/>
    <w:rsid w:val="008A1CF6"/>
    <w:rsid w:val="008A1D51"/>
    <w:rsid w:val="008A1D86"/>
    <w:rsid w:val="008A1E6A"/>
    <w:rsid w:val="008A1E8D"/>
    <w:rsid w:val="008A2142"/>
    <w:rsid w:val="008A24D0"/>
    <w:rsid w:val="008A24FA"/>
    <w:rsid w:val="008A25EE"/>
    <w:rsid w:val="008A2682"/>
    <w:rsid w:val="008A28E8"/>
    <w:rsid w:val="008A2B9C"/>
    <w:rsid w:val="008A2BD2"/>
    <w:rsid w:val="008A2CE9"/>
    <w:rsid w:val="008A2D3D"/>
    <w:rsid w:val="008A2D89"/>
    <w:rsid w:val="008A2E0C"/>
    <w:rsid w:val="008A2EA9"/>
    <w:rsid w:val="008A2FF1"/>
    <w:rsid w:val="008A3158"/>
    <w:rsid w:val="008A3265"/>
    <w:rsid w:val="008A34DF"/>
    <w:rsid w:val="008A3546"/>
    <w:rsid w:val="008A3687"/>
    <w:rsid w:val="008A36EE"/>
    <w:rsid w:val="008A36F4"/>
    <w:rsid w:val="008A38AD"/>
    <w:rsid w:val="008A38CF"/>
    <w:rsid w:val="008A397B"/>
    <w:rsid w:val="008A3A00"/>
    <w:rsid w:val="008A3A68"/>
    <w:rsid w:val="008A3AE9"/>
    <w:rsid w:val="008A3B12"/>
    <w:rsid w:val="008A3B43"/>
    <w:rsid w:val="008A3D7D"/>
    <w:rsid w:val="008A3E5D"/>
    <w:rsid w:val="008A40F8"/>
    <w:rsid w:val="008A42F0"/>
    <w:rsid w:val="008A42F5"/>
    <w:rsid w:val="008A4326"/>
    <w:rsid w:val="008A4376"/>
    <w:rsid w:val="008A447E"/>
    <w:rsid w:val="008A4490"/>
    <w:rsid w:val="008A45BF"/>
    <w:rsid w:val="008A47BF"/>
    <w:rsid w:val="008A4870"/>
    <w:rsid w:val="008A4901"/>
    <w:rsid w:val="008A4A58"/>
    <w:rsid w:val="008A4C0C"/>
    <w:rsid w:val="008A4DF6"/>
    <w:rsid w:val="008A4E1E"/>
    <w:rsid w:val="008A4EFB"/>
    <w:rsid w:val="008A4FC6"/>
    <w:rsid w:val="008A4FD3"/>
    <w:rsid w:val="008A543F"/>
    <w:rsid w:val="008A5471"/>
    <w:rsid w:val="008A54C5"/>
    <w:rsid w:val="008A5604"/>
    <w:rsid w:val="008A575D"/>
    <w:rsid w:val="008A5A0E"/>
    <w:rsid w:val="008A5A33"/>
    <w:rsid w:val="008A5B67"/>
    <w:rsid w:val="008A5C4C"/>
    <w:rsid w:val="008A5D33"/>
    <w:rsid w:val="008A5E51"/>
    <w:rsid w:val="008A5E6E"/>
    <w:rsid w:val="008A5F32"/>
    <w:rsid w:val="008A61C5"/>
    <w:rsid w:val="008A6340"/>
    <w:rsid w:val="008A6364"/>
    <w:rsid w:val="008A643B"/>
    <w:rsid w:val="008A6A45"/>
    <w:rsid w:val="008A6D0B"/>
    <w:rsid w:val="008A6E7A"/>
    <w:rsid w:val="008A6F37"/>
    <w:rsid w:val="008A6F53"/>
    <w:rsid w:val="008A6F91"/>
    <w:rsid w:val="008A7223"/>
    <w:rsid w:val="008A73B6"/>
    <w:rsid w:val="008A76C0"/>
    <w:rsid w:val="008A7705"/>
    <w:rsid w:val="008A7814"/>
    <w:rsid w:val="008A7850"/>
    <w:rsid w:val="008A7AA5"/>
    <w:rsid w:val="008A7B76"/>
    <w:rsid w:val="008A7E02"/>
    <w:rsid w:val="008B004F"/>
    <w:rsid w:val="008B0052"/>
    <w:rsid w:val="008B03B4"/>
    <w:rsid w:val="008B0473"/>
    <w:rsid w:val="008B0484"/>
    <w:rsid w:val="008B06EC"/>
    <w:rsid w:val="008B0847"/>
    <w:rsid w:val="008B0AE9"/>
    <w:rsid w:val="008B0DE0"/>
    <w:rsid w:val="008B100A"/>
    <w:rsid w:val="008B1203"/>
    <w:rsid w:val="008B12C2"/>
    <w:rsid w:val="008B1309"/>
    <w:rsid w:val="008B13D1"/>
    <w:rsid w:val="008B1697"/>
    <w:rsid w:val="008B16CF"/>
    <w:rsid w:val="008B17A8"/>
    <w:rsid w:val="008B17B0"/>
    <w:rsid w:val="008B1834"/>
    <w:rsid w:val="008B1A01"/>
    <w:rsid w:val="008B1C2F"/>
    <w:rsid w:val="008B1E12"/>
    <w:rsid w:val="008B2040"/>
    <w:rsid w:val="008B2061"/>
    <w:rsid w:val="008B20C2"/>
    <w:rsid w:val="008B20DF"/>
    <w:rsid w:val="008B2215"/>
    <w:rsid w:val="008B250B"/>
    <w:rsid w:val="008B25B6"/>
    <w:rsid w:val="008B2849"/>
    <w:rsid w:val="008B285E"/>
    <w:rsid w:val="008B2983"/>
    <w:rsid w:val="008B29BB"/>
    <w:rsid w:val="008B2A5C"/>
    <w:rsid w:val="008B2A8D"/>
    <w:rsid w:val="008B2DDE"/>
    <w:rsid w:val="008B2EA3"/>
    <w:rsid w:val="008B2EF9"/>
    <w:rsid w:val="008B3164"/>
    <w:rsid w:val="008B32F5"/>
    <w:rsid w:val="008B3372"/>
    <w:rsid w:val="008B34FF"/>
    <w:rsid w:val="008B3550"/>
    <w:rsid w:val="008B3726"/>
    <w:rsid w:val="008B3732"/>
    <w:rsid w:val="008B3765"/>
    <w:rsid w:val="008B382F"/>
    <w:rsid w:val="008B3A4F"/>
    <w:rsid w:val="008B3B2B"/>
    <w:rsid w:val="008B3C7F"/>
    <w:rsid w:val="008B3E09"/>
    <w:rsid w:val="008B4161"/>
    <w:rsid w:val="008B4199"/>
    <w:rsid w:val="008B419D"/>
    <w:rsid w:val="008B4276"/>
    <w:rsid w:val="008B42B2"/>
    <w:rsid w:val="008B42BD"/>
    <w:rsid w:val="008B46A4"/>
    <w:rsid w:val="008B4A04"/>
    <w:rsid w:val="008B4D13"/>
    <w:rsid w:val="008B4EBB"/>
    <w:rsid w:val="008B577B"/>
    <w:rsid w:val="008B586C"/>
    <w:rsid w:val="008B58EC"/>
    <w:rsid w:val="008B5B3F"/>
    <w:rsid w:val="008B5D81"/>
    <w:rsid w:val="008B5E12"/>
    <w:rsid w:val="008B5E1D"/>
    <w:rsid w:val="008B5EAB"/>
    <w:rsid w:val="008B6160"/>
    <w:rsid w:val="008B61CE"/>
    <w:rsid w:val="008B61D8"/>
    <w:rsid w:val="008B652C"/>
    <w:rsid w:val="008B6542"/>
    <w:rsid w:val="008B65B7"/>
    <w:rsid w:val="008B6602"/>
    <w:rsid w:val="008B664B"/>
    <w:rsid w:val="008B67CC"/>
    <w:rsid w:val="008B6960"/>
    <w:rsid w:val="008B6A10"/>
    <w:rsid w:val="008B6A3B"/>
    <w:rsid w:val="008B6BDC"/>
    <w:rsid w:val="008B6DB2"/>
    <w:rsid w:val="008B6EC8"/>
    <w:rsid w:val="008B6FDD"/>
    <w:rsid w:val="008B721A"/>
    <w:rsid w:val="008B7362"/>
    <w:rsid w:val="008B7460"/>
    <w:rsid w:val="008B74AA"/>
    <w:rsid w:val="008B74FE"/>
    <w:rsid w:val="008B75D4"/>
    <w:rsid w:val="008B772A"/>
    <w:rsid w:val="008B7916"/>
    <w:rsid w:val="008B7B72"/>
    <w:rsid w:val="008B7EE8"/>
    <w:rsid w:val="008B7F30"/>
    <w:rsid w:val="008C008A"/>
    <w:rsid w:val="008C01E0"/>
    <w:rsid w:val="008C01E7"/>
    <w:rsid w:val="008C0311"/>
    <w:rsid w:val="008C033A"/>
    <w:rsid w:val="008C0535"/>
    <w:rsid w:val="008C05F0"/>
    <w:rsid w:val="008C074C"/>
    <w:rsid w:val="008C0BB0"/>
    <w:rsid w:val="008C0C69"/>
    <w:rsid w:val="008C0CB6"/>
    <w:rsid w:val="008C0DD4"/>
    <w:rsid w:val="008C0F40"/>
    <w:rsid w:val="008C0F6D"/>
    <w:rsid w:val="008C0F8C"/>
    <w:rsid w:val="008C104D"/>
    <w:rsid w:val="008C1062"/>
    <w:rsid w:val="008C1114"/>
    <w:rsid w:val="008C12D6"/>
    <w:rsid w:val="008C1579"/>
    <w:rsid w:val="008C1714"/>
    <w:rsid w:val="008C1732"/>
    <w:rsid w:val="008C189C"/>
    <w:rsid w:val="008C18D1"/>
    <w:rsid w:val="008C1935"/>
    <w:rsid w:val="008C1BD5"/>
    <w:rsid w:val="008C1C33"/>
    <w:rsid w:val="008C1E2E"/>
    <w:rsid w:val="008C2041"/>
    <w:rsid w:val="008C20AC"/>
    <w:rsid w:val="008C23D2"/>
    <w:rsid w:val="008C2412"/>
    <w:rsid w:val="008C2422"/>
    <w:rsid w:val="008C242B"/>
    <w:rsid w:val="008C2481"/>
    <w:rsid w:val="008C24BB"/>
    <w:rsid w:val="008C257F"/>
    <w:rsid w:val="008C25F3"/>
    <w:rsid w:val="008C26E1"/>
    <w:rsid w:val="008C2A2C"/>
    <w:rsid w:val="008C2A9F"/>
    <w:rsid w:val="008C2AD8"/>
    <w:rsid w:val="008C2B4C"/>
    <w:rsid w:val="008C2B6D"/>
    <w:rsid w:val="008C2C5E"/>
    <w:rsid w:val="008C2C8D"/>
    <w:rsid w:val="008C2DF4"/>
    <w:rsid w:val="008C2E0F"/>
    <w:rsid w:val="008C2E60"/>
    <w:rsid w:val="008C3024"/>
    <w:rsid w:val="008C3093"/>
    <w:rsid w:val="008C31A1"/>
    <w:rsid w:val="008C34C0"/>
    <w:rsid w:val="008C3510"/>
    <w:rsid w:val="008C353F"/>
    <w:rsid w:val="008C36A5"/>
    <w:rsid w:val="008C36E0"/>
    <w:rsid w:val="008C37C0"/>
    <w:rsid w:val="008C383A"/>
    <w:rsid w:val="008C3871"/>
    <w:rsid w:val="008C38F9"/>
    <w:rsid w:val="008C3A53"/>
    <w:rsid w:val="008C3BE3"/>
    <w:rsid w:val="008C3C16"/>
    <w:rsid w:val="008C3E2A"/>
    <w:rsid w:val="008C3F70"/>
    <w:rsid w:val="008C3F89"/>
    <w:rsid w:val="008C40E6"/>
    <w:rsid w:val="008C4307"/>
    <w:rsid w:val="008C4384"/>
    <w:rsid w:val="008C45AA"/>
    <w:rsid w:val="008C4899"/>
    <w:rsid w:val="008C4B4D"/>
    <w:rsid w:val="008C4DC2"/>
    <w:rsid w:val="008C4F5F"/>
    <w:rsid w:val="008C5223"/>
    <w:rsid w:val="008C53E0"/>
    <w:rsid w:val="008C56F1"/>
    <w:rsid w:val="008C58BE"/>
    <w:rsid w:val="008C5911"/>
    <w:rsid w:val="008C5C4C"/>
    <w:rsid w:val="008C5F9D"/>
    <w:rsid w:val="008C6062"/>
    <w:rsid w:val="008C606E"/>
    <w:rsid w:val="008C60D2"/>
    <w:rsid w:val="008C6224"/>
    <w:rsid w:val="008C6307"/>
    <w:rsid w:val="008C634B"/>
    <w:rsid w:val="008C665C"/>
    <w:rsid w:val="008C66A2"/>
    <w:rsid w:val="008C670C"/>
    <w:rsid w:val="008C67C9"/>
    <w:rsid w:val="008C67DA"/>
    <w:rsid w:val="008C6B8D"/>
    <w:rsid w:val="008C6BAA"/>
    <w:rsid w:val="008C6C72"/>
    <w:rsid w:val="008C6CD9"/>
    <w:rsid w:val="008C6DBA"/>
    <w:rsid w:val="008C6DF6"/>
    <w:rsid w:val="008C7065"/>
    <w:rsid w:val="008C7071"/>
    <w:rsid w:val="008C7231"/>
    <w:rsid w:val="008C728F"/>
    <w:rsid w:val="008C72BA"/>
    <w:rsid w:val="008C7683"/>
    <w:rsid w:val="008C7865"/>
    <w:rsid w:val="008C79CC"/>
    <w:rsid w:val="008C7C68"/>
    <w:rsid w:val="008C7F13"/>
    <w:rsid w:val="008D007D"/>
    <w:rsid w:val="008D00AA"/>
    <w:rsid w:val="008D02C1"/>
    <w:rsid w:val="008D0334"/>
    <w:rsid w:val="008D04AE"/>
    <w:rsid w:val="008D05B5"/>
    <w:rsid w:val="008D05FC"/>
    <w:rsid w:val="008D0AE7"/>
    <w:rsid w:val="008D0C63"/>
    <w:rsid w:val="008D0D08"/>
    <w:rsid w:val="008D1125"/>
    <w:rsid w:val="008D1165"/>
    <w:rsid w:val="008D120D"/>
    <w:rsid w:val="008D13CE"/>
    <w:rsid w:val="008D1478"/>
    <w:rsid w:val="008D1780"/>
    <w:rsid w:val="008D17E2"/>
    <w:rsid w:val="008D183C"/>
    <w:rsid w:val="008D19AF"/>
    <w:rsid w:val="008D1B7A"/>
    <w:rsid w:val="008D1BE1"/>
    <w:rsid w:val="008D1BE3"/>
    <w:rsid w:val="008D2144"/>
    <w:rsid w:val="008D21C0"/>
    <w:rsid w:val="008D228B"/>
    <w:rsid w:val="008D2413"/>
    <w:rsid w:val="008D2441"/>
    <w:rsid w:val="008D2514"/>
    <w:rsid w:val="008D2660"/>
    <w:rsid w:val="008D27A2"/>
    <w:rsid w:val="008D2949"/>
    <w:rsid w:val="008D29B5"/>
    <w:rsid w:val="008D2B48"/>
    <w:rsid w:val="008D2BF7"/>
    <w:rsid w:val="008D300D"/>
    <w:rsid w:val="008D3151"/>
    <w:rsid w:val="008D3166"/>
    <w:rsid w:val="008D3408"/>
    <w:rsid w:val="008D34B3"/>
    <w:rsid w:val="008D356A"/>
    <w:rsid w:val="008D35BD"/>
    <w:rsid w:val="008D37CE"/>
    <w:rsid w:val="008D382E"/>
    <w:rsid w:val="008D38FE"/>
    <w:rsid w:val="008D3922"/>
    <w:rsid w:val="008D3A53"/>
    <w:rsid w:val="008D3BE2"/>
    <w:rsid w:val="008D3C45"/>
    <w:rsid w:val="008D3C95"/>
    <w:rsid w:val="008D3DDE"/>
    <w:rsid w:val="008D3EC0"/>
    <w:rsid w:val="008D40CF"/>
    <w:rsid w:val="008D411D"/>
    <w:rsid w:val="008D417E"/>
    <w:rsid w:val="008D41AF"/>
    <w:rsid w:val="008D423C"/>
    <w:rsid w:val="008D42DE"/>
    <w:rsid w:val="008D42EA"/>
    <w:rsid w:val="008D444C"/>
    <w:rsid w:val="008D45C9"/>
    <w:rsid w:val="008D498C"/>
    <w:rsid w:val="008D49BD"/>
    <w:rsid w:val="008D4ACF"/>
    <w:rsid w:val="008D4BD7"/>
    <w:rsid w:val="008D4CA9"/>
    <w:rsid w:val="008D4CDE"/>
    <w:rsid w:val="008D4E72"/>
    <w:rsid w:val="008D4EBB"/>
    <w:rsid w:val="008D4F40"/>
    <w:rsid w:val="008D4F68"/>
    <w:rsid w:val="008D5021"/>
    <w:rsid w:val="008D5189"/>
    <w:rsid w:val="008D54C3"/>
    <w:rsid w:val="008D550A"/>
    <w:rsid w:val="008D5677"/>
    <w:rsid w:val="008D5688"/>
    <w:rsid w:val="008D584A"/>
    <w:rsid w:val="008D5AD3"/>
    <w:rsid w:val="008D5B33"/>
    <w:rsid w:val="008D5B41"/>
    <w:rsid w:val="008D5BAF"/>
    <w:rsid w:val="008D5EB4"/>
    <w:rsid w:val="008D5FEE"/>
    <w:rsid w:val="008D606D"/>
    <w:rsid w:val="008D60B7"/>
    <w:rsid w:val="008D60EA"/>
    <w:rsid w:val="008D6267"/>
    <w:rsid w:val="008D632E"/>
    <w:rsid w:val="008D63BE"/>
    <w:rsid w:val="008D6626"/>
    <w:rsid w:val="008D67D3"/>
    <w:rsid w:val="008D6836"/>
    <w:rsid w:val="008D69CD"/>
    <w:rsid w:val="008D6AD7"/>
    <w:rsid w:val="008D6BDA"/>
    <w:rsid w:val="008D6C28"/>
    <w:rsid w:val="008D6D23"/>
    <w:rsid w:val="008D6D74"/>
    <w:rsid w:val="008D6F5E"/>
    <w:rsid w:val="008D7131"/>
    <w:rsid w:val="008D735C"/>
    <w:rsid w:val="008D735D"/>
    <w:rsid w:val="008D744B"/>
    <w:rsid w:val="008D77AC"/>
    <w:rsid w:val="008D78D4"/>
    <w:rsid w:val="008D78E2"/>
    <w:rsid w:val="008D79C6"/>
    <w:rsid w:val="008D7CA0"/>
    <w:rsid w:val="008D7D65"/>
    <w:rsid w:val="008D7F1B"/>
    <w:rsid w:val="008D7F4B"/>
    <w:rsid w:val="008E0009"/>
    <w:rsid w:val="008E009E"/>
    <w:rsid w:val="008E013A"/>
    <w:rsid w:val="008E028C"/>
    <w:rsid w:val="008E02AD"/>
    <w:rsid w:val="008E03CB"/>
    <w:rsid w:val="008E088A"/>
    <w:rsid w:val="008E0AC6"/>
    <w:rsid w:val="008E0EC3"/>
    <w:rsid w:val="008E1094"/>
    <w:rsid w:val="008E12A2"/>
    <w:rsid w:val="008E1490"/>
    <w:rsid w:val="008E163E"/>
    <w:rsid w:val="008E1B1E"/>
    <w:rsid w:val="008E1D5B"/>
    <w:rsid w:val="008E1DF8"/>
    <w:rsid w:val="008E1F8C"/>
    <w:rsid w:val="008E221F"/>
    <w:rsid w:val="008E28B7"/>
    <w:rsid w:val="008E2BD8"/>
    <w:rsid w:val="008E2BE7"/>
    <w:rsid w:val="008E2DFF"/>
    <w:rsid w:val="008E31EF"/>
    <w:rsid w:val="008E344B"/>
    <w:rsid w:val="008E36E7"/>
    <w:rsid w:val="008E3795"/>
    <w:rsid w:val="008E3825"/>
    <w:rsid w:val="008E3B51"/>
    <w:rsid w:val="008E3C92"/>
    <w:rsid w:val="008E3D3C"/>
    <w:rsid w:val="008E3FBA"/>
    <w:rsid w:val="008E3FD5"/>
    <w:rsid w:val="008E41B6"/>
    <w:rsid w:val="008E422C"/>
    <w:rsid w:val="008E42B4"/>
    <w:rsid w:val="008E4302"/>
    <w:rsid w:val="008E43AC"/>
    <w:rsid w:val="008E45FF"/>
    <w:rsid w:val="008E4698"/>
    <w:rsid w:val="008E47F1"/>
    <w:rsid w:val="008E4801"/>
    <w:rsid w:val="008E4884"/>
    <w:rsid w:val="008E4AC0"/>
    <w:rsid w:val="008E4EC3"/>
    <w:rsid w:val="008E4FD2"/>
    <w:rsid w:val="008E5070"/>
    <w:rsid w:val="008E5151"/>
    <w:rsid w:val="008E5300"/>
    <w:rsid w:val="008E530F"/>
    <w:rsid w:val="008E5325"/>
    <w:rsid w:val="008E5359"/>
    <w:rsid w:val="008E5365"/>
    <w:rsid w:val="008E566C"/>
    <w:rsid w:val="008E5701"/>
    <w:rsid w:val="008E5754"/>
    <w:rsid w:val="008E577E"/>
    <w:rsid w:val="008E592A"/>
    <w:rsid w:val="008E5ACB"/>
    <w:rsid w:val="008E5C4D"/>
    <w:rsid w:val="008E5CCE"/>
    <w:rsid w:val="008E5E23"/>
    <w:rsid w:val="008E605D"/>
    <w:rsid w:val="008E609C"/>
    <w:rsid w:val="008E61EE"/>
    <w:rsid w:val="008E6265"/>
    <w:rsid w:val="008E6541"/>
    <w:rsid w:val="008E662B"/>
    <w:rsid w:val="008E68D9"/>
    <w:rsid w:val="008E68DC"/>
    <w:rsid w:val="008E68F4"/>
    <w:rsid w:val="008E69A8"/>
    <w:rsid w:val="008E6C7C"/>
    <w:rsid w:val="008E6D8B"/>
    <w:rsid w:val="008E6E4D"/>
    <w:rsid w:val="008E6F25"/>
    <w:rsid w:val="008E6F5D"/>
    <w:rsid w:val="008E6FB8"/>
    <w:rsid w:val="008E702B"/>
    <w:rsid w:val="008E711C"/>
    <w:rsid w:val="008E71ED"/>
    <w:rsid w:val="008E745E"/>
    <w:rsid w:val="008E7693"/>
    <w:rsid w:val="008E785E"/>
    <w:rsid w:val="008E7948"/>
    <w:rsid w:val="008E79B7"/>
    <w:rsid w:val="008E7BF5"/>
    <w:rsid w:val="008E7C11"/>
    <w:rsid w:val="008E7C4A"/>
    <w:rsid w:val="008E7C85"/>
    <w:rsid w:val="008E7CCC"/>
    <w:rsid w:val="008E7DF1"/>
    <w:rsid w:val="008E7FCE"/>
    <w:rsid w:val="008E7FD7"/>
    <w:rsid w:val="008F003B"/>
    <w:rsid w:val="008F00F5"/>
    <w:rsid w:val="008F0105"/>
    <w:rsid w:val="008F023A"/>
    <w:rsid w:val="008F0402"/>
    <w:rsid w:val="008F04AB"/>
    <w:rsid w:val="008F04DE"/>
    <w:rsid w:val="008F05A0"/>
    <w:rsid w:val="008F05F9"/>
    <w:rsid w:val="008F0639"/>
    <w:rsid w:val="008F0863"/>
    <w:rsid w:val="008F0931"/>
    <w:rsid w:val="008F0C33"/>
    <w:rsid w:val="008F1220"/>
    <w:rsid w:val="008F15BA"/>
    <w:rsid w:val="008F1945"/>
    <w:rsid w:val="008F194F"/>
    <w:rsid w:val="008F1C12"/>
    <w:rsid w:val="008F1F95"/>
    <w:rsid w:val="008F1FBB"/>
    <w:rsid w:val="008F2244"/>
    <w:rsid w:val="008F2542"/>
    <w:rsid w:val="008F2565"/>
    <w:rsid w:val="008F2645"/>
    <w:rsid w:val="008F2A74"/>
    <w:rsid w:val="008F2B95"/>
    <w:rsid w:val="008F2F33"/>
    <w:rsid w:val="008F2FA9"/>
    <w:rsid w:val="008F31F4"/>
    <w:rsid w:val="008F36C5"/>
    <w:rsid w:val="008F3761"/>
    <w:rsid w:val="008F397D"/>
    <w:rsid w:val="008F39CF"/>
    <w:rsid w:val="008F3D80"/>
    <w:rsid w:val="008F3F45"/>
    <w:rsid w:val="008F4021"/>
    <w:rsid w:val="008F4063"/>
    <w:rsid w:val="008F409C"/>
    <w:rsid w:val="008F40C2"/>
    <w:rsid w:val="008F418A"/>
    <w:rsid w:val="008F41AF"/>
    <w:rsid w:val="008F42BD"/>
    <w:rsid w:val="008F467F"/>
    <w:rsid w:val="008F473E"/>
    <w:rsid w:val="008F4828"/>
    <w:rsid w:val="008F484F"/>
    <w:rsid w:val="008F4948"/>
    <w:rsid w:val="008F49EE"/>
    <w:rsid w:val="008F4A83"/>
    <w:rsid w:val="008F4B4C"/>
    <w:rsid w:val="008F4CCB"/>
    <w:rsid w:val="008F4CF0"/>
    <w:rsid w:val="008F4E67"/>
    <w:rsid w:val="008F4F67"/>
    <w:rsid w:val="008F5005"/>
    <w:rsid w:val="008F5131"/>
    <w:rsid w:val="008F5296"/>
    <w:rsid w:val="008F52C6"/>
    <w:rsid w:val="008F5335"/>
    <w:rsid w:val="008F5673"/>
    <w:rsid w:val="008F5768"/>
    <w:rsid w:val="008F57EB"/>
    <w:rsid w:val="008F58D9"/>
    <w:rsid w:val="008F58E5"/>
    <w:rsid w:val="008F5949"/>
    <w:rsid w:val="008F5D80"/>
    <w:rsid w:val="008F60E2"/>
    <w:rsid w:val="008F60E3"/>
    <w:rsid w:val="008F62A0"/>
    <w:rsid w:val="008F62FD"/>
    <w:rsid w:val="008F63C9"/>
    <w:rsid w:val="008F63CB"/>
    <w:rsid w:val="008F645C"/>
    <w:rsid w:val="008F648F"/>
    <w:rsid w:val="008F64AD"/>
    <w:rsid w:val="008F6509"/>
    <w:rsid w:val="008F6533"/>
    <w:rsid w:val="008F6665"/>
    <w:rsid w:val="008F69A3"/>
    <w:rsid w:val="008F6A47"/>
    <w:rsid w:val="008F6CF3"/>
    <w:rsid w:val="008F6D7F"/>
    <w:rsid w:val="008F6E68"/>
    <w:rsid w:val="008F6E6F"/>
    <w:rsid w:val="008F6E74"/>
    <w:rsid w:val="008F6ECD"/>
    <w:rsid w:val="008F6FCB"/>
    <w:rsid w:val="008F7090"/>
    <w:rsid w:val="008F70AE"/>
    <w:rsid w:val="008F7274"/>
    <w:rsid w:val="008F73CF"/>
    <w:rsid w:val="008F7660"/>
    <w:rsid w:val="008F76ED"/>
    <w:rsid w:val="008F77F5"/>
    <w:rsid w:val="008F7822"/>
    <w:rsid w:val="008F7A21"/>
    <w:rsid w:val="008F7A57"/>
    <w:rsid w:val="008F7B46"/>
    <w:rsid w:val="008F7B95"/>
    <w:rsid w:val="008F7D90"/>
    <w:rsid w:val="008F7E22"/>
    <w:rsid w:val="008F7E81"/>
    <w:rsid w:val="008F7EA6"/>
    <w:rsid w:val="009001DC"/>
    <w:rsid w:val="0090028D"/>
    <w:rsid w:val="00900312"/>
    <w:rsid w:val="009003B6"/>
    <w:rsid w:val="00900465"/>
    <w:rsid w:val="00900474"/>
    <w:rsid w:val="009005C4"/>
    <w:rsid w:val="00900658"/>
    <w:rsid w:val="00900792"/>
    <w:rsid w:val="00900841"/>
    <w:rsid w:val="009009B2"/>
    <w:rsid w:val="00900A24"/>
    <w:rsid w:val="00900A28"/>
    <w:rsid w:val="00900C9B"/>
    <w:rsid w:val="00900F31"/>
    <w:rsid w:val="0090115D"/>
    <w:rsid w:val="00901374"/>
    <w:rsid w:val="00901571"/>
    <w:rsid w:val="009016BA"/>
    <w:rsid w:val="009017CA"/>
    <w:rsid w:val="009019B4"/>
    <w:rsid w:val="009019C1"/>
    <w:rsid w:val="009019F5"/>
    <w:rsid w:val="00901B89"/>
    <w:rsid w:val="00901BDD"/>
    <w:rsid w:val="00901BEC"/>
    <w:rsid w:val="00901D0E"/>
    <w:rsid w:val="00901F4C"/>
    <w:rsid w:val="00901F96"/>
    <w:rsid w:val="0090203F"/>
    <w:rsid w:val="00902349"/>
    <w:rsid w:val="009025C8"/>
    <w:rsid w:val="00902802"/>
    <w:rsid w:val="009028E3"/>
    <w:rsid w:val="00902964"/>
    <w:rsid w:val="00902A49"/>
    <w:rsid w:val="00902A4F"/>
    <w:rsid w:val="00902AE2"/>
    <w:rsid w:val="00902C40"/>
    <w:rsid w:val="00902DE6"/>
    <w:rsid w:val="009030C5"/>
    <w:rsid w:val="009031E5"/>
    <w:rsid w:val="00903219"/>
    <w:rsid w:val="0090323F"/>
    <w:rsid w:val="00903267"/>
    <w:rsid w:val="00903282"/>
    <w:rsid w:val="009034CF"/>
    <w:rsid w:val="00903E89"/>
    <w:rsid w:val="00903F09"/>
    <w:rsid w:val="00903F3A"/>
    <w:rsid w:val="00903F5F"/>
    <w:rsid w:val="00903F63"/>
    <w:rsid w:val="00904092"/>
    <w:rsid w:val="009042CC"/>
    <w:rsid w:val="009042F1"/>
    <w:rsid w:val="00904572"/>
    <w:rsid w:val="0090484F"/>
    <w:rsid w:val="00904B52"/>
    <w:rsid w:val="00904BA0"/>
    <w:rsid w:val="00904C67"/>
    <w:rsid w:val="00904F01"/>
    <w:rsid w:val="00905076"/>
    <w:rsid w:val="0090512F"/>
    <w:rsid w:val="0090515B"/>
    <w:rsid w:val="009051C1"/>
    <w:rsid w:val="0090529C"/>
    <w:rsid w:val="00905572"/>
    <w:rsid w:val="009055EB"/>
    <w:rsid w:val="00905653"/>
    <w:rsid w:val="00905739"/>
    <w:rsid w:val="0090580C"/>
    <w:rsid w:val="00905C6A"/>
    <w:rsid w:val="00905D1D"/>
    <w:rsid w:val="00905E64"/>
    <w:rsid w:val="00905E68"/>
    <w:rsid w:val="00905F11"/>
    <w:rsid w:val="00905FE6"/>
    <w:rsid w:val="009060F1"/>
    <w:rsid w:val="009061C4"/>
    <w:rsid w:val="00906237"/>
    <w:rsid w:val="009062E6"/>
    <w:rsid w:val="00906AC4"/>
    <w:rsid w:val="009070A9"/>
    <w:rsid w:val="00907677"/>
    <w:rsid w:val="0090796A"/>
    <w:rsid w:val="00907A60"/>
    <w:rsid w:val="00907D8C"/>
    <w:rsid w:val="00907DD9"/>
    <w:rsid w:val="00907E89"/>
    <w:rsid w:val="0091003B"/>
    <w:rsid w:val="009100B8"/>
    <w:rsid w:val="00910314"/>
    <w:rsid w:val="0091034D"/>
    <w:rsid w:val="009103F2"/>
    <w:rsid w:val="009105E3"/>
    <w:rsid w:val="00910626"/>
    <w:rsid w:val="00910938"/>
    <w:rsid w:val="009109CD"/>
    <w:rsid w:val="00910C56"/>
    <w:rsid w:val="00910C6D"/>
    <w:rsid w:val="00910CAF"/>
    <w:rsid w:val="00910ED2"/>
    <w:rsid w:val="009110A3"/>
    <w:rsid w:val="0091116F"/>
    <w:rsid w:val="00911324"/>
    <w:rsid w:val="00911351"/>
    <w:rsid w:val="009113BF"/>
    <w:rsid w:val="00911417"/>
    <w:rsid w:val="00911442"/>
    <w:rsid w:val="009117B2"/>
    <w:rsid w:val="009117E5"/>
    <w:rsid w:val="00911843"/>
    <w:rsid w:val="00911A02"/>
    <w:rsid w:val="009121B1"/>
    <w:rsid w:val="009121CB"/>
    <w:rsid w:val="009121FB"/>
    <w:rsid w:val="0091228C"/>
    <w:rsid w:val="0091289D"/>
    <w:rsid w:val="009128CB"/>
    <w:rsid w:val="00912BE7"/>
    <w:rsid w:val="00912C9D"/>
    <w:rsid w:val="00912D34"/>
    <w:rsid w:val="00912F8B"/>
    <w:rsid w:val="0091347E"/>
    <w:rsid w:val="009134C8"/>
    <w:rsid w:val="009135A9"/>
    <w:rsid w:val="00913702"/>
    <w:rsid w:val="00913899"/>
    <w:rsid w:val="009138DE"/>
    <w:rsid w:val="00913967"/>
    <w:rsid w:val="00913AB0"/>
    <w:rsid w:val="00913E6D"/>
    <w:rsid w:val="00913F76"/>
    <w:rsid w:val="0091423B"/>
    <w:rsid w:val="009144A5"/>
    <w:rsid w:val="0091466E"/>
    <w:rsid w:val="009148C2"/>
    <w:rsid w:val="009148CB"/>
    <w:rsid w:val="009149EA"/>
    <w:rsid w:val="00914AB4"/>
    <w:rsid w:val="00914BF3"/>
    <w:rsid w:val="00914CBB"/>
    <w:rsid w:val="00914DA2"/>
    <w:rsid w:val="00914E45"/>
    <w:rsid w:val="00914F0F"/>
    <w:rsid w:val="0091511C"/>
    <w:rsid w:val="0091518B"/>
    <w:rsid w:val="00915242"/>
    <w:rsid w:val="0091592B"/>
    <w:rsid w:val="00915938"/>
    <w:rsid w:val="00915AB0"/>
    <w:rsid w:val="00915BB9"/>
    <w:rsid w:val="00915C39"/>
    <w:rsid w:val="00915C41"/>
    <w:rsid w:val="00915F19"/>
    <w:rsid w:val="00915F41"/>
    <w:rsid w:val="00916347"/>
    <w:rsid w:val="0091641E"/>
    <w:rsid w:val="009165E8"/>
    <w:rsid w:val="00916670"/>
    <w:rsid w:val="009166FD"/>
    <w:rsid w:val="00916869"/>
    <w:rsid w:val="009169A0"/>
    <w:rsid w:val="009169A3"/>
    <w:rsid w:val="00916B06"/>
    <w:rsid w:val="00916C4E"/>
    <w:rsid w:val="00916D0F"/>
    <w:rsid w:val="00916D2B"/>
    <w:rsid w:val="00916DC6"/>
    <w:rsid w:val="00917009"/>
    <w:rsid w:val="00917061"/>
    <w:rsid w:val="009172E1"/>
    <w:rsid w:val="009176B0"/>
    <w:rsid w:val="00917709"/>
    <w:rsid w:val="00917795"/>
    <w:rsid w:val="0091795C"/>
    <w:rsid w:val="00917BAC"/>
    <w:rsid w:val="00917D3E"/>
    <w:rsid w:val="00917F74"/>
    <w:rsid w:val="00917FA6"/>
    <w:rsid w:val="00920032"/>
    <w:rsid w:val="009200E8"/>
    <w:rsid w:val="00920147"/>
    <w:rsid w:val="009201E4"/>
    <w:rsid w:val="00920268"/>
    <w:rsid w:val="009207E0"/>
    <w:rsid w:val="00920A19"/>
    <w:rsid w:val="00920A30"/>
    <w:rsid w:val="00920A3A"/>
    <w:rsid w:val="00920A6F"/>
    <w:rsid w:val="00920C84"/>
    <w:rsid w:val="00920CC4"/>
    <w:rsid w:val="00920CF0"/>
    <w:rsid w:val="00920D80"/>
    <w:rsid w:val="00920F3E"/>
    <w:rsid w:val="00921139"/>
    <w:rsid w:val="009211D9"/>
    <w:rsid w:val="009213A9"/>
    <w:rsid w:val="009216B1"/>
    <w:rsid w:val="0092174E"/>
    <w:rsid w:val="009217A3"/>
    <w:rsid w:val="0092185A"/>
    <w:rsid w:val="0092193C"/>
    <w:rsid w:val="00921B28"/>
    <w:rsid w:val="00921D83"/>
    <w:rsid w:val="0092212D"/>
    <w:rsid w:val="009221F4"/>
    <w:rsid w:val="0092226E"/>
    <w:rsid w:val="009225F6"/>
    <w:rsid w:val="00922608"/>
    <w:rsid w:val="00922625"/>
    <w:rsid w:val="009227D3"/>
    <w:rsid w:val="0092289D"/>
    <w:rsid w:val="009228F9"/>
    <w:rsid w:val="00922AAF"/>
    <w:rsid w:val="00922B5F"/>
    <w:rsid w:val="00922DFA"/>
    <w:rsid w:val="00922FF1"/>
    <w:rsid w:val="009231EE"/>
    <w:rsid w:val="00923233"/>
    <w:rsid w:val="009232AF"/>
    <w:rsid w:val="00923420"/>
    <w:rsid w:val="00923673"/>
    <w:rsid w:val="0092368F"/>
    <w:rsid w:val="00923711"/>
    <w:rsid w:val="0092387F"/>
    <w:rsid w:val="009239A7"/>
    <w:rsid w:val="00923A0F"/>
    <w:rsid w:val="00923A1A"/>
    <w:rsid w:val="00923C50"/>
    <w:rsid w:val="00923CFF"/>
    <w:rsid w:val="00923E54"/>
    <w:rsid w:val="00924276"/>
    <w:rsid w:val="00924350"/>
    <w:rsid w:val="00924685"/>
    <w:rsid w:val="0092478D"/>
    <w:rsid w:val="00924C1F"/>
    <w:rsid w:val="00924C5B"/>
    <w:rsid w:val="00924DC0"/>
    <w:rsid w:val="00924FBB"/>
    <w:rsid w:val="00924FE1"/>
    <w:rsid w:val="00925016"/>
    <w:rsid w:val="009251D2"/>
    <w:rsid w:val="00925433"/>
    <w:rsid w:val="009254AF"/>
    <w:rsid w:val="009254B4"/>
    <w:rsid w:val="009255A2"/>
    <w:rsid w:val="009255B5"/>
    <w:rsid w:val="00925613"/>
    <w:rsid w:val="0092572E"/>
    <w:rsid w:val="009258A7"/>
    <w:rsid w:val="00925960"/>
    <w:rsid w:val="00925B13"/>
    <w:rsid w:val="00925D69"/>
    <w:rsid w:val="00926028"/>
    <w:rsid w:val="00926081"/>
    <w:rsid w:val="00926172"/>
    <w:rsid w:val="00926482"/>
    <w:rsid w:val="0092649C"/>
    <w:rsid w:val="009265DF"/>
    <w:rsid w:val="0092681D"/>
    <w:rsid w:val="009268E6"/>
    <w:rsid w:val="00926DC0"/>
    <w:rsid w:val="009273C1"/>
    <w:rsid w:val="00927510"/>
    <w:rsid w:val="0092761E"/>
    <w:rsid w:val="00927745"/>
    <w:rsid w:val="00927855"/>
    <w:rsid w:val="00927881"/>
    <w:rsid w:val="00927A12"/>
    <w:rsid w:val="00927D54"/>
    <w:rsid w:val="00927DC7"/>
    <w:rsid w:val="00927E2E"/>
    <w:rsid w:val="00927E98"/>
    <w:rsid w:val="00930090"/>
    <w:rsid w:val="009300A9"/>
    <w:rsid w:val="0093019A"/>
    <w:rsid w:val="0093035B"/>
    <w:rsid w:val="009303E4"/>
    <w:rsid w:val="0093041D"/>
    <w:rsid w:val="009304D5"/>
    <w:rsid w:val="0093050F"/>
    <w:rsid w:val="00930582"/>
    <w:rsid w:val="0093060F"/>
    <w:rsid w:val="0093078E"/>
    <w:rsid w:val="009308D9"/>
    <w:rsid w:val="0093099B"/>
    <w:rsid w:val="009309BF"/>
    <w:rsid w:val="00930B0B"/>
    <w:rsid w:val="00930C4A"/>
    <w:rsid w:val="00930DD1"/>
    <w:rsid w:val="009311EE"/>
    <w:rsid w:val="009313A0"/>
    <w:rsid w:val="009313BD"/>
    <w:rsid w:val="00931597"/>
    <w:rsid w:val="00931837"/>
    <w:rsid w:val="00931923"/>
    <w:rsid w:val="00931ADA"/>
    <w:rsid w:val="00931AF1"/>
    <w:rsid w:val="00931B93"/>
    <w:rsid w:val="00931C0F"/>
    <w:rsid w:val="00931C50"/>
    <w:rsid w:val="00931D5B"/>
    <w:rsid w:val="00931FCB"/>
    <w:rsid w:val="0093210A"/>
    <w:rsid w:val="00932113"/>
    <w:rsid w:val="009324CC"/>
    <w:rsid w:val="009327DD"/>
    <w:rsid w:val="009327F3"/>
    <w:rsid w:val="009327FC"/>
    <w:rsid w:val="009328D1"/>
    <w:rsid w:val="0093297D"/>
    <w:rsid w:val="00932D0B"/>
    <w:rsid w:val="00932D4B"/>
    <w:rsid w:val="00932EE1"/>
    <w:rsid w:val="00932F24"/>
    <w:rsid w:val="0093326C"/>
    <w:rsid w:val="00933276"/>
    <w:rsid w:val="00933292"/>
    <w:rsid w:val="0093335C"/>
    <w:rsid w:val="0093343C"/>
    <w:rsid w:val="00933523"/>
    <w:rsid w:val="009335AE"/>
    <w:rsid w:val="00933614"/>
    <w:rsid w:val="00933D75"/>
    <w:rsid w:val="00933D8A"/>
    <w:rsid w:val="00933E5F"/>
    <w:rsid w:val="00933ED5"/>
    <w:rsid w:val="00934107"/>
    <w:rsid w:val="00934203"/>
    <w:rsid w:val="0093450B"/>
    <w:rsid w:val="00934878"/>
    <w:rsid w:val="00934983"/>
    <w:rsid w:val="00934BE7"/>
    <w:rsid w:val="00934DB7"/>
    <w:rsid w:val="00934DF0"/>
    <w:rsid w:val="00934EDC"/>
    <w:rsid w:val="00935400"/>
    <w:rsid w:val="00935408"/>
    <w:rsid w:val="009354F4"/>
    <w:rsid w:val="0093555C"/>
    <w:rsid w:val="00935613"/>
    <w:rsid w:val="00935888"/>
    <w:rsid w:val="00935979"/>
    <w:rsid w:val="00935A48"/>
    <w:rsid w:val="00935ACB"/>
    <w:rsid w:val="00935AE9"/>
    <w:rsid w:val="00935BE7"/>
    <w:rsid w:val="00935C05"/>
    <w:rsid w:val="00935CB9"/>
    <w:rsid w:val="00935CD4"/>
    <w:rsid w:val="00935CF1"/>
    <w:rsid w:val="00935FF1"/>
    <w:rsid w:val="009360A1"/>
    <w:rsid w:val="009362E1"/>
    <w:rsid w:val="00936341"/>
    <w:rsid w:val="00936370"/>
    <w:rsid w:val="00936838"/>
    <w:rsid w:val="00936A30"/>
    <w:rsid w:val="00936B29"/>
    <w:rsid w:val="00936CE3"/>
    <w:rsid w:val="00936EFD"/>
    <w:rsid w:val="0093709E"/>
    <w:rsid w:val="00937335"/>
    <w:rsid w:val="00937364"/>
    <w:rsid w:val="009375A4"/>
    <w:rsid w:val="0093784D"/>
    <w:rsid w:val="0093791F"/>
    <w:rsid w:val="009379C5"/>
    <w:rsid w:val="009379F5"/>
    <w:rsid w:val="00937BC7"/>
    <w:rsid w:val="00937BF9"/>
    <w:rsid w:val="00937EA7"/>
    <w:rsid w:val="00937EAD"/>
    <w:rsid w:val="00937FEE"/>
    <w:rsid w:val="0094001B"/>
    <w:rsid w:val="0094016A"/>
    <w:rsid w:val="009401AC"/>
    <w:rsid w:val="0094021B"/>
    <w:rsid w:val="0094052B"/>
    <w:rsid w:val="0094057C"/>
    <w:rsid w:val="0094070B"/>
    <w:rsid w:val="00940A5E"/>
    <w:rsid w:val="00940D6B"/>
    <w:rsid w:val="00940F71"/>
    <w:rsid w:val="00941074"/>
    <w:rsid w:val="00941192"/>
    <w:rsid w:val="009411B3"/>
    <w:rsid w:val="009411C4"/>
    <w:rsid w:val="00941306"/>
    <w:rsid w:val="00941442"/>
    <w:rsid w:val="00941470"/>
    <w:rsid w:val="00941580"/>
    <w:rsid w:val="009415EF"/>
    <w:rsid w:val="009415FF"/>
    <w:rsid w:val="009417F5"/>
    <w:rsid w:val="00941856"/>
    <w:rsid w:val="00941861"/>
    <w:rsid w:val="0094199F"/>
    <w:rsid w:val="00941C80"/>
    <w:rsid w:val="00941E38"/>
    <w:rsid w:val="00941E5B"/>
    <w:rsid w:val="00941E6E"/>
    <w:rsid w:val="00941F41"/>
    <w:rsid w:val="00941F95"/>
    <w:rsid w:val="009420D5"/>
    <w:rsid w:val="009422F1"/>
    <w:rsid w:val="009422FB"/>
    <w:rsid w:val="00942345"/>
    <w:rsid w:val="009423CE"/>
    <w:rsid w:val="0094244E"/>
    <w:rsid w:val="0094268E"/>
    <w:rsid w:val="009426B6"/>
    <w:rsid w:val="009426D7"/>
    <w:rsid w:val="0094277B"/>
    <w:rsid w:val="009427CC"/>
    <w:rsid w:val="00942819"/>
    <w:rsid w:val="0094288A"/>
    <w:rsid w:val="009429D5"/>
    <w:rsid w:val="00942BED"/>
    <w:rsid w:val="00942C32"/>
    <w:rsid w:val="00942C86"/>
    <w:rsid w:val="009430A6"/>
    <w:rsid w:val="00943119"/>
    <w:rsid w:val="009434DA"/>
    <w:rsid w:val="0094357E"/>
    <w:rsid w:val="0094374B"/>
    <w:rsid w:val="00943958"/>
    <w:rsid w:val="00943979"/>
    <w:rsid w:val="00943CE6"/>
    <w:rsid w:val="00943CEB"/>
    <w:rsid w:val="00943D87"/>
    <w:rsid w:val="00943E7B"/>
    <w:rsid w:val="00943EE2"/>
    <w:rsid w:val="00943FF7"/>
    <w:rsid w:val="009441E8"/>
    <w:rsid w:val="0094437F"/>
    <w:rsid w:val="0094460B"/>
    <w:rsid w:val="009446FC"/>
    <w:rsid w:val="0094473F"/>
    <w:rsid w:val="009449D8"/>
    <w:rsid w:val="009449F3"/>
    <w:rsid w:val="00944A21"/>
    <w:rsid w:val="00944AC6"/>
    <w:rsid w:val="00944B83"/>
    <w:rsid w:val="00944B8F"/>
    <w:rsid w:val="00944C61"/>
    <w:rsid w:val="00944DCB"/>
    <w:rsid w:val="00945118"/>
    <w:rsid w:val="0094566C"/>
    <w:rsid w:val="0094578C"/>
    <w:rsid w:val="0094580F"/>
    <w:rsid w:val="00945A5B"/>
    <w:rsid w:val="00945CBF"/>
    <w:rsid w:val="009461BE"/>
    <w:rsid w:val="009461F3"/>
    <w:rsid w:val="00946258"/>
    <w:rsid w:val="00946298"/>
    <w:rsid w:val="009462D8"/>
    <w:rsid w:val="00946857"/>
    <w:rsid w:val="0094696F"/>
    <w:rsid w:val="00946BCD"/>
    <w:rsid w:val="00946CB1"/>
    <w:rsid w:val="00946DE8"/>
    <w:rsid w:val="00946E89"/>
    <w:rsid w:val="00946F5C"/>
    <w:rsid w:val="00947085"/>
    <w:rsid w:val="009471B8"/>
    <w:rsid w:val="00947260"/>
    <w:rsid w:val="0094744D"/>
    <w:rsid w:val="00947560"/>
    <w:rsid w:val="009475B4"/>
    <w:rsid w:val="009475D0"/>
    <w:rsid w:val="009476B3"/>
    <w:rsid w:val="00947730"/>
    <w:rsid w:val="009478D5"/>
    <w:rsid w:val="00947D46"/>
    <w:rsid w:val="00947D58"/>
    <w:rsid w:val="00947F85"/>
    <w:rsid w:val="00950050"/>
    <w:rsid w:val="0095005D"/>
    <w:rsid w:val="0095016E"/>
    <w:rsid w:val="00950482"/>
    <w:rsid w:val="00950491"/>
    <w:rsid w:val="0095051A"/>
    <w:rsid w:val="00950585"/>
    <w:rsid w:val="009505FC"/>
    <w:rsid w:val="00950675"/>
    <w:rsid w:val="0095082F"/>
    <w:rsid w:val="00950890"/>
    <w:rsid w:val="009508A2"/>
    <w:rsid w:val="009509C7"/>
    <w:rsid w:val="00950CF0"/>
    <w:rsid w:val="00950D26"/>
    <w:rsid w:val="00950E50"/>
    <w:rsid w:val="00951030"/>
    <w:rsid w:val="00951288"/>
    <w:rsid w:val="0095128C"/>
    <w:rsid w:val="009513E6"/>
    <w:rsid w:val="00951416"/>
    <w:rsid w:val="00951484"/>
    <w:rsid w:val="00951610"/>
    <w:rsid w:val="00951A99"/>
    <w:rsid w:val="00951C61"/>
    <w:rsid w:val="00951C75"/>
    <w:rsid w:val="00951C8F"/>
    <w:rsid w:val="00951E02"/>
    <w:rsid w:val="00951E27"/>
    <w:rsid w:val="00951E60"/>
    <w:rsid w:val="00952007"/>
    <w:rsid w:val="00952127"/>
    <w:rsid w:val="00952261"/>
    <w:rsid w:val="009522ED"/>
    <w:rsid w:val="00952319"/>
    <w:rsid w:val="009523A7"/>
    <w:rsid w:val="0095240C"/>
    <w:rsid w:val="00952495"/>
    <w:rsid w:val="0095253B"/>
    <w:rsid w:val="00952803"/>
    <w:rsid w:val="00952B9F"/>
    <w:rsid w:val="00952D32"/>
    <w:rsid w:val="00952D33"/>
    <w:rsid w:val="00952DC9"/>
    <w:rsid w:val="0095306C"/>
    <w:rsid w:val="009530E7"/>
    <w:rsid w:val="0095328A"/>
    <w:rsid w:val="009532B8"/>
    <w:rsid w:val="009532C7"/>
    <w:rsid w:val="009534DA"/>
    <w:rsid w:val="0095364E"/>
    <w:rsid w:val="00953727"/>
    <w:rsid w:val="00953743"/>
    <w:rsid w:val="00953891"/>
    <w:rsid w:val="00953B90"/>
    <w:rsid w:val="00953CAF"/>
    <w:rsid w:val="00953CD4"/>
    <w:rsid w:val="00953E21"/>
    <w:rsid w:val="00953E31"/>
    <w:rsid w:val="00953EFD"/>
    <w:rsid w:val="00954090"/>
    <w:rsid w:val="00954287"/>
    <w:rsid w:val="00954293"/>
    <w:rsid w:val="009543B5"/>
    <w:rsid w:val="00954453"/>
    <w:rsid w:val="009544A9"/>
    <w:rsid w:val="00954537"/>
    <w:rsid w:val="0095457F"/>
    <w:rsid w:val="00954659"/>
    <w:rsid w:val="009547ED"/>
    <w:rsid w:val="009547F9"/>
    <w:rsid w:val="00954B33"/>
    <w:rsid w:val="00954C4B"/>
    <w:rsid w:val="00954CD4"/>
    <w:rsid w:val="00954E1F"/>
    <w:rsid w:val="00955494"/>
    <w:rsid w:val="009554CB"/>
    <w:rsid w:val="0095553B"/>
    <w:rsid w:val="0095562F"/>
    <w:rsid w:val="009556EF"/>
    <w:rsid w:val="0095572D"/>
    <w:rsid w:val="009557F2"/>
    <w:rsid w:val="00955852"/>
    <w:rsid w:val="0095589C"/>
    <w:rsid w:val="009559F6"/>
    <w:rsid w:val="00955A5A"/>
    <w:rsid w:val="00955C02"/>
    <w:rsid w:val="00955CCD"/>
    <w:rsid w:val="00955ED2"/>
    <w:rsid w:val="00956101"/>
    <w:rsid w:val="00956118"/>
    <w:rsid w:val="009561F7"/>
    <w:rsid w:val="009562CE"/>
    <w:rsid w:val="009563CB"/>
    <w:rsid w:val="0095646F"/>
    <w:rsid w:val="00956482"/>
    <w:rsid w:val="00956489"/>
    <w:rsid w:val="009564B0"/>
    <w:rsid w:val="009565E0"/>
    <w:rsid w:val="00956908"/>
    <w:rsid w:val="00956950"/>
    <w:rsid w:val="00956A1E"/>
    <w:rsid w:val="00956B63"/>
    <w:rsid w:val="00956B93"/>
    <w:rsid w:val="00956EEB"/>
    <w:rsid w:val="0095746A"/>
    <w:rsid w:val="00957597"/>
    <w:rsid w:val="009578DE"/>
    <w:rsid w:val="00957906"/>
    <w:rsid w:val="00957963"/>
    <w:rsid w:val="00957A04"/>
    <w:rsid w:val="00957A7B"/>
    <w:rsid w:val="00957B6F"/>
    <w:rsid w:val="00957CF7"/>
    <w:rsid w:val="00960070"/>
    <w:rsid w:val="009600AC"/>
    <w:rsid w:val="009600C6"/>
    <w:rsid w:val="009600DA"/>
    <w:rsid w:val="009601EA"/>
    <w:rsid w:val="0096052C"/>
    <w:rsid w:val="00960631"/>
    <w:rsid w:val="009608C9"/>
    <w:rsid w:val="00960ACF"/>
    <w:rsid w:val="00960AE1"/>
    <w:rsid w:val="00960B19"/>
    <w:rsid w:val="00960BD4"/>
    <w:rsid w:val="00960C74"/>
    <w:rsid w:val="00960DB5"/>
    <w:rsid w:val="00960F69"/>
    <w:rsid w:val="00961096"/>
    <w:rsid w:val="0096113A"/>
    <w:rsid w:val="009611D8"/>
    <w:rsid w:val="009615A6"/>
    <w:rsid w:val="00961605"/>
    <w:rsid w:val="0096174B"/>
    <w:rsid w:val="00961816"/>
    <w:rsid w:val="009619D8"/>
    <w:rsid w:val="009619D9"/>
    <w:rsid w:val="00961A12"/>
    <w:rsid w:val="00961A63"/>
    <w:rsid w:val="00961D78"/>
    <w:rsid w:val="00961DA1"/>
    <w:rsid w:val="00961DCE"/>
    <w:rsid w:val="00961DD0"/>
    <w:rsid w:val="00961E09"/>
    <w:rsid w:val="00962039"/>
    <w:rsid w:val="009620F3"/>
    <w:rsid w:val="00962120"/>
    <w:rsid w:val="009622CF"/>
    <w:rsid w:val="009623E6"/>
    <w:rsid w:val="00962630"/>
    <w:rsid w:val="009626E3"/>
    <w:rsid w:val="009628D6"/>
    <w:rsid w:val="009628FE"/>
    <w:rsid w:val="00962ADD"/>
    <w:rsid w:val="00962D8C"/>
    <w:rsid w:val="0096322D"/>
    <w:rsid w:val="00963257"/>
    <w:rsid w:val="009632BA"/>
    <w:rsid w:val="009632FD"/>
    <w:rsid w:val="00963367"/>
    <w:rsid w:val="0096346B"/>
    <w:rsid w:val="00963552"/>
    <w:rsid w:val="00963779"/>
    <w:rsid w:val="009638B0"/>
    <w:rsid w:val="009639FD"/>
    <w:rsid w:val="00963A58"/>
    <w:rsid w:val="00963AAD"/>
    <w:rsid w:val="00963CA8"/>
    <w:rsid w:val="00963D7B"/>
    <w:rsid w:val="00963FC8"/>
    <w:rsid w:val="0096420B"/>
    <w:rsid w:val="0096424A"/>
    <w:rsid w:val="00964868"/>
    <w:rsid w:val="009648AB"/>
    <w:rsid w:val="00964A41"/>
    <w:rsid w:val="00964A4C"/>
    <w:rsid w:val="00964A83"/>
    <w:rsid w:val="00964BA0"/>
    <w:rsid w:val="00964BD3"/>
    <w:rsid w:val="00964DC5"/>
    <w:rsid w:val="00964E58"/>
    <w:rsid w:val="00964F8F"/>
    <w:rsid w:val="009653C4"/>
    <w:rsid w:val="00965514"/>
    <w:rsid w:val="00965541"/>
    <w:rsid w:val="009656E8"/>
    <w:rsid w:val="009657B3"/>
    <w:rsid w:val="009657CF"/>
    <w:rsid w:val="00965905"/>
    <w:rsid w:val="00965981"/>
    <w:rsid w:val="009659E7"/>
    <w:rsid w:val="00965A66"/>
    <w:rsid w:val="00965AA9"/>
    <w:rsid w:val="00965C49"/>
    <w:rsid w:val="00965C62"/>
    <w:rsid w:val="00965CD6"/>
    <w:rsid w:val="00965D27"/>
    <w:rsid w:val="00965EBA"/>
    <w:rsid w:val="00966273"/>
    <w:rsid w:val="0096634A"/>
    <w:rsid w:val="0096645D"/>
    <w:rsid w:val="0096693D"/>
    <w:rsid w:val="00966BDE"/>
    <w:rsid w:val="00966E48"/>
    <w:rsid w:val="00966EBB"/>
    <w:rsid w:val="00966F64"/>
    <w:rsid w:val="00966FB1"/>
    <w:rsid w:val="00967039"/>
    <w:rsid w:val="00967208"/>
    <w:rsid w:val="00967344"/>
    <w:rsid w:val="00967368"/>
    <w:rsid w:val="00967440"/>
    <w:rsid w:val="00967502"/>
    <w:rsid w:val="00967536"/>
    <w:rsid w:val="00967642"/>
    <w:rsid w:val="00967692"/>
    <w:rsid w:val="00967824"/>
    <w:rsid w:val="0096787E"/>
    <w:rsid w:val="009679D4"/>
    <w:rsid w:val="009679E2"/>
    <w:rsid w:val="00967A88"/>
    <w:rsid w:val="00967B04"/>
    <w:rsid w:val="00967BC3"/>
    <w:rsid w:val="00967C73"/>
    <w:rsid w:val="00967DBA"/>
    <w:rsid w:val="00967DEB"/>
    <w:rsid w:val="00967E8E"/>
    <w:rsid w:val="00967E9C"/>
    <w:rsid w:val="009703CC"/>
    <w:rsid w:val="0097043A"/>
    <w:rsid w:val="009704AB"/>
    <w:rsid w:val="0097059F"/>
    <w:rsid w:val="009705BC"/>
    <w:rsid w:val="009707B8"/>
    <w:rsid w:val="009707F5"/>
    <w:rsid w:val="00970896"/>
    <w:rsid w:val="009708DA"/>
    <w:rsid w:val="00970C5E"/>
    <w:rsid w:val="00970C8B"/>
    <w:rsid w:val="00970E84"/>
    <w:rsid w:val="00970F7C"/>
    <w:rsid w:val="0097103C"/>
    <w:rsid w:val="00971051"/>
    <w:rsid w:val="0097114F"/>
    <w:rsid w:val="0097127B"/>
    <w:rsid w:val="00971347"/>
    <w:rsid w:val="00971633"/>
    <w:rsid w:val="009716D8"/>
    <w:rsid w:val="0097180D"/>
    <w:rsid w:val="0097185A"/>
    <w:rsid w:val="00971920"/>
    <w:rsid w:val="00971932"/>
    <w:rsid w:val="0097194B"/>
    <w:rsid w:val="00971B25"/>
    <w:rsid w:val="00971B70"/>
    <w:rsid w:val="00971D48"/>
    <w:rsid w:val="00971E46"/>
    <w:rsid w:val="0097211F"/>
    <w:rsid w:val="0097212F"/>
    <w:rsid w:val="009722C0"/>
    <w:rsid w:val="0097243B"/>
    <w:rsid w:val="009725F6"/>
    <w:rsid w:val="009726FD"/>
    <w:rsid w:val="0097280D"/>
    <w:rsid w:val="00972880"/>
    <w:rsid w:val="009729A5"/>
    <w:rsid w:val="00972A41"/>
    <w:rsid w:val="00972A80"/>
    <w:rsid w:val="00972CDB"/>
    <w:rsid w:val="00972DE5"/>
    <w:rsid w:val="00972DF7"/>
    <w:rsid w:val="00972E41"/>
    <w:rsid w:val="00972E97"/>
    <w:rsid w:val="0097301C"/>
    <w:rsid w:val="00973049"/>
    <w:rsid w:val="009730E4"/>
    <w:rsid w:val="00973145"/>
    <w:rsid w:val="00973153"/>
    <w:rsid w:val="00973174"/>
    <w:rsid w:val="009732CA"/>
    <w:rsid w:val="009735C1"/>
    <w:rsid w:val="009735F7"/>
    <w:rsid w:val="009736D7"/>
    <w:rsid w:val="00973708"/>
    <w:rsid w:val="009738E7"/>
    <w:rsid w:val="00973A9B"/>
    <w:rsid w:val="00973E6C"/>
    <w:rsid w:val="00974043"/>
    <w:rsid w:val="009740D0"/>
    <w:rsid w:val="009740E9"/>
    <w:rsid w:val="009741A7"/>
    <w:rsid w:val="009742AD"/>
    <w:rsid w:val="0097462B"/>
    <w:rsid w:val="009747A4"/>
    <w:rsid w:val="009749F9"/>
    <w:rsid w:val="009749FA"/>
    <w:rsid w:val="00974A33"/>
    <w:rsid w:val="00974F1E"/>
    <w:rsid w:val="00974F71"/>
    <w:rsid w:val="009750AA"/>
    <w:rsid w:val="009750BD"/>
    <w:rsid w:val="00975114"/>
    <w:rsid w:val="00975568"/>
    <w:rsid w:val="00975AAD"/>
    <w:rsid w:val="00975AE4"/>
    <w:rsid w:val="00975B3F"/>
    <w:rsid w:val="00976190"/>
    <w:rsid w:val="00976217"/>
    <w:rsid w:val="009763EE"/>
    <w:rsid w:val="009765AC"/>
    <w:rsid w:val="009766C7"/>
    <w:rsid w:val="00976753"/>
    <w:rsid w:val="0097679F"/>
    <w:rsid w:val="00976ED6"/>
    <w:rsid w:val="00976EE1"/>
    <w:rsid w:val="00976F66"/>
    <w:rsid w:val="0097712E"/>
    <w:rsid w:val="00977305"/>
    <w:rsid w:val="00977340"/>
    <w:rsid w:val="00977545"/>
    <w:rsid w:val="00977900"/>
    <w:rsid w:val="0097797B"/>
    <w:rsid w:val="009779D7"/>
    <w:rsid w:val="00977C10"/>
    <w:rsid w:val="00977CE0"/>
    <w:rsid w:val="00977D00"/>
    <w:rsid w:val="00977E30"/>
    <w:rsid w:val="00977E73"/>
    <w:rsid w:val="00977EA8"/>
    <w:rsid w:val="00977F2B"/>
    <w:rsid w:val="00980028"/>
    <w:rsid w:val="009801BE"/>
    <w:rsid w:val="00980206"/>
    <w:rsid w:val="00980272"/>
    <w:rsid w:val="009802F7"/>
    <w:rsid w:val="0098056E"/>
    <w:rsid w:val="00980713"/>
    <w:rsid w:val="00980768"/>
    <w:rsid w:val="00980851"/>
    <w:rsid w:val="00980949"/>
    <w:rsid w:val="00980A19"/>
    <w:rsid w:val="00980D18"/>
    <w:rsid w:val="00980FBC"/>
    <w:rsid w:val="00980FE9"/>
    <w:rsid w:val="0098111E"/>
    <w:rsid w:val="00981149"/>
    <w:rsid w:val="0098133B"/>
    <w:rsid w:val="00981369"/>
    <w:rsid w:val="009814BE"/>
    <w:rsid w:val="00981507"/>
    <w:rsid w:val="0098156C"/>
    <w:rsid w:val="00981593"/>
    <w:rsid w:val="009816CA"/>
    <w:rsid w:val="00981815"/>
    <w:rsid w:val="009818E7"/>
    <w:rsid w:val="009819BF"/>
    <w:rsid w:val="00981A05"/>
    <w:rsid w:val="00981A08"/>
    <w:rsid w:val="00981C18"/>
    <w:rsid w:val="00981CF1"/>
    <w:rsid w:val="00981D6D"/>
    <w:rsid w:val="00981D8D"/>
    <w:rsid w:val="00981E0F"/>
    <w:rsid w:val="00981EA5"/>
    <w:rsid w:val="0098217D"/>
    <w:rsid w:val="009821FF"/>
    <w:rsid w:val="009822F2"/>
    <w:rsid w:val="0098243E"/>
    <w:rsid w:val="0098254D"/>
    <w:rsid w:val="009825BD"/>
    <w:rsid w:val="00982623"/>
    <w:rsid w:val="00982854"/>
    <w:rsid w:val="009829B0"/>
    <w:rsid w:val="009829ED"/>
    <w:rsid w:val="00982A5B"/>
    <w:rsid w:val="00982BE2"/>
    <w:rsid w:val="00982D23"/>
    <w:rsid w:val="00982D40"/>
    <w:rsid w:val="00982D6E"/>
    <w:rsid w:val="00982F57"/>
    <w:rsid w:val="0098328F"/>
    <w:rsid w:val="00983368"/>
    <w:rsid w:val="009835B3"/>
    <w:rsid w:val="00983661"/>
    <w:rsid w:val="009836DD"/>
    <w:rsid w:val="00983724"/>
    <w:rsid w:val="009837B1"/>
    <w:rsid w:val="00983876"/>
    <w:rsid w:val="00983894"/>
    <w:rsid w:val="0098393C"/>
    <w:rsid w:val="00983BCD"/>
    <w:rsid w:val="00983FE7"/>
    <w:rsid w:val="00984075"/>
    <w:rsid w:val="0098414D"/>
    <w:rsid w:val="009843A0"/>
    <w:rsid w:val="0098440B"/>
    <w:rsid w:val="0098448B"/>
    <w:rsid w:val="009846D4"/>
    <w:rsid w:val="00984A0D"/>
    <w:rsid w:val="00984AA1"/>
    <w:rsid w:val="009850B4"/>
    <w:rsid w:val="0098512E"/>
    <w:rsid w:val="009851E0"/>
    <w:rsid w:val="00985342"/>
    <w:rsid w:val="0098541C"/>
    <w:rsid w:val="0098543B"/>
    <w:rsid w:val="00985530"/>
    <w:rsid w:val="009858D6"/>
    <w:rsid w:val="00985902"/>
    <w:rsid w:val="009859E5"/>
    <w:rsid w:val="009859F1"/>
    <w:rsid w:val="00985B3D"/>
    <w:rsid w:val="00985B7A"/>
    <w:rsid w:val="00985B81"/>
    <w:rsid w:val="00985CFA"/>
    <w:rsid w:val="00985E06"/>
    <w:rsid w:val="00985E67"/>
    <w:rsid w:val="00985FE3"/>
    <w:rsid w:val="00986029"/>
    <w:rsid w:val="0098620B"/>
    <w:rsid w:val="00986319"/>
    <w:rsid w:val="00986377"/>
    <w:rsid w:val="009863B4"/>
    <w:rsid w:val="00986408"/>
    <w:rsid w:val="009868CF"/>
    <w:rsid w:val="00986B32"/>
    <w:rsid w:val="00986C3A"/>
    <w:rsid w:val="00986C7B"/>
    <w:rsid w:val="00986CCB"/>
    <w:rsid w:val="00986D20"/>
    <w:rsid w:val="00986E36"/>
    <w:rsid w:val="009870B8"/>
    <w:rsid w:val="009871D8"/>
    <w:rsid w:val="0098724F"/>
    <w:rsid w:val="009874B8"/>
    <w:rsid w:val="009877CC"/>
    <w:rsid w:val="0098784B"/>
    <w:rsid w:val="00987854"/>
    <w:rsid w:val="009878E4"/>
    <w:rsid w:val="009879DC"/>
    <w:rsid w:val="00987F52"/>
    <w:rsid w:val="009901DC"/>
    <w:rsid w:val="009902A3"/>
    <w:rsid w:val="009903A4"/>
    <w:rsid w:val="009903AA"/>
    <w:rsid w:val="009904DB"/>
    <w:rsid w:val="009906AC"/>
    <w:rsid w:val="0099092F"/>
    <w:rsid w:val="00990ABB"/>
    <w:rsid w:val="00990CE9"/>
    <w:rsid w:val="00990DE9"/>
    <w:rsid w:val="00990E1A"/>
    <w:rsid w:val="0099105F"/>
    <w:rsid w:val="009911B9"/>
    <w:rsid w:val="0099124C"/>
    <w:rsid w:val="0099135C"/>
    <w:rsid w:val="00991987"/>
    <w:rsid w:val="00991AEC"/>
    <w:rsid w:val="00991B53"/>
    <w:rsid w:val="00991E56"/>
    <w:rsid w:val="00991EF1"/>
    <w:rsid w:val="00992044"/>
    <w:rsid w:val="009921A0"/>
    <w:rsid w:val="00992200"/>
    <w:rsid w:val="00992261"/>
    <w:rsid w:val="00992292"/>
    <w:rsid w:val="009922C3"/>
    <w:rsid w:val="009927B9"/>
    <w:rsid w:val="009927FB"/>
    <w:rsid w:val="00992956"/>
    <w:rsid w:val="00992AF3"/>
    <w:rsid w:val="00992C87"/>
    <w:rsid w:val="00992D46"/>
    <w:rsid w:val="00992D99"/>
    <w:rsid w:val="00992FD4"/>
    <w:rsid w:val="00993508"/>
    <w:rsid w:val="00993670"/>
    <w:rsid w:val="0099377B"/>
    <w:rsid w:val="009937C5"/>
    <w:rsid w:val="00993807"/>
    <w:rsid w:val="00993998"/>
    <w:rsid w:val="009939EF"/>
    <w:rsid w:val="00993A90"/>
    <w:rsid w:val="00993B86"/>
    <w:rsid w:val="00993D7D"/>
    <w:rsid w:val="00993E6E"/>
    <w:rsid w:val="00993F12"/>
    <w:rsid w:val="00993F7E"/>
    <w:rsid w:val="00993F87"/>
    <w:rsid w:val="0099458A"/>
    <w:rsid w:val="0099459D"/>
    <w:rsid w:val="009946EA"/>
    <w:rsid w:val="00994889"/>
    <w:rsid w:val="00994A4C"/>
    <w:rsid w:val="00994B74"/>
    <w:rsid w:val="00994C45"/>
    <w:rsid w:val="00994DA6"/>
    <w:rsid w:val="009950C2"/>
    <w:rsid w:val="00995133"/>
    <w:rsid w:val="009951A9"/>
    <w:rsid w:val="009951E6"/>
    <w:rsid w:val="009951EB"/>
    <w:rsid w:val="00995469"/>
    <w:rsid w:val="00995539"/>
    <w:rsid w:val="00995981"/>
    <w:rsid w:val="00995A30"/>
    <w:rsid w:val="00995A66"/>
    <w:rsid w:val="00995B9A"/>
    <w:rsid w:val="00995BD4"/>
    <w:rsid w:val="00995C58"/>
    <w:rsid w:val="00995D80"/>
    <w:rsid w:val="00995EFB"/>
    <w:rsid w:val="00996074"/>
    <w:rsid w:val="0099607E"/>
    <w:rsid w:val="00996255"/>
    <w:rsid w:val="0099627F"/>
    <w:rsid w:val="009962CF"/>
    <w:rsid w:val="0099651F"/>
    <w:rsid w:val="00996828"/>
    <w:rsid w:val="00996A53"/>
    <w:rsid w:val="00996AAF"/>
    <w:rsid w:val="00996C9D"/>
    <w:rsid w:val="00996CDD"/>
    <w:rsid w:val="00996D6C"/>
    <w:rsid w:val="00996E54"/>
    <w:rsid w:val="00996E9E"/>
    <w:rsid w:val="00996F20"/>
    <w:rsid w:val="00996FFA"/>
    <w:rsid w:val="0099709D"/>
    <w:rsid w:val="009971A0"/>
    <w:rsid w:val="009972DC"/>
    <w:rsid w:val="009973BF"/>
    <w:rsid w:val="00997617"/>
    <w:rsid w:val="00997702"/>
    <w:rsid w:val="009977CC"/>
    <w:rsid w:val="0099793B"/>
    <w:rsid w:val="00997960"/>
    <w:rsid w:val="00997F90"/>
    <w:rsid w:val="009A02B0"/>
    <w:rsid w:val="009A032B"/>
    <w:rsid w:val="009A036D"/>
    <w:rsid w:val="009A0430"/>
    <w:rsid w:val="009A05E5"/>
    <w:rsid w:val="009A06A9"/>
    <w:rsid w:val="009A096E"/>
    <w:rsid w:val="009A09A1"/>
    <w:rsid w:val="009A0AC3"/>
    <w:rsid w:val="009A0AF4"/>
    <w:rsid w:val="009A0B36"/>
    <w:rsid w:val="009A0F02"/>
    <w:rsid w:val="009A0FF6"/>
    <w:rsid w:val="009A1153"/>
    <w:rsid w:val="009A11B8"/>
    <w:rsid w:val="009A14AE"/>
    <w:rsid w:val="009A1525"/>
    <w:rsid w:val="009A1636"/>
    <w:rsid w:val="009A1684"/>
    <w:rsid w:val="009A17A4"/>
    <w:rsid w:val="009A1AB4"/>
    <w:rsid w:val="009A1C65"/>
    <w:rsid w:val="009A1C6F"/>
    <w:rsid w:val="009A1CC9"/>
    <w:rsid w:val="009A2014"/>
    <w:rsid w:val="009A224F"/>
    <w:rsid w:val="009A227B"/>
    <w:rsid w:val="009A2820"/>
    <w:rsid w:val="009A2870"/>
    <w:rsid w:val="009A29C2"/>
    <w:rsid w:val="009A29CF"/>
    <w:rsid w:val="009A2A5C"/>
    <w:rsid w:val="009A2AF6"/>
    <w:rsid w:val="009A2CD7"/>
    <w:rsid w:val="009A2F7C"/>
    <w:rsid w:val="009A2F8A"/>
    <w:rsid w:val="009A30E5"/>
    <w:rsid w:val="009A3297"/>
    <w:rsid w:val="009A33EC"/>
    <w:rsid w:val="009A3934"/>
    <w:rsid w:val="009A39BA"/>
    <w:rsid w:val="009A3A7E"/>
    <w:rsid w:val="009A3B34"/>
    <w:rsid w:val="009A3B4D"/>
    <w:rsid w:val="009A3C17"/>
    <w:rsid w:val="009A3CCE"/>
    <w:rsid w:val="009A3DE1"/>
    <w:rsid w:val="009A3E8B"/>
    <w:rsid w:val="009A40BF"/>
    <w:rsid w:val="009A434C"/>
    <w:rsid w:val="009A4354"/>
    <w:rsid w:val="009A43B0"/>
    <w:rsid w:val="009A44E4"/>
    <w:rsid w:val="009A44F7"/>
    <w:rsid w:val="009A4720"/>
    <w:rsid w:val="009A478C"/>
    <w:rsid w:val="009A4D7E"/>
    <w:rsid w:val="009A4D92"/>
    <w:rsid w:val="009A4DF2"/>
    <w:rsid w:val="009A4EAE"/>
    <w:rsid w:val="009A4F9B"/>
    <w:rsid w:val="009A50EC"/>
    <w:rsid w:val="009A55DB"/>
    <w:rsid w:val="009A57D5"/>
    <w:rsid w:val="009A581A"/>
    <w:rsid w:val="009A5A04"/>
    <w:rsid w:val="009A5AE0"/>
    <w:rsid w:val="009A5BC4"/>
    <w:rsid w:val="009A5BD2"/>
    <w:rsid w:val="009A5C4C"/>
    <w:rsid w:val="009A5E60"/>
    <w:rsid w:val="009A5F87"/>
    <w:rsid w:val="009A5FBC"/>
    <w:rsid w:val="009A5FE2"/>
    <w:rsid w:val="009A6090"/>
    <w:rsid w:val="009A612F"/>
    <w:rsid w:val="009A61A3"/>
    <w:rsid w:val="009A639B"/>
    <w:rsid w:val="009A66E3"/>
    <w:rsid w:val="009A67E7"/>
    <w:rsid w:val="009A688E"/>
    <w:rsid w:val="009A6E3B"/>
    <w:rsid w:val="009A6F37"/>
    <w:rsid w:val="009A70EF"/>
    <w:rsid w:val="009A7146"/>
    <w:rsid w:val="009A7155"/>
    <w:rsid w:val="009A722F"/>
    <w:rsid w:val="009A7254"/>
    <w:rsid w:val="009A73E4"/>
    <w:rsid w:val="009A74D9"/>
    <w:rsid w:val="009A7589"/>
    <w:rsid w:val="009A7626"/>
    <w:rsid w:val="009A7932"/>
    <w:rsid w:val="009A7944"/>
    <w:rsid w:val="009A7A34"/>
    <w:rsid w:val="009A7AAE"/>
    <w:rsid w:val="009A7AD1"/>
    <w:rsid w:val="009A7C71"/>
    <w:rsid w:val="009A7D3F"/>
    <w:rsid w:val="009A7E75"/>
    <w:rsid w:val="009A7E93"/>
    <w:rsid w:val="009A7F35"/>
    <w:rsid w:val="009A7F76"/>
    <w:rsid w:val="009A7FE2"/>
    <w:rsid w:val="009B006D"/>
    <w:rsid w:val="009B0357"/>
    <w:rsid w:val="009B0722"/>
    <w:rsid w:val="009B0738"/>
    <w:rsid w:val="009B0864"/>
    <w:rsid w:val="009B0CFC"/>
    <w:rsid w:val="009B0DF9"/>
    <w:rsid w:val="009B0F68"/>
    <w:rsid w:val="009B0FA4"/>
    <w:rsid w:val="009B0FBD"/>
    <w:rsid w:val="009B100F"/>
    <w:rsid w:val="009B1292"/>
    <w:rsid w:val="009B146A"/>
    <w:rsid w:val="009B1513"/>
    <w:rsid w:val="009B1DCC"/>
    <w:rsid w:val="009B1E22"/>
    <w:rsid w:val="009B1E77"/>
    <w:rsid w:val="009B2041"/>
    <w:rsid w:val="009B2425"/>
    <w:rsid w:val="009B2431"/>
    <w:rsid w:val="009B26AE"/>
    <w:rsid w:val="009B278C"/>
    <w:rsid w:val="009B281C"/>
    <w:rsid w:val="009B2924"/>
    <w:rsid w:val="009B29B2"/>
    <w:rsid w:val="009B29B8"/>
    <w:rsid w:val="009B2A6E"/>
    <w:rsid w:val="009B2A70"/>
    <w:rsid w:val="009B2B82"/>
    <w:rsid w:val="009B3007"/>
    <w:rsid w:val="009B3319"/>
    <w:rsid w:val="009B38EC"/>
    <w:rsid w:val="009B398E"/>
    <w:rsid w:val="009B3A3D"/>
    <w:rsid w:val="009B3CE0"/>
    <w:rsid w:val="009B471E"/>
    <w:rsid w:val="009B48FE"/>
    <w:rsid w:val="009B4B42"/>
    <w:rsid w:val="009B4B49"/>
    <w:rsid w:val="009B4B94"/>
    <w:rsid w:val="009B4C6C"/>
    <w:rsid w:val="009B4C9B"/>
    <w:rsid w:val="009B4CA1"/>
    <w:rsid w:val="009B4CD4"/>
    <w:rsid w:val="009B4EEC"/>
    <w:rsid w:val="009B505F"/>
    <w:rsid w:val="009B50A3"/>
    <w:rsid w:val="009B5248"/>
    <w:rsid w:val="009B5517"/>
    <w:rsid w:val="009B55E3"/>
    <w:rsid w:val="009B5852"/>
    <w:rsid w:val="009B5986"/>
    <w:rsid w:val="009B598F"/>
    <w:rsid w:val="009B59B0"/>
    <w:rsid w:val="009B59E1"/>
    <w:rsid w:val="009B5D04"/>
    <w:rsid w:val="009B600E"/>
    <w:rsid w:val="009B63AA"/>
    <w:rsid w:val="009B6406"/>
    <w:rsid w:val="009B643A"/>
    <w:rsid w:val="009B6444"/>
    <w:rsid w:val="009B6663"/>
    <w:rsid w:val="009B6683"/>
    <w:rsid w:val="009B67C3"/>
    <w:rsid w:val="009B6809"/>
    <w:rsid w:val="009B68AA"/>
    <w:rsid w:val="009B6A05"/>
    <w:rsid w:val="009B6CD6"/>
    <w:rsid w:val="009B6EDF"/>
    <w:rsid w:val="009B704E"/>
    <w:rsid w:val="009B7060"/>
    <w:rsid w:val="009B70B8"/>
    <w:rsid w:val="009B74BE"/>
    <w:rsid w:val="009B7569"/>
    <w:rsid w:val="009B75B7"/>
    <w:rsid w:val="009B7737"/>
    <w:rsid w:val="009B774C"/>
    <w:rsid w:val="009B7956"/>
    <w:rsid w:val="009B7BE1"/>
    <w:rsid w:val="009B7CB8"/>
    <w:rsid w:val="009B7DF0"/>
    <w:rsid w:val="009B7E90"/>
    <w:rsid w:val="009C0114"/>
    <w:rsid w:val="009C01CE"/>
    <w:rsid w:val="009C0238"/>
    <w:rsid w:val="009C03D6"/>
    <w:rsid w:val="009C0532"/>
    <w:rsid w:val="009C058C"/>
    <w:rsid w:val="009C06B8"/>
    <w:rsid w:val="009C06E6"/>
    <w:rsid w:val="009C081F"/>
    <w:rsid w:val="009C0883"/>
    <w:rsid w:val="009C097C"/>
    <w:rsid w:val="009C0AC0"/>
    <w:rsid w:val="009C0CDF"/>
    <w:rsid w:val="009C0D4A"/>
    <w:rsid w:val="009C0E89"/>
    <w:rsid w:val="009C10DD"/>
    <w:rsid w:val="009C1226"/>
    <w:rsid w:val="009C17D8"/>
    <w:rsid w:val="009C19FB"/>
    <w:rsid w:val="009C1A55"/>
    <w:rsid w:val="009C1CAD"/>
    <w:rsid w:val="009C1E9B"/>
    <w:rsid w:val="009C2221"/>
    <w:rsid w:val="009C224C"/>
    <w:rsid w:val="009C23A6"/>
    <w:rsid w:val="009C2680"/>
    <w:rsid w:val="009C2B6F"/>
    <w:rsid w:val="009C2B7D"/>
    <w:rsid w:val="009C2BB3"/>
    <w:rsid w:val="009C2C0F"/>
    <w:rsid w:val="009C2C40"/>
    <w:rsid w:val="009C2D94"/>
    <w:rsid w:val="009C2F46"/>
    <w:rsid w:val="009C302F"/>
    <w:rsid w:val="009C3132"/>
    <w:rsid w:val="009C329D"/>
    <w:rsid w:val="009C32CA"/>
    <w:rsid w:val="009C3341"/>
    <w:rsid w:val="009C36F8"/>
    <w:rsid w:val="009C374A"/>
    <w:rsid w:val="009C3982"/>
    <w:rsid w:val="009C3B11"/>
    <w:rsid w:val="009C3BBD"/>
    <w:rsid w:val="009C3C10"/>
    <w:rsid w:val="009C3CAF"/>
    <w:rsid w:val="009C3D90"/>
    <w:rsid w:val="009C3DE3"/>
    <w:rsid w:val="009C3EA4"/>
    <w:rsid w:val="009C4032"/>
    <w:rsid w:val="009C4083"/>
    <w:rsid w:val="009C40D6"/>
    <w:rsid w:val="009C4172"/>
    <w:rsid w:val="009C41CC"/>
    <w:rsid w:val="009C41EF"/>
    <w:rsid w:val="009C4246"/>
    <w:rsid w:val="009C45D8"/>
    <w:rsid w:val="009C474C"/>
    <w:rsid w:val="009C4771"/>
    <w:rsid w:val="009C47E1"/>
    <w:rsid w:val="009C48C8"/>
    <w:rsid w:val="009C49D8"/>
    <w:rsid w:val="009C4ADC"/>
    <w:rsid w:val="009C4BEB"/>
    <w:rsid w:val="009C4C09"/>
    <w:rsid w:val="009C4E08"/>
    <w:rsid w:val="009C4F42"/>
    <w:rsid w:val="009C4F6B"/>
    <w:rsid w:val="009C5061"/>
    <w:rsid w:val="009C53CA"/>
    <w:rsid w:val="009C53EB"/>
    <w:rsid w:val="009C550E"/>
    <w:rsid w:val="009C58FC"/>
    <w:rsid w:val="009C5979"/>
    <w:rsid w:val="009C59C6"/>
    <w:rsid w:val="009C5A3F"/>
    <w:rsid w:val="009C5ACF"/>
    <w:rsid w:val="009C5B6D"/>
    <w:rsid w:val="009C5EB0"/>
    <w:rsid w:val="009C5EFD"/>
    <w:rsid w:val="009C5F58"/>
    <w:rsid w:val="009C5FB5"/>
    <w:rsid w:val="009C60E8"/>
    <w:rsid w:val="009C6110"/>
    <w:rsid w:val="009C620C"/>
    <w:rsid w:val="009C63A9"/>
    <w:rsid w:val="009C64BF"/>
    <w:rsid w:val="009C664D"/>
    <w:rsid w:val="009C690A"/>
    <w:rsid w:val="009C6942"/>
    <w:rsid w:val="009C6AE4"/>
    <w:rsid w:val="009C6BDF"/>
    <w:rsid w:val="009C6BFB"/>
    <w:rsid w:val="009C6E5E"/>
    <w:rsid w:val="009C6EAB"/>
    <w:rsid w:val="009C6FC0"/>
    <w:rsid w:val="009C6FC4"/>
    <w:rsid w:val="009C7009"/>
    <w:rsid w:val="009C7229"/>
    <w:rsid w:val="009C73E8"/>
    <w:rsid w:val="009C75E3"/>
    <w:rsid w:val="009C7663"/>
    <w:rsid w:val="009C7781"/>
    <w:rsid w:val="009C7790"/>
    <w:rsid w:val="009C77D2"/>
    <w:rsid w:val="009C79CB"/>
    <w:rsid w:val="009C7A89"/>
    <w:rsid w:val="009C7B41"/>
    <w:rsid w:val="009C7B72"/>
    <w:rsid w:val="009C7C7D"/>
    <w:rsid w:val="009C7ED3"/>
    <w:rsid w:val="009C7FC0"/>
    <w:rsid w:val="009D002F"/>
    <w:rsid w:val="009D0042"/>
    <w:rsid w:val="009D0078"/>
    <w:rsid w:val="009D0164"/>
    <w:rsid w:val="009D0165"/>
    <w:rsid w:val="009D016E"/>
    <w:rsid w:val="009D02CB"/>
    <w:rsid w:val="009D04D4"/>
    <w:rsid w:val="009D0634"/>
    <w:rsid w:val="009D0886"/>
    <w:rsid w:val="009D08FA"/>
    <w:rsid w:val="009D0AA6"/>
    <w:rsid w:val="009D0CD9"/>
    <w:rsid w:val="009D0FC7"/>
    <w:rsid w:val="009D1532"/>
    <w:rsid w:val="009D1548"/>
    <w:rsid w:val="009D1606"/>
    <w:rsid w:val="009D179C"/>
    <w:rsid w:val="009D17CC"/>
    <w:rsid w:val="009D17D8"/>
    <w:rsid w:val="009D1A0D"/>
    <w:rsid w:val="009D1BC1"/>
    <w:rsid w:val="009D1D1E"/>
    <w:rsid w:val="009D1D23"/>
    <w:rsid w:val="009D1DCD"/>
    <w:rsid w:val="009D1DF9"/>
    <w:rsid w:val="009D2065"/>
    <w:rsid w:val="009D20B2"/>
    <w:rsid w:val="009D2317"/>
    <w:rsid w:val="009D2324"/>
    <w:rsid w:val="009D2524"/>
    <w:rsid w:val="009D271A"/>
    <w:rsid w:val="009D295C"/>
    <w:rsid w:val="009D2A18"/>
    <w:rsid w:val="009D2B3C"/>
    <w:rsid w:val="009D2BAD"/>
    <w:rsid w:val="009D2BC1"/>
    <w:rsid w:val="009D2EBB"/>
    <w:rsid w:val="009D2F22"/>
    <w:rsid w:val="009D2F5E"/>
    <w:rsid w:val="009D2FC4"/>
    <w:rsid w:val="009D32BE"/>
    <w:rsid w:val="009D3644"/>
    <w:rsid w:val="009D3879"/>
    <w:rsid w:val="009D389E"/>
    <w:rsid w:val="009D3D93"/>
    <w:rsid w:val="009D3DE3"/>
    <w:rsid w:val="009D3F01"/>
    <w:rsid w:val="009D3F42"/>
    <w:rsid w:val="009D3F85"/>
    <w:rsid w:val="009D41F6"/>
    <w:rsid w:val="009D4328"/>
    <w:rsid w:val="009D4498"/>
    <w:rsid w:val="009D44BA"/>
    <w:rsid w:val="009D4819"/>
    <w:rsid w:val="009D4A04"/>
    <w:rsid w:val="009D4E23"/>
    <w:rsid w:val="009D4E64"/>
    <w:rsid w:val="009D4F84"/>
    <w:rsid w:val="009D5495"/>
    <w:rsid w:val="009D552F"/>
    <w:rsid w:val="009D5548"/>
    <w:rsid w:val="009D557F"/>
    <w:rsid w:val="009D5926"/>
    <w:rsid w:val="009D5A50"/>
    <w:rsid w:val="009D5BC5"/>
    <w:rsid w:val="009D5BE3"/>
    <w:rsid w:val="009D5C6B"/>
    <w:rsid w:val="009D5DAE"/>
    <w:rsid w:val="009D5E39"/>
    <w:rsid w:val="009D5E8E"/>
    <w:rsid w:val="009D619B"/>
    <w:rsid w:val="009D6274"/>
    <w:rsid w:val="009D645E"/>
    <w:rsid w:val="009D65FD"/>
    <w:rsid w:val="009D66C6"/>
    <w:rsid w:val="009D67E3"/>
    <w:rsid w:val="009D68D0"/>
    <w:rsid w:val="009D7066"/>
    <w:rsid w:val="009D70E7"/>
    <w:rsid w:val="009D71BB"/>
    <w:rsid w:val="009D73C4"/>
    <w:rsid w:val="009D778C"/>
    <w:rsid w:val="009D77B6"/>
    <w:rsid w:val="009D78DB"/>
    <w:rsid w:val="009D7A9D"/>
    <w:rsid w:val="009D7AB0"/>
    <w:rsid w:val="009E001E"/>
    <w:rsid w:val="009E0052"/>
    <w:rsid w:val="009E044E"/>
    <w:rsid w:val="009E045E"/>
    <w:rsid w:val="009E0679"/>
    <w:rsid w:val="009E0760"/>
    <w:rsid w:val="009E083F"/>
    <w:rsid w:val="009E08BA"/>
    <w:rsid w:val="009E0902"/>
    <w:rsid w:val="009E0E57"/>
    <w:rsid w:val="009E0E7C"/>
    <w:rsid w:val="009E0EC5"/>
    <w:rsid w:val="009E1378"/>
    <w:rsid w:val="009E1453"/>
    <w:rsid w:val="009E16F1"/>
    <w:rsid w:val="009E1809"/>
    <w:rsid w:val="009E181C"/>
    <w:rsid w:val="009E18DC"/>
    <w:rsid w:val="009E19E1"/>
    <w:rsid w:val="009E1A36"/>
    <w:rsid w:val="009E1A52"/>
    <w:rsid w:val="009E1AEF"/>
    <w:rsid w:val="009E1BAF"/>
    <w:rsid w:val="009E1BFE"/>
    <w:rsid w:val="009E1CED"/>
    <w:rsid w:val="009E1D7A"/>
    <w:rsid w:val="009E1DD6"/>
    <w:rsid w:val="009E1E25"/>
    <w:rsid w:val="009E2004"/>
    <w:rsid w:val="009E23F2"/>
    <w:rsid w:val="009E25B2"/>
    <w:rsid w:val="009E2857"/>
    <w:rsid w:val="009E292B"/>
    <w:rsid w:val="009E29E8"/>
    <w:rsid w:val="009E2C1B"/>
    <w:rsid w:val="009E2E00"/>
    <w:rsid w:val="009E2F4B"/>
    <w:rsid w:val="009E2F89"/>
    <w:rsid w:val="009E30A2"/>
    <w:rsid w:val="009E30BD"/>
    <w:rsid w:val="009E30C7"/>
    <w:rsid w:val="009E314C"/>
    <w:rsid w:val="009E340E"/>
    <w:rsid w:val="009E3492"/>
    <w:rsid w:val="009E373E"/>
    <w:rsid w:val="009E3915"/>
    <w:rsid w:val="009E3B89"/>
    <w:rsid w:val="009E3BD1"/>
    <w:rsid w:val="009E3C54"/>
    <w:rsid w:val="009E3D20"/>
    <w:rsid w:val="009E3DD7"/>
    <w:rsid w:val="009E3E8C"/>
    <w:rsid w:val="009E3FC5"/>
    <w:rsid w:val="009E41A6"/>
    <w:rsid w:val="009E4256"/>
    <w:rsid w:val="009E42E5"/>
    <w:rsid w:val="009E444D"/>
    <w:rsid w:val="009E44C8"/>
    <w:rsid w:val="009E44CE"/>
    <w:rsid w:val="009E4580"/>
    <w:rsid w:val="009E4676"/>
    <w:rsid w:val="009E46F6"/>
    <w:rsid w:val="009E4752"/>
    <w:rsid w:val="009E47A9"/>
    <w:rsid w:val="009E497A"/>
    <w:rsid w:val="009E49DE"/>
    <w:rsid w:val="009E4A59"/>
    <w:rsid w:val="009E4B6B"/>
    <w:rsid w:val="009E4BEA"/>
    <w:rsid w:val="009E4DB2"/>
    <w:rsid w:val="009E4DF2"/>
    <w:rsid w:val="009E4E2A"/>
    <w:rsid w:val="009E4EE9"/>
    <w:rsid w:val="009E504E"/>
    <w:rsid w:val="009E5171"/>
    <w:rsid w:val="009E51B5"/>
    <w:rsid w:val="009E5282"/>
    <w:rsid w:val="009E52D5"/>
    <w:rsid w:val="009E5322"/>
    <w:rsid w:val="009E537A"/>
    <w:rsid w:val="009E54EC"/>
    <w:rsid w:val="009E56DA"/>
    <w:rsid w:val="009E5950"/>
    <w:rsid w:val="009E59A2"/>
    <w:rsid w:val="009E59AB"/>
    <w:rsid w:val="009E5A99"/>
    <w:rsid w:val="009E5BD7"/>
    <w:rsid w:val="009E5EFA"/>
    <w:rsid w:val="009E630B"/>
    <w:rsid w:val="009E63D8"/>
    <w:rsid w:val="009E641B"/>
    <w:rsid w:val="009E647C"/>
    <w:rsid w:val="009E64FF"/>
    <w:rsid w:val="009E6652"/>
    <w:rsid w:val="009E666E"/>
    <w:rsid w:val="009E66B0"/>
    <w:rsid w:val="009E66B4"/>
    <w:rsid w:val="009E6728"/>
    <w:rsid w:val="009E682B"/>
    <w:rsid w:val="009E685E"/>
    <w:rsid w:val="009E6A2F"/>
    <w:rsid w:val="009E6A61"/>
    <w:rsid w:val="009E6CB2"/>
    <w:rsid w:val="009E6D13"/>
    <w:rsid w:val="009E6E48"/>
    <w:rsid w:val="009E707F"/>
    <w:rsid w:val="009E7135"/>
    <w:rsid w:val="009E72E6"/>
    <w:rsid w:val="009E7322"/>
    <w:rsid w:val="009E7343"/>
    <w:rsid w:val="009E73AD"/>
    <w:rsid w:val="009E746A"/>
    <w:rsid w:val="009E74CF"/>
    <w:rsid w:val="009E7A98"/>
    <w:rsid w:val="009E7AFB"/>
    <w:rsid w:val="009E7BB5"/>
    <w:rsid w:val="009E7C11"/>
    <w:rsid w:val="009E7C4F"/>
    <w:rsid w:val="009E7CA1"/>
    <w:rsid w:val="009E7CCE"/>
    <w:rsid w:val="009E7D4D"/>
    <w:rsid w:val="009E7D6B"/>
    <w:rsid w:val="009E7EC8"/>
    <w:rsid w:val="009E7EF6"/>
    <w:rsid w:val="009E7F60"/>
    <w:rsid w:val="009E7FEB"/>
    <w:rsid w:val="009F0113"/>
    <w:rsid w:val="009F05D3"/>
    <w:rsid w:val="009F065B"/>
    <w:rsid w:val="009F0709"/>
    <w:rsid w:val="009F0A0B"/>
    <w:rsid w:val="009F0B81"/>
    <w:rsid w:val="009F0BE0"/>
    <w:rsid w:val="009F0BF8"/>
    <w:rsid w:val="009F0C00"/>
    <w:rsid w:val="009F0C1E"/>
    <w:rsid w:val="009F0CE2"/>
    <w:rsid w:val="009F0D0C"/>
    <w:rsid w:val="009F0EB0"/>
    <w:rsid w:val="009F0ED0"/>
    <w:rsid w:val="009F10D4"/>
    <w:rsid w:val="009F10D7"/>
    <w:rsid w:val="009F1160"/>
    <w:rsid w:val="009F1395"/>
    <w:rsid w:val="009F1448"/>
    <w:rsid w:val="009F14C0"/>
    <w:rsid w:val="009F1982"/>
    <w:rsid w:val="009F19A9"/>
    <w:rsid w:val="009F1AC8"/>
    <w:rsid w:val="009F1B99"/>
    <w:rsid w:val="009F1BF3"/>
    <w:rsid w:val="009F1DE8"/>
    <w:rsid w:val="009F2374"/>
    <w:rsid w:val="009F23FF"/>
    <w:rsid w:val="009F242E"/>
    <w:rsid w:val="009F2456"/>
    <w:rsid w:val="009F24A4"/>
    <w:rsid w:val="009F24B8"/>
    <w:rsid w:val="009F2586"/>
    <w:rsid w:val="009F2634"/>
    <w:rsid w:val="009F271F"/>
    <w:rsid w:val="009F2747"/>
    <w:rsid w:val="009F2945"/>
    <w:rsid w:val="009F2B15"/>
    <w:rsid w:val="009F2B6D"/>
    <w:rsid w:val="009F2C18"/>
    <w:rsid w:val="009F2C31"/>
    <w:rsid w:val="009F2FB6"/>
    <w:rsid w:val="009F2FCE"/>
    <w:rsid w:val="009F303C"/>
    <w:rsid w:val="009F31D1"/>
    <w:rsid w:val="009F31FF"/>
    <w:rsid w:val="009F331A"/>
    <w:rsid w:val="009F3330"/>
    <w:rsid w:val="009F3517"/>
    <w:rsid w:val="009F362D"/>
    <w:rsid w:val="009F365C"/>
    <w:rsid w:val="009F369D"/>
    <w:rsid w:val="009F3810"/>
    <w:rsid w:val="009F3C31"/>
    <w:rsid w:val="009F3E71"/>
    <w:rsid w:val="009F3F4E"/>
    <w:rsid w:val="009F3F76"/>
    <w:rsid w:val="009F3FA0"/>
    <w:rsid w:val="009F411A"/>
    <w:rsid w:val="009F4129"/>
    <w:rsid w:val="009F4323"/>
    <w:rsid w:val="009F4782"/>
    <w:rsid w:val="009F49FA"/>
    <w:rsid w:val="009F4ABA"/>
    <w:rsid w:val="009F4B0B"/>
    <w:rsid w:val="009F4DA9"/>
    <w:rsid w:val="009F5039"/>
    <w:rsid w:val="009F5083"/>
    <w:rsid w:val="009F508E"/>
    <w:rsid w:val="009F50A0"/>
    <w:rsid w:val="009F513A"/>
    <w:rsid w:val="009F53C5"/>
    <w:rsid w:val="009F55DB"/>
    <w:rsid w:val="009F5642"/>
    <w:rsid w:val="009F593A"/>
    <w:rsid w:val="009F5A6E"/>
    <w:rsid w:val="009F5B35"/>
    <w:rsid w:val="009F5C09"/>
    <w:rsid w:val="009F5C42"/>
    <w:rsid w:val="009F5DBF"/>
    <w:rsid w:val="009F5ED2"/>
    <w:rsid w:val="009F5F13"/>
    <w:rsid w:val="009F5F9A"/>
    <w:rsid w:val="009F619D"/>
    <w:rsid w:val="009F643E"/>
    <w:rsid w:val="009F6A48"/>
    <w:rsid w:val="009F6AC0"/>
    <w:rsid w:val="009F6B5A"/>
    <w:rsid w:val="009F6BB5"/>
    <w:rsid w:val="009F6E64"/>
    <w:rsid w:val="009F6EF4"/>
    <w:rsid w:val="009F7117"/>
    <w:rsid w:val="009F7178"/>
    <w:rsid w:val="009F7624"/>
    <w:rsid w:val="009F7647"/>
    <w:rsid w:val="009F7B31"/>
    <w:rsid w:val="009F7CE9"/>
    <w:rsid w:val="009F7DA0"/>
    <w:rsid w:val="009F7ECD"/>
    <w:rsid w:val="00A00081"/>
    <w:rsid w:val="00A000D9"/>
    <w:rsid w:val="00A00123"/>
    <w:rsid w:val="00A00272"/>
    <w:rsid w:val="00A0037A"/>
    <w:rsid w:val="00A003B9"/>
    <w:rsid w:val="00A00527"/>
    <w:rsid w:val="00A0053D"/>
    <w:rsid w:val="00A00557"/>
    <w:rsid w:val="00A00600"/>
    <w:rsid w:val="00A0064E"/>
    <w:rsid w:val="00A006D2"/>
    <w:rsid w:val="00A006F0"/>
    <w:rsid w:val="00A006FB"/>
    <w:rsid w:val="00A006FC"/>
    <w:rsid w:val="00A00802"/>
    <w:rsid w:val="00A00847"/>
    <w:rsid w:val="00A00A74"/>
    <w:rsid w:val="00A00B42"/>
    <w:rsid w:val="00A00C92"/>
    <w:rsid w:val="00A00F9C"/>
    <w:rsid w:val="00A01005"/>
    <w:rsid w:val="00A0134C"/>
    <w:rsid w:val="00A0139E"/>
    <w:rsid w:val="00A013EB"/>
    <w:rsid w:val="00A015C7"/>
    <w:rsid w:val="00A01685"/>
    <w:rsid w:val="00A017E8"/>
    <w:rsid w:val="00A01A09"/>
    <w:rsid w:val="00A01B22"/>
    <w:rsid w:val="00A01B2D"/>
    <w:rsid w:val="00A01DB0"/>
    <w:rsid w:val="00A01FAA"/>
    <w:rsid w:val="00A0200B"/>
    <w:rsid w:val="00A0207C"/>
    <w:rsid w:val="00A021F1"/>
    <w:rsid w:val="00A022BA"/>
    <w:rsid w:val="00A0235A"/>
    <w:rsid w:val="00A02543"/>
    <w:rsid w:val="00A02557"/>
    <w:rsid w:val="00A025CD"/>
    <w:rsid w:val="00A02760"/>
    <w:rsid w:val="00A0291F"/>
    <w:rsid w:val="00A02B7E"/>
    <w:rsid w:val="00A02BBE"/>
    <w:rsid w:val="00A02C04"/>
    <w:rsid w:val="00A02C9C"/>
    <w:rsid w:val="00A02CD2"/>
    <w:rsid w:val="00A02ECD"/>
    <w:rsid w:val="00A02F33"/>
    <w:rsid w:val="00A03250"/>
    <w:rsid w:val="00A03332"/>
    <w:rsid w:val="00A033AF"/>
    <w:rsid w:val="00A034AE"/>
    <w:rsid w:val="00A035DB"/>
    <w:rsid w:val="00A035EC"/>
    <w:rsid w:val="00A0370D"/>
    <w:rsid w:val="00A03751"/>
    <w:rsid w:val="00A03765"/>
    <w:rsid w:val="00A03998"/>
    <w:rsid w:val="00A03A5E"/>
    <w:rsid w:val="00A03A62"/>
    <w:rsid w:val="00A03A6D"/>
    <w:rsid w:val="00A03C28"/>
    <w:rsid w:val="00A03C3D"/>
    <w:rsid w:val="00A03DBA"/>
    <w:rsid w:val="00A03EF5"/>
    <w:rsid w:val="00A04237"/>
    <w:rsid w:val="00A042A2"/>
    <w:rsid w:val="00A0466E"/>
    <w:rsid w:val="00A047DD"/>
    <w:rsid w:val="00A04988"/>
    <w:rsid w:val="00A04A83"/>
    <w:rsid w:val="00A04FD5"/>
    <w:rsid w:val="00A05018"/>
    <w:rsid w:val="00A0501A"/>
    <w:rsid w:val="00A052E7"/>
    <w:rsid w:val="00A05563"/>
    <w:rsid w:val="00A05834"/>
    <w:rsid w:val="00A058C6"/>
    <w:rsid w:val="00A05E73"/>
    <w:rsid w:val="00A05EAE"/>
    <w:rsid w:val="00A05EC4"/>
    <w:rsid w:val="00A05FFF"/>
    <w:rsid w:val="00A0619C"/>
    <w:rsid w:val="00A061DE"/>
    <w:rsid w:val="00A06578"/>
    <w:rsid w:val="00A06894"/>
    <w:rsid w:val="00A06ABE"/>
    <w:rsid w:val="00A06B0F"/>
    <w:rsid w:val="00A06BBB"/>
    <w:rsid w:val="00A06D58"/>
    <w:rsid w:val="00A07194"/>
    <w:rsid w:val="00A07207"/>
    <w:rsid w:val="00A07269"/>
    <w:rsid w:val="00A07279"/>
    <w:rsid w:val="00A07302"/>
    <w:rsid w:val="00A07548"/>
    <w:rsid w:val="00A075AA"/>
    <w:rsid w:val="00A07640"/>
    <w:rsid w:val="00A07703"/>
    <w:rsid w:val="00A0783A"/>
    <w:rsid w:val="00A07A45"/>
    <w:rsid w:val="00A07A89"/>
    <w:rsid w:val="00A07ACE"/>
    <w:rsid w:val="00A07D16"/>
    <w:rsid w:val="00A07D74"/>
    <w:rsid w:val="00A07DB6"/>
    <w:rsid w:val="00A07DF1"/>
    <w:rsid w:val="00A07EB5"/>
    <w:rsid w:val="00A07EC7"/>
    <w:rsid w:val="00A1009B"/>
    <w:rsid w:val="00A10113"/>
    <w:rsid w:val="00A10593"/>
    <w:rsid w:val="00A105AD"/>
    <w:rsid w:val="00A1066D"/>
    <w:rsid w:val="00A10685"/>
    <w:rsid w:val="00A10713"/>
    <w:rsid w:val="00A107F0"/>
    <w:rsid w:val="00A1098D"/>
    <w:rsid w:val="00A109E6"/>
    <w:rsid w:val="00A10AA7"/>
    <w:rsid w:val="00A10E0C"/>
    <w:rsid w:val="00A10E16"/>
    <w:rsid w:val="00A10E7A"/>
    <w:rsid w:val="00A10F59"/>
    <w:rsid w:val="00A1109B"/>
    <w:rsid w:val="00A11487"/>
    <w:rsid w:val="00A1148F"/>
    <w:rsid w:val="00A114B1"/>
    <w:rsid w:val="00A114D1"/>
    <w:rsid w:val="00A1162A"/>
    <w:rsid w:val="00A11718"/>
    <w:rsid w:val="00A118E0"/>
    <w:rsid w:val="00A11934"/>
    <w:rsid w:val="00A11AF2"/>
    <w:rsid w:val="00A11BF0"/>
    <w:rsid w:val="00A11CBF"/>
    <w:rsid w:val="00A11D44"/>
    <w:rsid w:val="00A11D5C"/>
    <w:rsid w:val="00A11D7E"/>
    <w:rsid w:val="00A11E5B"/>
    <w:rsid w:val="00A11FAB"/>
    <w:rsid w:val="00A11FD7"/>
    <w:rsid w:val="00A1204F"/>
    <w:rsid w:val="00A12301"/>
    <w:rsid w:val="00A1231D"/>
    <w:rsid w:val="00A123C5"/>
    <w:rsid w:val="00A1261C"/>
    <w:rsid w:val="00A1264E"/>
    <w:rsid w:val="00A1292C"/>
    <w:rsid w:val="00A12EBD"/>
    <w:rsid w:val="00A1306D"/>
    <w:rsid w:val="00A131EA"/>
    <w:rsid w:val="00A13319"/>
    <w:rsid w:val="00A1349D"/>
    <w:rsid w:val="00A13882"/>
    <w:rsid w:val="00A13966"/>
    <w:rsid w:val="00A139DE"/>
    <w:rsid w:val="00A13B1B"/>
    <w:rsid w:val="00A13B8A"/>
    <w:rsid w:val="00A13C41"/>
    <w:rsid w:val="00A13CB2"/>
    <w:rsid w:val="00A13CCA"/>
    <w:rsid w:val="00A13E54"/>
    <w:rsid w:val="00A13E82"/>
    <w:rsid w:val="00A14040"/>
    <w:rsid w:val="00A140D1"/>
    <w:rsid w:val="00A14119"/>
    <w:rsid w:val="00A141B7"/>
    <w:rsid w:val="00A143DB"/>
    <w:rsid w:val="00A1457F"/>
    <w:rsid w:val="00A14B0D"/>
    <w:rsid w:val="00A14D43"/>
    <w:rsid w:val="00A14F72"/>
    <w:rsid w:val="00A1516B"/>
    <w:rsid w:val="00A15364"/>
    <w:rsid w:val="00A155F3"/>
    <w:rsid w:val="00A155FF"/>
    <w:rsid w:val="00A157AB"/>
    <w:rsid w:val="00A157D1"/>
    <w:rsid w:val="00A15889"/>
    <w:rsid w:val="00A15A03"/>
    <w:rsid w:val="00A15A47"/>
    <w:rsid w:val="00A15C32"/>
    <w:rsid w:val="00A15CCA"/>
    <w:rsid w:val="00A15D31"/>
    <w:rsid w:val="00A15E42"/>
    <w:rsid w:val="00A15F97"/>
    <w:rsid w:val="00A160D5"/>
    <w:rsid w:val="00A1615D"/>
    <w:rsid w:val="00A162C3"/>
    <w:rsid w:val="00A162E3"/>
    <w:rsid w:val="00A16361"/>
    <w:rsid w:val="00A163F0"/>
    <w:rsid w:val="00A16483"/>
    <w:rsid w:val="00A16552"/>
    <w:rsid w:val="00A16697"/>
    <w:rsid w:val="00A16768"/>
    <w:rsid w:val="00A168B4"/>
    <w:rsid w:val="00A169C8"/>
    <w:rsid w:val="00A16B20"/>
    <w:rsid w:val="00A16B5B"/>
    <w:rsid w:val="00A16C44"/>
    <w:rsid w:val="00A17361"/>
    <w:rsid w:val="00A1745F"/>
    <w:rsid w:val="00A174F1"/>
    <w:rsid w:val="00A178C5"/>
    <w:rsid w:val="00A17CE0"/>
    <w:rsid w:val="00A17D85"/>
    <w:rsid w:val="00A17DF5"/>
    <w:rsid w:val="00A17F8D"/>
    <w:rsid w:val="00A17F93"/>
    <w:rsid w:val="00A20029"/>
    <w:rsid w:val="00A20204"/>
    <w:rsid w:val="00A2028C"/>
    <w:rsid w:val="00A20453"/>
    <w:rsid w:val="00A2047B"/>
    <w:rsid w:val="00A20493"/>
    <w:rsid w:val="00A2057C"/>
    <w:rsid w:val="00A20603"/>
    <w:rsid w:val="00A2087E"/>
    <w:rsid w:val="00A2089B"/>
    <w:rsid w:val="00A208E5"/>
    <w:rsid w:val="00A20C45"/>
    <w:rsid w:val="00A20C48"/>
    <w:rsid w:val="00A20F88"/>
    <w:rsid w:val="00A2105A"/>
    <w:rsid w:val="00A210B1"/>
    <w:rsid w:val="00A2113D"/>
    <w:rsid w:val="00A2114E"/>
    <w:rsid w:val="00A211C2"/>
    <w:rsid w:val="00A2121C"/>
    <w:rsid w:val="00A212EC"/>
    <w:rsid w:val="00A215A0"/>
    <w:rsid w:val="00A216E5"/>
    <w:rsid w:val="00A21742"/>
    <w:rsid w:val="00A21854"/>
    <w:rsid w:val="00A21937"/>
    <w:rsid w:val="00A21A58"/>
    <w:rsid w:val="00A21B62"/>
    <w:rsid w:val="00A21C76"/>
    <w:rsid w:val="00A21F49"/>
    <w:rsid w:val="00A21FFA"/>
    <w:rsid w:val="00A221C4"/>
    <w:rsid w:val="00A221FF"/>
    <w:rsid w:val="00A22280"/>
    <w:rsid w:val="00A22552"/>
    <w:rsid w:val="00A22605"/>
    <w:rsid w:val="00A22756"/>
    <w:rsid w:val="00A22A87"/>
    <w:rsid w:val="00A22CDC"/>
    <w:rsid w:val="00A22CE6"/>
    <w:rsid w:val="00A22F5C"/>
    <w:rsid w:val="00A2306F"/>
    <w:rsid w:val="00A230BD"/>
    <w:rsid w:val="00A230C5"/>
    <w:rsid w:val="00A2314D"/>
    <w:rsid w:val="00A23197"/>
    <w:rsid w:val="00A23331"/>
    <w:rsid w:val="00A2335F"/>
    <w:rsid w:val="00A23437"/>
    <w:rsid w:val="00A234D5"/>
    <w:rsid w:val="00A234F8"/>
    <w:rsid w:val="00A23737"/>
    <w:rsid w:val="00A23773"/>
    <w:rsid w:val="00A237C4"/>
    <w:rsid w:val="00A2388D"/>
    <w:rsid w:val="00A23915"/>
    <w:rsid w:val="00A23B46"/>
    <w:rsid w:val="00A23B8F"/>
    <w:rsid w:val="00A23D1D"/>
    <w:rsid w:val="00A23F28"/>
    <w:rsid w:val="00A23F83"/>
    <w:rsid w:val="00A2412E"/>
    <w:rsid w:val="00A24296"/>
    <w:rsid w:val="00A24315"/>
    <w:rsid w:val="00A24535"/>
    <w:rsid w:val="00A2460C"/>
    <w:rsid w:val="00A24640"/>
    <w:rsid w:val="00A24CB4"/>
    <w:rsid w:val="00A24ED7"/>
    <w:rsid w:val="00A2506D"/>
    <w:rsid w:val="00A2509F"/>
    <w:rsid w:val="00A251D6"/>
    <w:rsid w:val="00A25436"/>
    <w:rsid w:val="00A25531"/>
    <w:rsid w:val="00A25606"/>
    <w:rsid w:val="00A25736"/>
    <w:rsid w:val="00A2578C"/>
    <w:rsid w:val="00A25802"/>
    <w:rsid w:val="00A25A28"/>
    <w:rsid w:val="00A25A45"/>
    <w:rsid w:val="00A25A47"/>
    <w:rsid w:val="00A25B36"/>
    <w:rsid w:val="00A25D17"/>
    <w:rsid w:val="00A25E05"/>
    <w:rsid w:val="00A25E92"/>
    <w:rsid w:val="00A262B6"/>
    <w:rsid w:val="00A262EE"/>
    <w:rsid w:val="00A2639E"/>
    <w:rsid w:val="00A265CB"/>
    <w:rsid w:val="00A26717"/>
    <w:rsid w:val="00A2674A"/>
    <w:rsid w:val="00A26783"/>
    <w:rsid w:val="00A26AB0"/>
    <w:rsid w:val="00A26B00"/>
    <w:rsid w:val="00A26C44"/>
    <w:rsid w:val="00A26D4B"/>
    <w:rsid w:val="00A27028"/>
    <w:rsid w:val="00A2706F"/>
    <w:rsid w:val="00A271EE"/>
    <w:rsid w:val="00A276A5"/>
    <w:rsid w:val="00A27712"/>
    <w:rsid w:val="00A27743"/>
    <w:rsid w:val="00A27770"/>
    <w:rsid w:val="00A278E5"/>
    <w:rsid w:val="00A27D40"/>
    <w:rsid w:val="00A27D99"/>
    <w:rsid w:val="00A3000D"/>
    <w:rsid w:val="00A3044B"/>
    <w:rsid w:val="00A30514"/>
    <w:rsid w:val="00A308BC"/>
    <w:rsid w:val="00A30920"/>
    <w:rsid w:val="00A30976"/>
    <w:rsid w:val="00A309E2"/>
    <w:rsid w:val="00A309FD"/>
    <w:rsid w:val="00A30B4A"/>
    <w:rsid w:val="00A30BC5"/>
    <w:rsid w:val="00A30DC5"/>
    <w:rsid w:val="00A30DFB"/>
    <w:rsid w:val="00A30E4C"/>
    <w:rsid w:val="00A30F1A"/>
    <w:rsid w:val="00A3110B"/>
    <w:rsid w:val="00A3134B"/>
    <w:rsid w:val="00A31374"/>
    <w:rsid w:val="00A3168A"/>
    <w:rsid w:val="00A318F8"/>
    <w:rsid w:val="00A31989"/>
    <w:rsid w:val="00A319A8"/>
    <w:rsid w:val="00A31B11"/>
    <w:rsid w:val="00A31D44"/>
    <w:rsid w:val="00A320EE"/>
    <w:rsid w:val="00A3216A"/>
    <w:rsid w:val="00A32230"/>
    <w:rsid w:val="00A32278"/>
    <w:rsid w:val="00A3229C"/>
    <w:rsid w:val="00A323EB"/>
    <w:rsid w:val="00A3250E"/>
    <w:rsid w:val="00A3250F"/>
    <w:rsid w:val="00A326A9"/>
    <w:rsid w:val="00A3282E"/>
    <w:rsid w:val="00A32955"/>
    <w:rsid w:val="00A32AB6"/>
    <w:rsid w:val="00A32C61"/>
    <w:rsid w:val="00A32CF5"/>
    <w:rsid w:val="00A32FC4"/>
    <w:rsid w:val="00A33010"/>
    <w:rsid w:val="00A3345C"/>
    <w:rsid w:val="00A3355B"/>
    <w:rsid w:val="00A336E0"/>
    <w:rsid w:val="00A3372A"/>
    <w:rsid w:val="00A33769"/>
    <w:rsid w:val="00A3380A"/>
    <w:rsid w:val="00A33A99"/>
    <w:rsid w:val="00A33B0C"/>
    <w:rsid w:val="00A33B2F"/>
    <w:rsid w:val="00A33BA5"/>
    <w:rsid w:val="00A33D54"/>
    <w:rsid w:val="00A340E5"/>
    <w:rsid w:val="00A3433A"/>
    <w:rsid w:val="00A34554"/>
    <w:rsid w:val="00A34757"/>
    <w:rsid w:val="00A34A3D"/>
    <w:rsid w:val="00A34A49"/>
    <w:rsid w:val="00A34AC4"/>
    <w:rsid w:val="00A34B71"/>
    <w:rsid w:val="00A34E3D"/>
    <w:rsid w:val="00A34E43"/>
    <w:rsid w:val="00A3506E"/>
    <w:rsid w:val="00A35185"/>
    <w:rsid w:val="00A354DC"/>
    <w:rsid w:val="00A356C2"/>
    <w:rsid w:val="00A35810"/>
    <w:rsid w:val="00A358E0"/>
    <w:rsid w:val="00A359EF"/>
    <w:rsid w:val="00A35CFF"/>
    <w:rsid w:val="00A35F0E"/>
    <w:rsid w:val="00A360E2"/>
    <w:rsid w:val="00A3624F"/>
    <w:rsid w:val="00A366CF"/>
    <w:rsid w:val="00A367B8"/>
    <w:rsid w:val="00A36B6D"/>
    <w:rsid w:val="00A36B84"/>
    <w:rsid w:val="00A36D58"/>
    <w:rsid w:val="00A36D66"/>
    <w:rsid w:val="00A36FC3"/>
    <w:rsid w:val="00A370D5"/>
    <w:rsid w:val="00A37110"/>
    <w:rsid w:val="00A3738E"/>
    <w:rsid w:val="00A37417"/>
    <w:rsid w:val="00A37744"/>
    <w:rsid w:val="00A3783D"/>
    <w:rsid w:val="00A37A3A"/>
    <w:rsid w:val="00A37B48"/>
    <w:rsid w:val="00A37BB4"/>
    <w:rsid w:val="00A37C41"/>
    <w:rsid w:val="00A37EDA"/>
    <w:rsid w:val="00A37F07"/>
    <w:rsid w:val="00A37FB9"/>
    <w:rsid w:val="00A4008F"/>
    <w:rsid w:val="00A401F2"/>
    <w:rsid w:val="00A402EE"/>
    <w:rsid w:val="00A40335"/>
    <w:rsid w:val="00A4035B"/>
    <w:rsid w:val="00A4037A"/>
    <w:rsid w:val="00A40506"/>
    <w:rsid w:val="00A40519"/>
    <w:rsid w:val="00A405CD"/>
    <w:rsid w:val="00A40632"/>
    <w:rsid w:val="00A40951"/>
    <w:rsid w:val="00A40A03"/>
    <w:rsid w:val="00A40A5C"/>
    <w:rsid w:val="00A40E96"/>
    <w:rsid w:val="00A40FA4"/>
    <w:rsid w:val="00A4113F"/>
    <w:rsid w:val="00A413AA"/>
    <w:rsid w:val="00A413EA"/>
    <w:rsid w:val="00A41441"/>
    <w:rsid w:val="00A415AB"/>
    <w:rsid w:val="00A41676"/>
    <w:rsid w:val="00A416AC"/>
    <w:rsid w:val="00A4170A"/>
    <w:rsid w:val="00A41817"/>
    <w:rsid w:val="00A41879"/>
    <w:rsid w:val="00A418A9"/>
    <w:rsid w:val="00A419A4"/>
    <w:rsid w:val="00A41A30"/>
    <w:rsid w:val="00A41C27"/>
    <w:rsid w:val="00A41CBA"/>
    <w:rsid w:val="00A41DCF"/>
    <w:rsid w:val="00A41F26"/>
    <w:rsid w:val="00A41F47"/>
    <w:rsid w:val="00A42224"/>
    <w:rsid w:val="00A4227E"/>
    <w:rsid w:val="00A4251C"/>
    <w:rsid w:val="00A42533"/>
    <w:rsid w:val="00A42584"/>
    <w:rsid w:val="00A426F9"/>
    <w:rsid w:val="00A42862"/>
    <w:rsid w:val="00A42890"/>
    <w:rsid w:val="00A42D06"/>
    <w:rsid w:val="00A42EC8"/>
    <w:rsid w:val="00A42F7C"/>
    <w:rsid w:val="00A42FD8"/>
    <w:rsid w:val="00A43041"/>
    <w:rsid w:val="00A4329E"/>
    <w:rsid w:val="00A4336A"/>
    <w:rsid w:val="00A43398"/>
    <w:rsid w:val="00A433C7"/>
    <w:rsid w:val="00A433F3"/>
    <w:rsid w:val="00A434CF"/>
    <w:rsid w:val="00A4356D"/>
    <w:rsid w:val="00A4360F"/>
    <w:rsid w:val="00A43759"/>
    <w:rsid w:val="00A439D6"/>
    <w:rsid w:val="00A43C01"/>
    <w:rsid w:val="00A43E63"/>
    <w:rsid w:val="00A43F62"/>
    <w:rsid w:val="00A43F6D"/>
    <w:rsid w:val="00A43FA2"/>
    <w:rsid w:val="00A44078"/>
    <w:rsid w:val="00A440E9"/>
    <w:rsid w:val="00A441F0"/>
    <w:rsid w:val="00A442D4"/>
    <w:rsid w:val="00A443A4"/>
    <w:rsid w:val="00A44443"/>
    <w:rsid w:val="00A44651"/>
    <w:rsid w:val="00A44702"/>
    <w:rsid w:val="00A44755"/>
    <w:rsid w:val="00A44771"/>
    <w:rsid w:val="00A4492E"/>
    <w:rsid w:val="00A44B74"/>
    <w:rsid w:val="00A44B9C"/>
    <w:rsid w:val="00A44F44"/>
    <w:rsid w:val="00A44FE3"/>
    <w:rsid w:val="00A45000"/>
    <w:rsid w:val="00A451A5"/>
    <w:rsid w:val="00A452D2"/>
    <w:rsid w:val="00A455DA"/>
    <w:rsid w:val="00A457BA"/>
    <w:rsid w:val="00A457BC"/>
    <w:rsid w:val="00A458A7"/>
    <w:rsid w:val="00A4596E"/>
    <w:rsid w:val="00A45E86"/>
    <w:rsid w:val="00A45FB0"/>
    <w:rsid w:val="00A4636B"/>
    <w:rsid w:val="00A463D0"/>
    <w:rsid w:val="00A46625"/>
    <w:rsid w:val="00A466BC"/>
    <w:rsid w:val="00A46735"/>
    <w:rsid w:val="00A46A65"/>
    <w:rsid w:val="00A46A6C"/>
    <w:rsid w:val="00A46BA3"/>
    <w:rsid w:val="00A46F55"/>
    <w:rsid w:val="00A47109"/>
    <w:rsid w:val="00A47178"/>
    <w:rsid w:val="00A473A4"/>
    <w:rsid w:val="00A473C1"/>
    <w:rsid w:val="00A47408"/>
    <w:rsid w:val="00A4784A"/>
    <w:rsid w:val="00A478E4"/>
    <w:rsid w:val="00A47916"/>
    <w:rsid w:val="00A47A0C"/>
    <w:rsid w:val="00A47CE5"/>
    <w:rsid w:val="00A47D83"/>
    <w:rsid w:val="00A47D87"/>
    <w:rsid w:val="00A47E1E"/>
    <w:rsid w:val="00A47FCF"/>
    <w:rsid w:val="00A5004A"/>
    <w:rsid w:val="00A5006E"/>
    <w:rsid w:val="00A5010B"/>
    <w:rsid w:val="00A50196"/>
    <w:rsid w:val="00A501DB"/>
    <w:rsid w:val="00A50278"/>
    <w:rsid w:val="00A50853"/>
    <w:rsid w:val="00A50878"/>
    <w:rsid w:val="00A50960"/>
    <w:rsid w:val="00A50975"/>
    <w:rsid w:val="00A509D7"/>
    <w:rsid w:val="00A50AEF"/>
    <w:rsid w:val="00A50BD4"/>
    <w:rsid w:val="00A50DBD"/>
    <w:rsid w:val="00A50F14"/>
    <w:rsid w:val="00A510A9"/>
    <w:rsid w:val="00A510B4"/>
    <w:rsid w:val="00A51140"/>
    <w:rsid w:val="00A51298"/>
    <w:rsid w:val="00A51376"/>
    <w:rsid w:val="00A51891"/>
    <w:rsid w:val="00A51938"/>
    <w:rsid w:val="00A519B0"/>
    <w:rsid w:val="00A519FD"/>
    <w:rsid w:val="00A51B83"/>
    <w:rsid w:val="00A51C8E"/>
    <w:rsid w:val="00A51D07"/>
    <w:rsid w:val="00A5212A"/>
    <w:rsid w:val="00A5223B"/>
    <w:rsid w:val="00A5229B"/>
    <w:rsid w:val="00A523C8"/>
    <w:rsid w:val="00A52485"/>
    <w:rsid w:val="00A525E5"/>
    <w:rsid w:val="00A52616"/>
    <w:rsid w:val="00A52718"/>
    <w:rsid w:val="00A52830"/>
    <w:rsid w:val="00A52C79"/>
    <w:rsid w:val="00A52D2B"/>
    <w:rsid w:val="00A52DB3"/>
    <w:rsid w:val="00A52EE1"/>
    <w:rsid w:val="00A532B8"/>
    <w:rsid w:val="00A53452"/>
    <w:rsid w:val="00A53582"/>
    <w:rsid w:val="00A53678"/>
    <w:rsid w:val="00A53712"/>
    <w:rsid w:val="00A53780"/>
    <w:rsid w:val="00A53B41"/>
    <w:rsid w:val="00A53CAE"/>
    <w:rsid w:val="00A53F6F"/>
    <w:rsid w:val="00A54013"/>
    <w:rsid w:val="00A540CD"/>
    <w:rsid w:val="00A541E7"/>
    <w:rsid w:val="00A541FA"/>
    <w:rsid w:val="00A54434"/>
    <w:rsid w:val="00A5455B"/>
    <w:rsid w:val="00A5473D"/>
    <w:rsid w:val="00A54B53"/>
    <w:rsid w:val="00A54B77"/>
    <w:rsid w:val="00A54D20"/>
    <w:rsid w:val="00A54D35"/>
    <w:rsid w:val="00A54D7C"/>
    <w:rsid w:val="00A54DB3"/>
    <w:rsid w:val="00A54F8F"/>
    <w:rsid w:val="00A550EB"/>
    <w:rsid w:val="00A55374"/>
    <w:rsid w:val="00A555B9"/>
    <w:rsid w:val="00A5571A"/>
    <w:rsid w:val="00A5579B"/>
    <w:rsid w:val="00A557AA"/>
    <w:rsid w:val="00A55803"/>
    <w:rsid w:val="00A558DF"/>
    <w:rsid w:val="00A55B55"/>
    <w:rsid w:val="00A55CDA"/>
    <w:rsid w:val="00A55D90"/>
    <w:rsid w:val="00A55DB8"/>
    <w:rsid w:val="00A55DEB"/>
    <w:rsid w:val="00A55FE2"/>
    <w:rsid w:val="00A56127"/>
    <w:rsid w:val="00A561BE"/>
    <w:rsid w:val="00A562FF"/>
    <w:rsid w:val="00A56429"/>
    <w:rsid w:val="00A564CA"/>
    <w:rsid w:val="00A5655B"/>
    <w:rsid w:val="00A56595"/>
    <w:rsid w:val="00A56746"/>
    <w:rsid w:val="00A56779"/>
    <w:rsid w:val="00A5679E"/>
    <w:rsid w:val="00A569A3"/>
    <w:rsid w:val="00A569F8"/>
    <w:rsid w:val="00A56B74"/>
    <w:rsid w:val="00A56BCF"/>
    <w:rsid w:val="00A56D0E"/>
    <w:rsid w:val="00A56D9E"/>
    <w:rsid w:val="00A56E65"/>
    <w:rsid w:val="00A57064"/>
    <w:rsid w:val="00A570BD"/>
    <w:rsid w:val="00A57294"/>
    <w:rsid w:val="00A573A4"/>
    <w:rsid w:val="00A573E2"/>
    <w:rsid w:val="00A574F3"/>
    <w:rsid w:val="00A575F6"/>
    <w:rsid w:val="00A57625"/>
    <w:rsid w:val="00A576C1"/>
    <w:rsid w:val="00A576C9"/>
    <w:rsid w:val="00A57869"/>
    <w:rsid w:val="00A57870"/>
    <w:rsid w:val="00A57ABD"/>
    <w:rsid w:val="00A57AC7"/>
    <w:rsid w:val="00A57AEF"/>
    <w:rsid w:val="00A57BF1"/>
    <w:rsid w:val="00A57C6A"/>
    <w:rsid w:val="00A57E9E"/>
    <w:rsid w:val="00A57EB3"/>
    <w:rsid w:val="00A57F0A"/>
    <w:rsid w:val="00A57F67"/>
    <w:rsid w:val="00A57F84"/>
    <w:rsid w:val="00A600D7"/>
    <w:rsid w:val="00A60240"/>
    <w:rsid w:val="00A6028B"/>
    <w:rsid w:val="00A6059B"/>
    <w:rsid w:val="00A60679"/>
    <w:rsid w:val="00A606B7"/>
    <w:rsid w:val="00A607C4"/>
    <w:rsid w:val="00A60AE6"/>
    <w:rsid w:val="00A60BE4"/>
    <w:rsid w:val="00A60C44"/>
    <w:rsid w:val="00A60C81"/>
    <w:rsid w:val="00A60D94"/>
    <w:rsid w:val="00A60E47"/>
    <w:rsid w:val="00A610AA"/>
    <w:rsid w:val="00A611BB"/>
    <w:rsid w:val="00A61249"/>
    <w:rsid w:val="00A612A0"/>
    <w:rsid w:val="00A612EC"/>
    <w:rsid w:val="00A613C1"/>
    <w:rsid w:val="00A614C2"/>
    <w:rsid w:val="00A61620"/>
    <w:rsid w:val="00A61677"/>
    <w:rsid w:val="00A61684"/>
    <w:rsid w:val="00A617B9"/>
    <w:rsid w:val="00A618A7"/>
    <w:rsid w:val="00A61AA6"/>
    <w:rsid w:val="00A61BC8"/>
    <w:rsid w:val="00A61CB0"/>
    <w:rsid w:val="00A61F25"/>
    <w:rsid w:val="00A61F34"/>
    <w:rsid w:val="00A61FC0"/>
    <w:rsid w:val="00A620AB"/>
    <w:rsid w:val="00A620AC"/>
    <w:rsid w:val="00A62258"/>
    <w:rsid w:val="00A6225E"/>
    <w:rsid w:val="00A624C3"/>
    <w:rsid w:val="00A626ED"/>
    <w:rsid w:val="00A62AAA"/>
    <w:rsid w:val="00A62BA8"/>
    <w:rsid w:val="00A62D0D"/>
    <w:rsid w:val="00A630D8"/>
    <w:rsid w:val="00A63133"/>
    <w:rsid w:val="00A631A2"/>
    <w:rsid w:val="00A63501"/>
    <w:rsid w:val="00A636D7"/>
    <w:rsid w:val="00A637DD"/>
    <w:rsid w:val="00A639BE"/>
    <w:rsid w:val="00A63A57"/>
    <w:rsid w:val="00A63AAC"/>
    <w:rsid w:val="00A63AB8"/>
    <w:rsid w:val="00A63B3B"/>
    <w:rsid w:val="00A63BD5"/>
    <w:rsid w:val="00A63C80"/>
    <w:rsid w:val="00A63DD2"/>
    <w:rsid w:val="00A63DD8"/>
    <w:rsid w:val="00A63F85"/>
    <w:rsid w:val="00A6401D"/>
    <w:rsid w:val="00A640F0"/>
    <w:rsid w:val="00A64119"/>
    <w:rsid w:val="00A64765"/>
    <w:rsid w:val="00A64AFD"/>
    <w:rsid w:val="00A64B02"/>
    <w:rsid w:val="00A64DA1"/>
    <w:rsid w:val="00A64E67"/>
    <w:rsid w:val="00A65062"/>
    <w:rsid w:val="00A6527B"/>
    <w:rsid w:val="00A6558B"/>
    <w:rsid w:val="00A6565F"/>
    <w:rsid w:val="00A65792"/>
    <w:rsid w:val="00A65882"/>
    <w:rsid w:val="00A65B06"/>
    <w:rsid w:val="00A65E7B"/>
    <w:rsid w:val="00A66069"/>
    <w:rsid w:val="00A66302"/>
    <w:rsid w:val="00A663C2"/>
    <w:rsid w:val="00A666D0"/>
    <w:rsid w:val="00A6694B"/>
    <w:rsid w:val="00A669BC"/>
    <w:rsid w:val="00A669FF"/>
    <w:rsid w:val="00A66A2B"/>
    <w:rsid w:val="00A66AF3"/>
    <w:rsid w:val="00A66C2B"/>
    <w:rsid w:val="00A66CAA"/>
    <w:rsid w:val="00A66CCB"/>
    <w:rsid w:val="00A66D5D"/>
    <w:rsid w:val="00A66DF7"/>
    <w:rsid w:val="00A66E13"/>
    <w:rsid w:val="00A66F83"/>
    <w:rsid w:val="00A66FA2"/>
    <w:rsid w:val="00A671B6"/>
    <w:rsid w:val="00A67252"/>
    <w:rsid w:val="00A672FD"/>
    <w:rsid w:val="00A672FF"/>
    <w:rsid w:val="00A67479"/>
    <w:rsid w:val="00A674A0"/>
    <w:rsid w:val="00A67536"/>
    <w:rsid w:val="00A6753D"/>
    <w:rsid w:val="00A67583"/>
    <w:rsid w:val="00A6766D"/>
    <w:rsid w:val="00A678CD"/>
    <w:rsid w:val="00A67C76"/>
    <w:rsid w:val="00A67F1C"/>
    <w:rsid w:val="00A702CE"/>
    <w:rsid w:val="00A70434"/>
    <w:rsid w:val="00A70545"/>
    <w:rsid w:val="00A70668"/>
    <w:rsid w:val="00A70693"/>
    <w:rsid w:val="00A708A9"/>
    <w:rsid w:val="00A7090B"/>
    <w:rsid w:val="00A70957"/>
    <w:rsid w:val="00A709B7"/>
    <w:rsid w:val="00A70A2D"/>
    <w:rsid w:val="00A70AD2"/>
    <w:rsid w:val="00A70AD6"/>
    <w:rsid w:val="00A70B4C"/>
    <w:rsid w:val="00A70B7E"/>
    <w:rsid w:val="00A70C34"/>
    <w:rsid w:val="00A70C91"/>
    <w:rsid w:val="00A70D7A"/>
    <w:rsid w:val="00A70DC2"/>
    <w:rsid w:val="00A70EA0"/>
    <w:rsid w:val="00A70F7A"/>
    <w:rsid w:val="00A70FB2"/>
    <w:rsid w:val="00A711FE"/>
    <w:rsid w:val="00A71374"/>
    <w:rsid w:val="00A71626"/>
    <w:rsid w:val="00A7173A"/>
    <w:rsid w:val="00A718B9"/>
    <w:rsid w:val="00A719E3"/>
    <w:rsid w:val="00A71A5E"/>
    <w:rsid w:val="00A71B64"/>
    <w:rsid w:val="00A71BF4"/>
    <w:rsid w:val="00A71C93"/>
    <w:rsid w:val="00A71D0E"/>
    <w:rsid w:val="00A720A7"/>
    <w:rsid w:val="00A7217A"/>
    <w:rsid w:val="00A721B0"/>
    <w:rsid w:val="00A721B3"/>
    <w:rsid w:val="00A7221C"/>
    <w:rsid w:val="00A72254"/>
    <w:rsid w:val="00A7236F"/>
    <w:rsid w:val="00A72385"/>
    <w:rsid w:val="00A72412"/>
    <w:rsid w:val="00A7258A"/>
    <w:rsid w:val="00A72987"/>
    <w:rsid w:val="00A72B02"/>
    <w:rsid w:val="00A72C03"/>
    <w:rsid w:val="00A72C26"/>
    <w:rsid w:val="00A72E9C"/>
    <w:rsid w:val="00A72F42"/>
    <w:rsid w:val="00A73040"/>
    <w:rsid w:val="00A7338B"/>
    <w:rsid w:val="00A735C2"/>
    <w:rsid w:val="00A73996"/>
    <w:rsid w:val="00A739D7"/>
    <w:rsid w:val="00A739FA"/>
    <w:rsid w:val="00A73B3F"/>
    <w:rsid w:val="00A73EBF"/>
    <w:rsid w:val="00A74114"/>
    <w:rsid w:val="00A74524"/>
    <w:rsid w:val="00A74671"/>
    <w:rsid w:val="00A74870"/>
    <w:rsid w:val="00A74886"/>
    <w:rsid w:val="00A7497A"/>
    <w:rsid w:val="00A749AF"/>
    <w:rsid w:val="00A74A8D"/>
    <w:rsid w:val="00A74C90"/>
    <w:rsid w:val="00A74D9A"/>
    <w:rsid w:val="00A74DDA"/>
    <w:rsid w:val="00A74ED7"/>
    <w:rsid w:val="00A74F4F"/>
    <w:rsid w:val="00A74F54"/>
    <w:rsid w:val="00A751C1"/>
    <w:rsid w:val="00A7542D"/>
    <w:rsid w:val="00A754E6"/>
    <w:rsid w:val="00A75515"/>
    <w:rsid w:val="00A759FD"/>
    <w:rsid w:val="00A75A1F"/>
    <w:rsid w:val="00A75DB8"/>
    <w:rsid w:val="00A75DD0"/>
    <w:rsid w:val="00A75E30"/>
    <w:rsid w:val="00A75EC2"/>
    <w:rsid w:val="00A75ED1"/>
    <w:rsid w:val="00A7605B"/>
    <w:rsid w:val="00A76062"/>
    <w:rsid w:val="00A76197"/>
    <w:rsid w:val="00A763E4"/>
    <w:rsid w:val="00A76647"/>
    <w:rsid w:val="00A76694"/>
    <w:rsid w:val="00A769A7"/>
    <w:rsid w:val="00A76B06"/>
    <w:rsid w:val="00A76E09"/>
    <w:rsid w:val="00A76E2C"/>
    <w:rsid w:val="00A76F31"/>
    <w:rsid w:val="00A76FA2"/>
    <w:rsid w:val="00A77011"/>
    <w:rsid w:val="00A7714B"/>
    <w:rsid w:val="00A77185"/>
    <w:rsid w:val="00A771A1"/>
    <w:rsid w:val="00A77265"/>
    <w:rsid w:val="00A773D8"/>
    <w:rsid w:val="00A77568"/>
    <w:rsid w:val="00A776D7"/>
    <w:rsid w:val="00A7780B"/>
    <w:rsid w:val="00A77BDA"/>
    <w:rsid w:val="00A77C3C"/>
    <w:rsid w:val="00A77C44"/>
    <w:rsid w:val="00A77EAA"/>
    <w:rsid w:val="00A77FB7"/>
    <w:rsid w:val="00A80201"/>
    <w:rsid w:val="00A80271"/>
    <w:rsid w:val="00A802F1"/>
    <w:rsid w:val="00A80398"/>
    <w:rsid w:val="00A8054E"/>
    <w:rsid w:val="00A80551"/>
    <w:rsid w:val="00A805A6"/>
    <w:rsid w:val="00A8068E"/>
    <w:rsid w:val="00A80764"/>
    <w:rsid w:val="00A8094E"/>
    <w:rsid w:val="00A80A08"/>
    <w:rsid w:val="00A81111"/>
    <w:rsid w:val="00A811A8"/>
    <w:rsid w:val="00A812DC"/>
    <w:rsid w:val="00A812EC"/>
    <w:rsid w:val="00A815E2"/>
    <w:rsid w:val="00A8160D"/>
    <w:rsid w:val="00A81952"/>
    <w:rsid w:val="00A81955"/>
    <w:rsid w:val="00A81A9E"/>
    <w:rsid w:val="00A81BD9"/>
    <w:rsid w:val="00A81DBE"/>
    <w:rsid w:val="00A81DE6"/>
    <w:rsid w:val="00A82089"/>
    <w:rsid w:val="00A82093"/>
    <w:rsid w:val="00A820E8"/>
    <w:rsid w:val="00A82251"/>
    <w:rsid w:val="00A822D8"/>
    <w:rsid w:val="00A8231D"/>
    <w:rsid w:val="00A824F4"/>
    <w:rsid w:val="00A82645"/>
    <w:rsid w:val="00A82719"/>
    <w:rsid w:val="00A82784"/>
    <w:rsid w:val="00A8279A"/>
    <w:rsid w:val="00A82814"/>
    <w:rsid w:val="00A828DC"/>
    <w:rsid w:val="00A829E0"/>
    <w:rsid w:val="00A82A9F"/>
    <w:rsid w:val="00A82AFC"/>
    <w:rsid w:val="00A82BF4"/>
    <w:rsid w:val="00A82D0C"/>
    <w:rsid w:val="00A8300E"/>
    <w:rsid w:val="00A830E9"/>
    <w:rsid w:val="00A831C2"/>
    <w:rsid w:val="00A831CF"/>
    <w:rsid w:val="00A832EB"/>
    <w:rsid w:val="00A83691"/>
    <w:rsid w:val="00A83703"/>
    <w:rsid w:val="00A83710"/>
    <w:rsid w:val="00A83767"/>
    <w:rsid w:val="00A8381D"/>
    <w:rsid w:val="00A8386A"/>
    <w:rsid w:val="00A83930"/>
    <w:rsid w:val="00A83B4E"/>
    <w:rsid w:val="00A83BF2"/>
    <w:rsid w:val="00A83DB4"/>
    <w:rsid w:val="00A8406B"/>
    <w:rsid w:val="00A84304"/>
    <w:rsid w:val="00A8467C"/>
    <w:rsid w:val="00A84B1E"/>
    <w:rsid w:val="00A84C15"/>
    <w:rsid w:val="00A84DD7"/>
    <w:rsid w:val="00A84DE1"/>
    <w:rsid w:val="00A84EBD"/>
    <w:rsid w:val="00A84F75"/>
    <w:rsid w:val="00A8500B"/>
    <w:rsid w:val="00A85084"/>
    <w:rsid w:val="00A85450"/>
    <w:rsid w:val="00A85493"/>
    <w:rsid w:val="00A854EA"/>
    <w:rsid w:val="00A8580B"/>
    <w:rsid w:val="00A85B48"/>
    <w:rsid w:val="00A85BDB"/>
    <w:rsid w:val="00A85D8A"/>
    <w:rsid w:val="00A85DBB"/>
    <w:rsid w:val="00A85E22"/>
    <w:rsid w:val="00A85E2F"/>
    <w:rsid w:val="00A85E3E"/>
    <w:rsid w:val="00A85FA4"/>
    <w:rsid w:val="00A85FE1"/>
    <w:rsid w:val="00A860F0"/>
    <w:rsid w:val="00A8617E"/>
    <w:rsid w:val="00A861A3"/>
    <w:rsid w:val="00A8645B"/>
    <w:rsid w:val="00A86481"/>
    <w:rsid w:val="00A8655A"/>
    <w:rsid w:val="00A86679"/>
    <w:rsid w:val="00A86720"/>
    <w:rsid w:val="00A8674E"/>
    <w:rsid w:val="00A8689B"/>
    <w:rsid w:val="00A86924"/>
    <w:rsid w:val="00A869A8"/>
    <w:rsid w:val="00A869EC"/>
    <w:rsid w:val="00A86D35"/>
    <w:rsid w:val="00A86DE4"/>
    <w:rsid w:val="00A86E55"/>
    <w:rsid w:val="00A8705E"/>
    <w:rsid w:val="00A8754F"/>
    <w:rsid w:val="00A8761B"/>
    <w:rsid w:val="00A87874"/>
    <w:rsid w:val="00A878A1"/>
    <w:rsid w:val="00A87A38"/>
    <w:rsid w:val="00A87A43"/>
    <w:rsid w:val="00A87D46"/>
    <w:rsid w:val="00A87ED7"/>
    <w:rsid w:val="00A87F49"/>
    <w:rsid w:val="00A87F96"/>
    <w:rsid w:val="00A87FA1"/>
    <w:rsid w:val="00A90097"/>
    <w:rsid w:val="00A90138"/>
    <w:rsid w:val="00A901BE"/>
    <w:rsid w:val="00A9023E"/>
    <w:rsid w:val="00A902CD"/>
    <w:rsid w:val="00A902DC"/>
    <w:rsid w:val="00A902E2"/>
    <w:rsid w:val="00A90342"/>
    <w:rsid w:val="00A9043A"/>
    <w:rsid w:val="00A90451"/>
    <w:rsid w:val="00A90463"/>
    <w:rsid w:val="00A904F0"/>
    <w:rsid w:val="00A907C4"/>
    <w:rsid w:val="00A9081D"/>
    <w:rsid w:val="00A90EB9"/>
    <w:rsid w:val="00A90F9F"/>
    <w:rsid w:val="00A91113"/>
    <w:rsid w:val="00A9124F"/>
    <w:rsid w:val="00A914BB"/>
    <w:rsid w:val="00A915E4"/>
    <w:rsid w:val="00A915E8"/>
    <w:rsid w:val="00A9164E"/>
    <w:rsid w:val="00A919CD"/>
    <w:rsid w:val="00A91A4F"/>
    <w:rsid w:val="00A91A91"/>
    <w:rsid w:val="00A91EAB"/>
    <w:rsid w:val="00A91EF6"/>
    <w:rsid w:val="00A91FE7"/>
    <w:rsid w:val="00A92036"/>
    <w:rsid w:val="00A92290"/>
    <w:rsid w:val="00A922DD"/>
    <w:rsid w:val="00A92430"/>
    <w:rsid w:val="00A924B2"/>
    <w:rsid w:val="00A925D3"/>
    <w:rsid w:val="00A9263A"/>
    <w:rsid w:val="00A926F7"/>
    <w:rsid w:val="00A929E9"/>
    <w:rsid w:val="00A92A88"/>
    <w:rsid w:val="00A92AC4"/>
    <w:rsid w:val="00A92EAE"/>
    <w:rsid w:val="00A92ED3"/>
    <w:rsid w:val="00A93135"/>
    <w:rsid w:val="00A9315C"/>
    <w:rsid w:val="00A932F0"/>
    <w:rsid w:val="00A93463"/>
    <w:rsid w:val="00A935BA"/>
    <w:rsid w:val="00A935E3"/>
    <w:rsid w:val="00A935FA"/>
    <w:rsid w:val="00A9370B"/>
    <w:rsid w:val="00A93A62"/>
    <w:rsid w:val="00A93BD4"/>
    <w:rsid w:val="00A93C0E"/>
    <w:rsid w:val="00A93C40"/>
    <w:rsid w:val="00A93EDD"/>
    <w:rsid w:val="00A94278"/>
    <w:rsid w:val="00A94291"/>
    <w:rsid w:val="00A94531"/>
    <w:rsid w:val="00A94545"/>
    <w:rsid w:val="00A9457C"/>
    <w:rsid w:val="00A94800"/>
    <w:rsid w:val="00A94876"/>
    <w:rsid w:val="00A94917"/>
    <w:rsid w:val="00A94A80"/>
    <w:rsid w:val="00A94B57"/>
    <w:rsid w:val="00A94C12"/>
    <w:rsid w:val="00A94D9E"/>
    <w:rsid w:val="00A94EA1"/>
    <w:rsid w:val="00A952AB"/>
    <w:rsid w:val="00A952C5"/>
    <w:rsid w:val="00A9535F"/>
    <w:rsid w:val="00A953A0"/>
    <w:rsid w:val="00A95421"/>
    <w:rsid w:val="00A955BB"/>
    <w:rsid w:val="00A95607"/>
    <w:rsid w:val="00A9565E"/>
    <w:rsid w:val="00A956D5"/>
    <w:rsid w:val="00A958C2"/>
    <w:rsid w:val="00A958FC"/>
    <w:rsid w:val="00A959F8"/>
    <w:rsid w:val="00A95BB0"/>
    <w:rsid w:val="00A95BC0"/>
    <w:rsid w:val="00A95D35"/>
    <w:rsid w:val="00A95E43"/>
    <w:rsid w:val="00A9607B"/>
    <w:rsid w:val="00A96453"/>
    <w:rsid w:val="00A9655F"/>
    <w:rsid w:val="00A965A9"/>
    <w:rsid w:val="00A965AA"/>
    <w:rsid w:val="00A965B4"/>
    <w:rsid w:val="00A96646"/>
    <w:rsid w:val="00A966B9"/>
    <w:rsid w:val="00A966C1"/>
    <w:rsid w:val="00A966C5"/>
    <w:rsid w:val="00A96781"/>
    <w:rsid w:val="00A9680B"/>
    <w:rsid w:val="00A968BC"/>
    <w:rsid w:val="00A968C6"/>
    <w:rsid w:val="00A968D3"/>
    <w:rsid w:val="00A96A1E"/>
    <w:rsid w:val="00A96D7E"/>
    <w:rsid w:val="00A96DBC"/>
    <w:rsid w:val="00A96E4A"/>
    <w:rsid w:val="00A97028"/>
    <w:rsid w:val="00A9716F"/>
    <w:rsid w:val="00A972FD"/>
    <w:rsid w:val="00A973C1"/>
    <w:rsid w:val="00A9747B"/>
    <w:rsid w:val="00A97573"/>
    <w:rsid w:val="00A97784"/>
    <w:rsid w:val="00A9798C"/>
    <w:rsid w:val="00A97AD1"/>
    <w:rsid w:val="00A97C34"/>
    <w:rsid w:val="00A97CA6"/>
    <w:rsid w:val="00A97CF9"/>
    <w:rsid w:val="00AA010A"/>
    <w:rsid w:val="00AA0124"/>
    <w:rsid w:val="00AA084E"/>
    <w:rsid w:val="00AA08BA"/>
    <w:rsid w:val="00AA0954"/>
    <w:rsid w:val="00AA0C2A"/>
    <w:rsid w:val="00AA0E59"/>
    <w:rsid w:val="00AA1049"/>
    <w:rsid w:val="00AA1061"/>
    <w:rsid w:val="00AA10D1"/>
    <w:rsid w:val="00AA115A"/>
    <w:rsid w:val="00AA11A1"/>
    <w:rsid w:val="00AA1269"/>
    <w:rsid w:val="00AA127F"/>
    <w:rsid w:val="00AA1300"/>
    <w:rsid w:val="00AA13AC"/>
    <w:rsid w:val="00AA15B6"/>
    <w:rsid w:val="00AA15D2"/>
    <w:rsid w:val="00AA1679"/>
    <w:rsid w:val="00AA16B0"/>
    <w:rsid w:val="00AA17C2"/>
    <w:rsid w:val="00AA1AB3"/>
    <w:rsid w:val="00AA1B8B"/>
    <w:rsid w:val="00AA1BBC"/>
    <w:rsid w:val="00AA1D2E"/>
    <w:rsid w:val="00AA1F6A"/>
    <w:rsid w:val="00AA1FE6"/>
    <w:rsid w:val="00AA21F5"/>
    <w:rsid w:val="00AA2253"/>
    <w:rsid w:val="00AA2430"/>
    <w:rsid w:val="00AA2708"/>
    <w:rsid w:val="00AA27E6"/>
    <w:rsid w:val="00AA2861"/>
    <w:rsid w:val="00AA28AC"/>
    <w:rsid w:val="00AA2A40"/>
    <w:rsid w:val="00AA2A47"/>
    <w:rsid w:val="00AA2B78"/>
    <w:rsid w:val="00AA2D67"/>
    <w:rsid w:val="00AA2E0B"/>
    <w:rsid w:val="00AA2FB0"/>
    <w:rsid w:val="00AA3058"/>
    <w:rsid w:val="00AA32D2"/>
    <w:rsid w:val="00AA3805"/>
    <w:rsid w:val="00AA3821"/>
    <w:rsid w:val="00AA3822"/>
    <w:rsid w:val="00AA3A79"/>
    <w:rsid w:val="00AA3B63"/>
    <w:rsid w:val="00AA3B98"/>
    <w:rsid w:val="00AA3BE2"/>
    <w:rsid w:val="00AA3BEF"/>
    <w:rsid w:val="00AA3E56"/>
    <w:rsid w:val="00AA3FF9"/>
    <w:rsid w:val="00AA409D"/>
    <w:rsid w:val="00AA4103"/>
    <w:rsid w:val="00AA4227"/>
    <w:rsid w:val="00AA4371"/>
    <w:rsid w:val="00AA4974"/>
    <w:rsid w:val="00AA4990"/>
    <w:rsid w:val="00AA49F7"/>
    <w:rsid w:val="00AA4B62"/>
    <w:rsid w:val="00AA4BF5"/>
    <w:rsid w:val="00AA4D2E"/>
    <w:rsid w:val="00AA4D41"/>
    <w:rsid w:val="00AA4DD5"/>
    <w:rsid w:val="00AA4E6F"/>
    <w:rsid w:val="00AA4EE1"/>
    <w:rsid w:val="00AA4F2C"/>
    <w:rsid w:val="00AA4FB1"/>
    <w:rsid w:val="00AA5033"/>
    <w:rsid w:val="00AA510E"/>
    <w:rsid w:val="00AA5251"/>
    <w:rsid w:val="00AA5259"/>
    <w:rsid w:val="00AA53E3"/>
    <w:rsid w:val="00AA53FB"/>
    <w:rsid w:val="00AA549C"/>
    <w:rsid w:val="00AA57C3"/>
    <w:rsid w:val="00AA593C"/>
    <w:rsid w:val="00AA5A32"/>
    <w:rsid w:val="00AA5B50"/>
    <w:rsid w:val="00AA5C76"/>
    <w:rsid w:val="00AA5C98"/>
    <w:rsid w:val="00AA5FC0"/>
    <w:rsid w:val="00AA6373"/>
    <w:rsid w:val="00AA6416"/>
    <w:rsid w:val="00AA6473"/>
    <w:rsid w:val="00AA6486"/>
    <w:rsid w:val="00AA6723"/>
    <w:rsid w:val="00AA67E8"/>
    <w:rsid w:val="00AA6886"/>
    <w:rsid w:val="00AA6A8F"/>
    <w:rsid w:val="00AA6AFB"/>
    <w:rsid w:val="00AA6B3C"/>
    <w:rsid w:val="00AA6E33"/>
    <w:rsid w:val="00AA6EC0"/>
    <w:rsid w:val="00AA6F5D"/>
    <w:rsid w:val="00AA6FFF"/>
    <w:rsid w:val="00AA70A4"/>
    <w:rsid w:val="00AA7136"/>
    <w:rsid w:val="00AA72C1"/>
    <w:rsid w:val="00AA75AB"/>
    <w:rsid w:val="00AA75B9"/>
    <w:rsid w:val="00AA7667"/>
    <w:rsid w:val="00AA7796"/>
    <w:rsid w:val="00AA7F73"/>
    <w:rsid w:val="00AB0117"/>
    <w:rsid w:val="00AB01C6"/>
    <w:rsid w:val="00AB01E0"/>
    <w:rsid w:val="00AB02B4"/>
    <w:rsid w:val="00AB03FE"/>
    <w:rsid w:val="00AB0433"/>
    <w:rsid w:val="00AB046C"/>
    <w:rsid w:val="00AB04FF"/>
    <w:rsid w:val="00AB062A"/>
    <w:rsid w:val="00AB06B9"/>
    <w:rsid w:val="00AB0B2B"/>
    <w:rsid w:val="00AB0C6B"/>
    <w:rsid w:val="00AB0D57"/>
    <w:rsid w:val="00AB0DF7"/>
    <w:rsid w:val="00AB0F1A"/>
    <w:rsid w:val="00AB101C"/>
    <w:rsid w:val="00AB1186"/>
    <w:rsid w:val="00AB11C6"/>
    <w:rsid w:val="00AB139E"/>
    <w:rsid w:val="00AB15B3"/>
    <w:rsid w:val="00AB1652"/>
    <w:rsid w:val="00AB1710"/>
    <w:rsid w:val="00AB1716"/>
    <w:rsid w:val="00AB17A5"/>
    <w:rsid w:val="00AB1820"/>
    <w:rsid w:val="00AB1A9F"/>
    <w:rsid w:val="00AB1BAF"/>
    <w:rsid w:val="00AB1E5E"/>
    <w:rsid w:val="00AB2073"/>
    <w:rsid w:val="00AB2304"/>
    <w:rsid w:val="00AB233F"/>
    <w:rsid w:val="00AB2456"/>
    <w:rsid w:val="00AB245E"/>
    <w:rsid w:val="00AB246E"/>
    <w:rsid w:val="00AB2480"/>
    <w:rsid w:val="00AB2637"/>
    <w:rsid w:val="00AB2814"/>
    <w:rsid w:val="00AB2895"/>
    <w:rsid w:val="00AB2968"/>
    <w:rsid w:val="00AB29B9"/>
    <w:rsid w:val="00AB2BC2"/>
    <w:rsid w:val="00AB2BE3"/>
    <w:rsid w:val="00AB2C08"/>
    <w:rsid w:val="00AB2F06"/>
    <w:rsid w:val="00AB2F86"/>
    <w:rsid w:val="00AB318D"/>
    <w:rsid w:val="00AB323A"/>
    <w:rsid w:val="00AB32D0"/>
    <w:rsid w:val="00AB32E7"/>
    <w:rsid w:val="00AB34AC"/>
    <w:rsid w:val="00AB353E"/>
    <w:rsid w:val="00AB362B"/>
    <w:rsid w:val="00AB363F"/>
    <w:rsid w:val="00AB36D6"/>
    <w:rsid w:val="00AB3726"/>
    <w:rsid w:val="00AB37B5"/>
    <w:rsid w:val="00AB388F"/>
    <w:rsid w:val="00AB3A8C"/>
    <w:rsid w:val="00AB3B21"/>
    <w:rsid w:val="00AB3BEE"/>
    <w:rsid w:val="00AB3C93"/>
    <w:rsid w:val="00AB3CE6"/>
    <w:rsid w:val="00AB3E51"/>
    <w:rsid w:val="00AB3F17"/>
    <w:rsid w:val="00AB4323"/>
    <w:rsid w:val="00AB4368"/>
    <w:rsid w:val="00AB43F8"/>
    <w:rsid w:val="00AB43FE"/>
    <w:rsid w:val="00AB45E9"/>
    <w:rsid w:val="00AB4655"/>
    <w:rsid w:val="00AB4B70"/>
    <w:rsid w:val="00AB4B80"/>
    <w:rsid w:val="00AB4C32"/>
    <w:rsid w:val="00AB4CC5"/>
    <w:rsid w:val="00AB4DCB"/>
    <w:rsid w:val="00AB4DE9"/>
    <w:rsid w:val="00AB4E05"/>
    <w:rsid w:val="00AB4FDE"/>
    <w:rsid w:val="00AB505B"/>
    <w:rsid w:val="00AB521E"/>
    <w:rsid w:val="00AB52DD"/>
    <w:rsid w:val="00AB536F"/>
    <w:rsid w:val="00AB5407"/>
    <w:rsid w:val="00AB5477"/>
    <w:rsid w:val="00AB56CA"/>
    <w:rsid w:val="00AB5805"/>
    <w:rsid w:val="00AB5C31"/>
    <w:rsid w:val="00AB5DC4"/>
    <w:rsid w:val="00AB5DE7"/>
    <w:rsid w:val="00AB6039"/>
    <w:rsid w:val="00AB6335"/>
    <w:rsid w:val="00AB63F1"/>
    <w:rsid w:val="00AB6572"/>
    <w:rsid w:val="00AB6573"/>
    <w:rsid w:val="00AB69C7"/>
    <w:rsid w:val="00AB6A5F"/>
    <w:rsid w:val="00AB6A98"/>
    <w:rsid w:val="00AB6D1E"/>
    <w:rsid w:val="00AB6D51"/>
    <w:rsid w:val="00AB711B"/>
    <w:rsid w:val="00AB7247"/>
    <w:rsid w:val="00AB72DC"/>
    <w:rsid w:val="00AB7586"/>
    <w:rsid w:val="00AB76D8"/>
    <w:rsid w:val="00AB77F5"/>
    <w:rsid w:val="00AB7966"/>
    <w:rsid w:val="00AB7A51"/>
    <w:rsid w:val="00AB7E51"/>
    <w:rsid w:val="00AB7E81"/>
    <w:rsid w:val="00AC0178"/>
    <w:rsid w:val="00AC02D0"/>
    <w:rsid w:val="00AC03EF"/>
    <w:rsid w:val="00AC05C8"/>
    <w:rsid w:val="00AC08D1"/>
    <w:rsid w:val="00AC0A09"/>
    <w:rsid w:val="00AC0BE8"/>
    <w:rsid w:val="00AC0D3E"/>
    <w:rsid w:val="00AC0D59"/>
    <w:rsid w:val="00AC0D5E"/>
    <w:rsid w:val="00AC0E73"/>
    <w:rsid w:val="00AC0FD9"/>
    <w:rsid w:val="00AC10EB"/>
    <w:rsid w:val="00AC1200"/>
    <w:rsid w:val="00AC1279"/>
    <w:rsid w:val="00AC12BF"/>
    <w:rsid w:val="00AC12CF"/>
    <w:rsid w:val="00AC154D"/>
    <w:rsid w:val="00AC15C5"/>
    <w:rsid w:val="00AC163D"/>
    <w:rsid w:val="00AC16CD"/>
    <w:rsid w:val="00AC17D8"/>
    <w:rsid w:val="00AC1847"/>
    <w:rsid w:val="00AC193C"/>
    <w:rsid w:val="00AC1D7A"/>
    <w:rsid w:val="00AC1E6F"/>
    <w:rsid w:val="00AC1EBE"/>
    <w:rsid w:val="00AC1F2B"/>
    <w:rsid w:val="00AC23CD"/>
    <w:rsid w:val="00AC242C"/>
    <w:rsid w:val="00AC24C2"/>
    <w:rsid w:val="00AC24DD"/>
    <w:rsid w:val="00AC24DF"/>
    <w:rsid w:val="00AC2561"/>
    <w:rsid w:val="00AC2590"/>
    <w:rsid w:val="00AC2629"/>
    <w:rsid w:val="00AC267E"/>
    <w:rsid w:val="00AC2722"/>
    <w:rsid w:val="00AC2839"/>
    <w:rsid w:val="00AC28B8"/>
    <w:rsid w:val="00AC29AB"/>
    <w:rsid w:val="00AC2A17"/>
    <w:rsid w:val="00AC2AE8"/>
    <w:rsid w:val="00AC2C4F"/>
    <w:rsid w:val="00AC2CE2"/>
    <w:rsid w:val="00AC2D3E"/>
    <w:rsid w:val="00AC2F95"/>
    <w:rsid w:val="00AC32C0"/>
    <w:rsid w:val="00AC3365"/>
    <w:rsid w:val="00AC33C1"/>
    <w:rsid w:val="00AC33DF"/>
    <w:rsid w:val="00AC33F5"/>
    <w:rsid w:val="00AC34E4"/>
    <w:rsid w:val="00AC358B"/>
    <w:rsid w:val="00AC35AD"/>
    <w:rsid w:val="00AC3613"/>
    <w:rsid w:val="00AC365C"/>
    <w:rsid w:val="00AC375E"/>
    <w:rsid w:val="00AC37AD"/>
    <w:rsid w:val="00AC37BC"/>
    <w:rsid w:val="00AC3837"/>
    <w:rsid w:val="00AC38BE"/>
    <w:rsid w:val="00AC39AC"/>
    <w:rsid w:val="00AC3B60"/>
    <w:rsid w:val="00AC3BB4"/>
    <w:rsid w:val="00AC3C19"/>
    <w:rsid w:val="00AC3C68"/>
    <w:rsid w:val="00AC3F1D"/>
    <w:rsid w:val="00AC4046"/>
    <w:rsid w:val="00AC4178"/>
    <w:rsid w:val="00AC41D1"/>
    <w:rsid w:val="00AC42F9"/>
    <w:rsid w:val="00AC4416"/>
    <w:rsid w:val="00AC44C1"/>
    <w:rsid w:val="00AC462F"/>
    <w:rsid w:val="00AC472D"/>
    <w:rsid w:val="00AC4A7C"/>
    <w:rsid w:val="00AC4B2C"/>
    <w:rsid w:val="00AC4B62"/>
    <w:rsid w:val="00AC4B6E"/>
    <w:rsid w:val="00AC4DF7"/>
    <w:rsid w:val="00AC4E75"/>
    <w:rsid w:val="00AC4E9F"/>
    <w:rsid w:val="00AC4ED1"/>
    <w:rsid w:val="00AC520C"/>
    <w:rsid w:val="00AC5291"/>
    <w:rsid w:val="00AC52F0"/>
    <w:rsid w:val="00AC5385"/>
    <w:rsid w:val="00AC53A9"/>
    <w:rsid w:val="00AC54A9"/>
    <w:rsid w:val="00AC5661"/>
    <w:rsid w:val="00AC5834"/>
    <w:rsid w:val="00AC5A23"/>
    <w:rsid w:val="00AC5FBC"/>
    <w:rsid w:val="00AC64B9"/>
    <w:rsid w:val="00AC679F"/>
    <w:rsid w:val="00AC681D"/>
    <w:rsid w:val="00AC6911"/>
    <w:rsid w:val="00AC6A20"/>
    <w:rsid w:val="00AC6B13"/>
    <w:rsid w:val="00AC6D57"/>
    <w:rsid w:val="00AC6E45"/>
    <w:rsid w:val="00AC6F2D"/>
    <w:rsid w:val="00AC6FF1"/>
    <w:rsid w:val="00AC7160"/>
    <w:rsid w:val="00AC73E8"/>
    <w:rsid w:val="00AC76FA"/>
    <w:rsid w:val="00AC773B"/>
    <w:rsid w:val="00AC7788"/>
    <w:rsid w:val="00AC77F7"/>
    <w:rsid w:val="00AC794B"/>
    <w:rsid w:val="00AC7967"/>
    <w:rsid w:val="00AC79F5"/>
    <w:rsid w:val="00AC7D31"/>
    <w:rsid w:val="00AC7F40"/>
    <w:rsid w:val="00AD0069"/>
    <w:rsid w:val="00AD014A"/>
    <w:rsid w:val="00AD01AE"/>
    <w:rsid w:val="00AD01C3"/>
    <w:rsid w:val="00AD0371"/>
    <w:rsid w:val="00AD0442"/>
    <w:rsid w:val="00AD0617"/>
    <w:rsid w:val="00AD0664"/>
    <w:rsid w:val="00AD0712"/>
    <w:rsid w:val="00AD0857"/>
    <w:rsid w:val="00AD09A1"/>
    <w:rsid w:val="00AD0A41"/>
    <w:rsid w:val="00AD0CC2"/>
    <w:rsid w:val="00AD0F38"/>
    <w:rsid w:val="00AD0F39"/>
    <w:rsid w:val="00AD10B3"/>
    <w:rsid w:val="00AD1444"/>
    <w:rsid w:val="00AD155C"/>
    <w:rsid w:val="00AD16D8"/>
    <w:rsid w:val="00AD1839"/>
    <w:rsid w:val="00AD1D81"/>
    <w:rsid w:val="00AD1ED3"/>
    <w:rsid w:val="00AD20E9"/>
    <w:rsid w:val="00AD2196"/>
    <w:rsid w:val="00AD2217"/>
    <w:rsid w:val="00AD2366"/>
    <w:rsid w:val="00AD259A"/>
    <w:rsid w:val="00AD2639"/>
    <w:rsid w:val="00AD26FE"/>
    <w:rsid w:val="00AD279A"/>
    <w:rsid w:val="00AD2871"/>
    <w:rsid w:val="00AD2A2F"/>
    <w:rsid w:val="00AD2A38"/>
    <w:rsid w:val="00AD2AD7"/>
    <w:rsid w:val="00AD2BC0"/>
    <w:rsid w:val="00AD2D73"/>
    <w:rsid w:val="00AD2E35"/>
    <w:rsid w:val="00AD2F04"/>
    <w:rsid w:val="00AD314F"/>
    <w:rsid w:val="00AD31E6"/>
    <w:rsid w:val="00AD327B"/>
    <w:rsid w:val="00AD33A8"/>
    <w:rsid w:val="00AD3438"/>
    <w:rsid w:val="00AD3561"/>
    <w:rsid w:val="00AD35B8"/>
    <w:rsid w:val="00AD37A8"/>
    <w:rsid w:val="00AD37E3"/>
    <w:rsid w:val="00AD37EA"/>
    <w:rsid w:val="00AD3A08"/>
    <w:rsid w:val="00AD3B55"/>
    <w:rsid w:val="00AD3C84"/>
    <w:rsid w:val="00AD3CF4"/>
    <w:rsid w:val="00AD3D1D"/>
    <w:rsid w:val="00AD3E20"/>
    <w:rsid w:val="00AD4010"/>
    <w:rsid w:val="00AD42C8"/>
    <w:rsid w:val="00AD4314"/>
    <w:rsid w:val="00AD43DF"/>
    <w:rsid w:val="00AD43ED"/>
    <w:rsid w:val="00AD455B"/>
    <w:rsid w:val="00AD4854"/>
    <w:rsid w:val="00AD4BC8"/>
    <w:rsid w:val="00AD4BF7"/>
    <w:rsid w:val="00AD4EE6"/>
    <w:rsid w:val="00AD4FBF"/>
    <w:rsid w:val="00AD4FC3"/>
    <w:rsid w:val="00AD4FCF"/>
    <w:rsid w:val="00AD50EC"/>
    <w:rsid w:val="00AD5359"/>
    <w:rsid w:val="00AD53A1"/>
    <w:rsid w:val="00AD53E6"/>
    <w:rsid w:val="00AD54E5"/>
    <w:rsid w:val="00AD561D"/>
    <w:rsid w:val="00AD5635"/>
    <w:rsid w:val="00AD5705"/>
    <w:rsid w:val="00AD571D"/>
    <w:rsid w:val="00AD575F"/>
    <w:rsid w:val="00AD5851"/>
    <w:rsid w:val="00AD5968"/>
    <w:rsid w:val="00AD5B48"/>
    <w:rsid w:val="00AD5C8A"/>
    <w:rsid w:val="00AD5D51"/>
    <w:rsid w:val="00AD5EDB"/>
    <w:rsid w:val="00AD5EF3"/>
    <w:rsid w:val="00AD6196"/>
    <w:rsid w:val="00AD6334"/>
    <w:rsid w:val="00AD686A"/>
    <w:rsid w:val="00AD6AC1"/>
    <w:rsid w:val="00AD6C09"/>
    <w:rsid w:val="00AD6D5B"/>
    <w:rsid w:val="00AD6E32"/>
    <w:rsid w:val="00AD6F58"/>
    <w:rsid w:val="00AD703C"/>
    <w:rsid w:val="00AD70AC"/>
    <w:rsid w:val="00AD7549"/>
    <w:rsid w:val="00AD7566"/>
    <w:rsid w:val="00AD7671"/>
    <w:rsid w:val="00AD76E9"/>
    <w:rsid w:val="00AD7781"/>
    <w:rsid w:val="00AD77CE"/>
    <w:rsid w:val="00AD7AF3"/>
    <w:rsid w:val="00AD7DF2"/>
    <w:rsid w:val="00AD7E2D"/>
    <w:rsid w:val="00AD7FE8"/>
    <w:rsid w:val="00AE01A1"/>
    <w:rsid w:val="00AE0231"/>
    <w:rsid w:val="00AE0262"/>
    <w:rsid w:val="00AE02AA"/>
    <w:rsid w:val="00AE0308"/>
    <w:rsid w:val="00AE034A"/>
    <w:rsid w:val="00AE039C"/>
    <w:rsid w:val="00AE041C"/>
    <w:rsid w:val="00AE04AB"/>
    <w:rsid w:val="00AE0659"/>
    <w:rsid w:val="00AE06F9"/>
    <w:rsid w:val="00AE0967"/>
    <w:rsid w:val="00AE0ADC"/>
    <w:rsid w:val="00AE0B2D"/>
    <w:rsid w:val="00AE0D21"/>
    <w:rsid w:val="00AE0F3F"/>
    <w:rsid w:val="00AE0F4C"/>
    <w:rsid w:val="00AE0F62"/>
    <w:rsid w:val="00AE0FD4"/>
    <w:rsid w:val="00AE13FE"/>
    <w:rsid w:val="00AE1402"/>
    <w:rsid w:val="00AE16A1"/>
    <w:rsid w:val="00AE1A2C"/>
    <w:rsid w:val="00AE1A2D"/>
    <w:rsid w:val="00AE1B1A"/>
    <w:rsid w:val="00AE1C22"/>
    <w:rsid w:val="00AE1D26"/>
    <w:rsid w:val="00AE1D5D"/>
    <w:rsid w:val="00AE1DAA"/>
    <w:rsid w:val="00AE1F38"/>
    <w:rsid w:val="00AE201F"/>
    <w:rsid w:val="00AE2091"/>
    <w:rsid w:val="00AE20F8"/>
    <w:rsid w:val="00AE239C"/>
    <w:rsid w:val="00AE2437"/>
    <w:rsid w:val="00AE2641"/>
    <w:rsid w:val="00AE27F3"/>
    <w:rsid w:val="00AE28F6"/>
    <w:rsid w:val="00AE2ACB"/>
    <w:rsid w:val="00AE2AF9"/>
    <w:rsid w:val="00AE2AFE"/>
    <w:rsid w:val="00AE2BAC"/>
    <w:rsid w:val="00AE2D6B"/>
    <w:rsid w:val="00AE2E59"/>
    <w:rsid w:val="00AE2EC9"/>
    <w:rsid w:val="00AE2ECA"/>
    <w:rsid w:val="00AE3021"/>
    <w:rsid w:val="00AE321E"/>
    <w:rsid w:val="00AE32EF"/>
    <w:rsid w:val="00AE3409"/>
    <w:rsid w:val="00AE3482"/>
    <w:rsid w:val="00AE34EC"/>
    <w:rsid w:val="00AE351D"/>
    <w:rsid w:val="00AE355A"/>
    <w:rsid w:val="00AE3607"/>
    <w:rsid w:val="00AE3FC2"/>
    <w:rsid w:val="00AE42F0"/>
    <w:rsid w:val="00AE43D9"/>
    <w:rsid w:val="00AE45BE"/>
    <w:rsid w:val="00AE47A8"/>
    <w:rsid w:val="00AE495C"/>
    <w:rsid w:val="00AE4FF7"/>
    <w:rsid w:val="00AE5142"/>
    <w:rsid w:val="00AE5214"/>
    <w:rsid w:val="00AE5335"/>
    <w:rsid w:val="00AE543D"/>
    <w:rsid w:val="00AE5450"/>
    <w:rsid w:val="00AE556A"/>
    <w:rsid w:val="00AE5607"/>
    <w:rsid w:val="00AE5620"/>
    <w:rsid w:val="00AE56D9"/>
    <w:rsid w:val="00AE5783"/>
    <w:rsid w:val="00AE5912"/>
    <w:rsid w:val="00AE5946"/>
    <w:rsid w:val="00AE5C28"/>
    <w:rsid w:val="00AE5C39"/>
    <w:rsid w:val="00AE5C6C"/>
    <w:rsid w:val="00AE5D95"/>
    <w:rsid w:val="00AE5E05"/>
    <w:rsid w:val="00AE5E2D"/>
    <w:rsid w:val="00AE5F46"/>
    <w:rsid w:val="00AE609B"/>
    <w:rsid w:val="00AE6195"/>
    <w:rsid w:val="00AE62F0"/>
    <w:rsid w:val="00AE647D"/>
    <w:rsid w:val="00AE653A"/>
    <w:rsid w:val="00AE6728"/>
    <w:rsid w:val="00AE6877"/>
    <w:rsid w:val="00AE68B0"/>
    <w:rsid w:val="00AE68D9"/>
    <w:rsid w:val="00AE698F"/>
    <w:rsid w:val="00AE6AB8"/>
    <w:rsid w:val="00AE6B67"/>
    <w:rsid w:val="00AE6C3F"/>
    <w:rsid w:val="00AE6F9F"/>
    <w:rsid w:val="00AE71A6"/>
    <w:rsid w:val="00AE750C"/>
    <w:rsid w:val="00AE7591"/>
    <w:rsid w:val="00AE79C5"/>
    <w:rsid w:val="00AE7F18"/>
    <w:rsid w:val="00AF001C"/>
    <w:rsid w:val="00AF02B2"/>
    <w:rsid w:val="00AF02FF"/>
    <w:rsid w:val="00AF0403"/>
    <w:rsid w:val="00AF043F"/>
    <w:rsid w:val="00AF04C4"/>
    <w:rsid w:val="00AF058C"/>
    <w:rsid w:val="00AF05FB"/>
    <w:rsid w:val="00AF0CA0"/>
    <w:rsid w:val="00AF0CB4"/>
    <w:rsid w:val="00AF0E61"/>
    <w:rsid w:val="00AF0EB9"/>
    <w:rsid w:val="00AF0ECB"/>
    <w:rsid w:val="00AF105A"/>
    <w:rsid w:val="00AF137C"/>
    <w:rsid w:val="00AF13C4"/>
    <w:rsid w:val="00AF1469"/>
    <w:rsid w:val="00AF158F"/>
    <w:rsid w:val="00AF1657"/>
    <w:rsid w:val="00AF196F"/>
    <w:rsid w:val="00AF19F1"/>
    <w:rsid w:val="00AF1AB3"/>
    <w:rsid w:val="00AF1AE1"/>
    <w:rsid w:val="00AF1C77"/>
    <w:rsid w:val="00AF1C8F"/>
    <w:rsid w:val="00AF1CEF"/>
    <w:rsid w:val="00AF1DEC"/>
    <w:rsid w:val="00AF1E33"/>
    <w:rsid w:val="00AF1E43"/>
    <w:rsid w:val="00AF1F09"/>
    <w:rsid w:val="00AF1F46"/>
    <w:rsid w:val="00AF2570"/>
    <w:rsid w:val="00AF264C"/>
    <w:rsid w:val="00AF27D6"/>
    <w:rsid w:val="00AF27DD"/>
    <w:rsid w:val="00AF27E9"/>
    <w:rsid w:val="00AF2856"/>
    <w:rsid w:val="00AF2B68"/>
    <w:rsid w:val="00AF2BAF"/>
    <w:rsid w:val="00AF2D26"/>
    <w:rsid w:val="00AF3082"/>
    <w:rsid w:val="00AF3131"/>
    <w:rsid w:val="00AF314E"/>
    <w:rsid w:val="00AF3345"/>
    <w:rsid w:val="00AF339C"/>
    <w:rsid w:val="00AF33CE"/>
    <w:rsid w:val="00AF33E4"/>
    <w:rsid w:val="00AF3444"/>
    <w:rsid w:val="00AF34FB"/>
    <w:rsid w:val="00AF36C7"/>
    <w:rsid w:val="00AF37FF"/>
    <w:rsid w:val="00AF3BF0"/>
    <w:rsid w:val="00AF3D14"/>
    <w:rsid w:val="00AF3DDB"/>
    <w:rsid w:val="00AF3FB1"/>
    <w:rsid w:val="00AF4066"/>
    <w:rsid w:val="00AF40ED"/>
    <w:rsid w:val="00AF4253"/>
    <w:rsid w:val="00AF429E"/>
    <w:rsid w:val="00AF432B"/>
    <w:rsid w:val="00AF44D6"/>
    <w:rsid w:val="00AF44DA"/>
    <w:rsid w:val="00AF44DB"/>
    <w:rsid w:val="00AF4720"/>
    <w:rsid w:val="00AF473C"/>
    <w:rsid w:val="00AF4752"/>
    <w:rsid w:val="00AF4771"/>
    <w:rsid w:val="00AF484A"/>
    <w:rsid w:val="00AF48CE"/>
    <w:rsid w:val="00AF4935"/>
    <w:rsid w:val="00AF4BDC"/>
    <w:rsid w:val="00AF4C74"/>
    <w:rsid w:val="00AF4EBA"/>
    <w:rsid w:val="00AF4EDF"/>
    <w:rsid w:val="00AF50BF"/>
    <w:rsid w:val="00AF511E"/>
    <w:rsid w:val="00AF52B5"/>
    <w:rsid w:val="00AF54A3"/>
    <w:rsid w:val="00AF54D1"/>
    <w:rsid w:val="00AF574A"/>
    <w:rsid w:val="00AF599D"/>
    <w:rsid w:val="00AF5ACE"/>
    <w:rsid w:val="00AF5B46"/>
    <w:rsid w:val="00AF5D14"/>
    <w:rsid w:val="00AF5EB0"/>
    <w:rsid w:val="00AF5F20"/>
    <w:rsid w:val="00AF6145"/>
    <w:rsid w:val="00AF634E"/>
    <w:rsid w:val="00AF63D9"/>
    <w:rsid w:val="00AF63DB"/>
    <w:rsid w:val="00AF63F1"/>
    <w:rsid w:val="00AF65E1"/>
    <w:rsid w:val="00AF6699"/>
    <w:rsid w:val="00AF6834"/>
    <w:rsid w:val="00AF6E84"/>
    <w:rsid w:val="00AF7194"/>
    <w:rsid w:val="00AF7300"/>
    <w:rsid w:val="00AF739B"/>
    <w:rsid w:val="00AF73C8"/>
    <w:rsid w:val="00AF7507"/>
    <w:rsid w:val="00AF775E"/>
    <w:rsid w:val="00AF7867"/>
    <w:rsid w:val="00AF7876"/>
    <w:rsid w:val="00AF7D55"/>
    <w:rsid w:val="00AF7D56"/>
    <w:rsid w:val="00AF7DE5"/>
    <w:rsid w:val="00AF7EF5"/>
    <w:rsid w:val="00B00002"/>
    <w:rsid w:val="00B0026D"/>
    <w:rsid w:val="00B00404"/>
    <w:rsid w:val="00B0047A"/>
    <w:rsid w:val="00B0051B"/>
    <w:rsid w:val="00B00608"/>
    <w:rsid w:val="00B00639"/>
    <w:rsid w:val="00B006E6"/>
    <w:rsid w:val="00B00702"/>
    <w:rsid w:val="00B00882"/>
    <w:rsid w:val="00B00900"/>
    <w:rsid w:val="00B0098B"/>
    <w:rsid w:val="00B00CB0"/>
    <w:rsid w:val="00B00EEA"/>
    <w:rsid w:val="00B01110"/>
    <w:rsid w:val="00B01216"/>
    <w:rsid w:val="00B0147C"/>
    <w:rsid w:val="00B015BE"/>
    <w:rsid w:val="00B0174A"/>
    <w:rsid w:val="00B0181B"/>
    <w:rsid w:val="00B0192A"/>
    <w:rsid w:val="00B01984"/>
    <w:rsid w:val="00B01C3E"/>
    <w:rsid w:val="00B01E67"/>
    <w:rsid w:val="00B01F8D"/>
    <w:rsid w:val="00B01FEF"/>
    <w:rsid w:val="00B02161"/>
    <w:rsid w:val="00B021A3"/>
    <w:rsid w:val="00B021DC"/>
    <w:rsid w:val="00B0223F"/>
    <w:rsid w:val="00B02396"/>
    <w:rsid w:val="00B0246D"/>
    <w:rsid w:val="00B02493"/>
    <w:rsid w:val="00B024E0"/>
    <w:rsid w:val="00B026D1"/>
    <w:rsid w:val="00B02839"/>
    <w:rsid w:val="00B0290D"/>
    <w:rsid w:val="00B02A21"/>
    <w:rsid w:val="00B02AA2"/>
    <w:rsid w:val="00B02E13"/>
    <w:rsid w:val="00B02E2B"/>
    <w:rsid w:val="00B02E53"/>
    <w:rsid w:val="00B03597"/>
    <w:rsid w:val="00B036DD"/>
    <w:rsid w:val="00B0379B"/>
    <w:rsid w:val="00B037BA"/>
    <w:rsid w:val="00B037CC"/>
    <w:rsid w:val="00B0390A"/>
    <w:rsid w:val="00B03E18"/>
    <w:rsid w:val="00B03E71"/>
    <w:rsid w:val="00B03F26"/>
    <w:rsid w:val="00B042F2"/>
    <w:rsid w:val="00B0434E"/>
    <w:rsid w:val="00B043D3"/>
    <w:rsid w:val="00B0458F"/>
    <w:rsid w:val="00B0460F"/>
    <w:rsid w:val="00B0462F"/>
    <w:rsid w:val="00B04906"/>
    <w:rsid w:val="00B04AAB"/>
    <w:rsid w:val="00B04ABF"/>
    <w:rsid w:val="00B04C17"/>
    <w:rsid w:val="00B04CF8"/>
    <w:rsid w:val="00B050CE"/>
    <w:rsid w:val="00B058EC"/>
    <w:rsid w:val="00B05B30"/>
    <w:rsid w:val="00B05BA9"/>
    <w:rsid w:val="00B05C59"/>
    <w:rsid w:val="00B05CB4"/>
    <w:rsid w:val="00B05D51"/>
    <w:rsid w:val="00B05E1E"/>
    <w:rsid w:val="00B05E30"/>
    <w:rsid w:val="00B05F6F"/>
    <w:rsid w:val="00B05F70"/>
    <w:rsid w:val="00B05F8A"/>
    <w:rsid w:val="00B05FAE"/>
    <w:rsid w:val="00B05FD6"/>
    <w:rsid w:val="00B06196"/>
    <w:rsid w:val="00B0632B"/>
    <w:rsid w:val="00B06463"/>
    <w:rsid w:val="00B065C9"/>
    <w:rsid w:val="00B06670"/>
    <w:rsid w:val="00B06A35"/>
    <w:rsid w:val="00B06A8B"/>
    <w:rsid w:val="00B06A9E"/>
    <w:rsid w:val="00B06C00"/>
    <w:rsid w:val="00B06DF4"/>
    <w:rsid w:val="00B06EA8"/>
    <w:rsid w:val="00B06F3D"/>
    <w:rsid w:val="00B06F6D"/>
    <w:rsid w:val="00B06FF1"/>
    <w:rsid w:val="00B07061"/>
    <w:rsid w:val="00B0709E"/>
    <w:rsid w:val="00B070D6"/>
    <w:rsid w:val="00B071D5"/>
    <w:rsid w:val="00B072A1"/>
    <w:rsid w:val="00B072A7"/>
    <w:rsid w:val="00B073F4"/>
    <w:rsid w:val="00B0758F"/>
    <w:rsid w:val="00B07791"/>
    <w:rsid w:val="00B07994"/>
    <w:rsid w:val="00B079CA"/>
    <w:rsid w:val="00B07A39"/>
    <w:rsid w:val="00B07BE2"/>
    <w:rsid w:val="00B07DFC"/>
    <w:rsid w:val="00B07E17"/>
    <w:rsid w:val="00B07F2B"/>
    <w:rsid w:val="00B10044"/>
    <w:rsid w:val="00B1007B"/>
    <w:rsid w:val="00B100CC"/>
    <w:rsid w:val="00B10193"/>
    <w:rsid w:val="00B10208"/>
    <w:rsid w:val="00B102DE"/>
    <w:rsid w:val="00B10339"/>
    <w:rsid w:val="00B106D3"/>
    <w:rsid w:val="00B1079D"/>
    <w:rsid w:val="00B107A1"/>
    <w:rsid w:val="00B1085A"/>
    <w:rsid w:val="00B109C5"/>
    <w:rsid w:val="00B10BB2"/>
    <w:rsid w:val="00B10C25"/>
    <w:rsid w:val="00B10C79"/>
    <w:rsid w:val="00B10F77"/>
    <w:rsid w:val="00B110E0"/>
    <w:rsid w:val="00B111E1"/>
    <w:rsid w:val="00B112BF"/>
    <w:rsid w:val="00B112F8"/>
    <w:rsid w:val="00B11360"/>
    <w:rsid w:val="00B114F5"/>
    <w:rsid w:val="00B1160E"/>
    <w:rsid w:val="00B11822"/>
    <w:rsid w:val="00B1189D"/>
    <w:rsid w:val="00B118DB"/>
    <w:rsid w:val="00B118F2"/>
    <w:rsid w:val="00B11912"/>
    <w:rsid w:val="00B11CAA"/>
    <w:rsid w:val="00B11DD9"/>
    <w:rsid w:val="00B11DF3"/>
    <w:rsid w:val="00B11E26"/>
    <w:rsid w:val="00B11F0E"/>
    <w:rsid w:val="00B11F18"/>
    <w:rsid w:val="00B12157"/>
    <w:rsid w:val="00B122CA"/>
    <w:rsid w:val="00B12346"/>
    <w:rsid w:val="00B126B8"/>
    <w:rsid w:val="00B1272E"/>
    <w:rsid w:val="00B127E7"/>
    <w:rsid w:val="00B129B7"/>
    <w:rsid w:val="00B12ADB"/>
    <w:rsid w:val="00B12D29"/>
    <w:rsid w:val="00B12F17"/>
    <w:rsid w:val="00B12F91"/>
    <w:rsid w:val="00B12FCE"/>
    <w:rsid w:val="00B12FD8"/>
    <w:rsid w:val="00B131A6"/>
    <w:rsid w:val="00B13261"/>
    <w:rsid w:val="00B1330D"/>
    <w:rsid w:val="00B13339"/>
    <w:rsid w:val="00B13389"/>
    <w:rsid w:val="00B1370A"/>
    <w:rsid w:val="00B1391B"/>
    <w:rsid w:val="00B13A71"/>
    <w:rsid w:val="00B13EA7"/>
    <w:rsid w:val="00B13EC9"/>
    <w:rsid w:val="00B140C8"/>
    <w:rsid w:val="00B144DD"/>
    <w:rsid w:val="00B14630"/>
    <w:rsid w:val="00B14688"/>
    <w:rsid w:val="00B14827"/>
    <w:rsid w:val="00B149DE"/>
    <w:rsid w:val="00B14C33"/>
    <w:rsid w:val="00B14E81"/>
    <w:rsid w:val="00B15016"/>
    <w:rsid w:val="00B15061"/>
    <w:rsid w:val="00B1506A"/>
    <w:rsid w:val="00B150BE"/>
    <w:rsid w:val="00B156C1"/>
    <w:rsid w:val="00B15736"/>
    <w:rsid w:val="00B15796"/>
    <w:rsid w:val="00B157D3"/>
    <w:rsid w:val="00B157E0"/>
    <w:rsid w:val="00B159DA"/>
    <w:rsid w:val="00B15BD4"/>
    <w:rsid w:val="00B15ECB"/>
    <w:rsid w:val="00B161FE"/>
    <w:rsid w:val="00B1649E"/>
    <w:rsid w:val="00B16567"/>
    <w:rsid w:val="00B167C4"/>
    <w:rsid w:val="00B168F2"/>
    <w:rsid w:val="00B16C22"/>
    <w:rsid w:val="00B16C32"/>
    <w:rsid w:val="00B16C8B"/>
    <w:rsid w:val="00B16CA7"/>
    <w:rsid w:val="00B1704D"/>
    <w:rsid w:val="00B17228"/>
    <w:rsid w:val="00B17372"/>
    <w:rsid w:val="00B173F9"/>
    <w:rsid w:val="00B17410"/>
    <w:rsid w:val="00B174E9"/>
    <w:rsid w:val="00B17672"/>
    <w:rsid w:val="00B177D5"/>
    <w:rsid w:val="00B178A6"/>
    <w:rsid w:val="00B178AD"/>
    <w:rsid w:val="00B178F0"/>
    <w:rsid w:val="00B178F7"/>
    <w:rsid w:val="00B17A03"/>
    <w:rsid w:val="00B17D64"/>
    <w:rsid w:val="00B17D8E"/>
    <w:rsid w:val="00B17DDC"/>
    <w:rsid w:val="00B17F58"/>
    <w:rsid w:val="00B17F8D"/>
    <w:rsid w:val="00B20176"/>
    <w:rsid w:val="00B201A8"/>
    <w:rsid w:val="00B201BD"/>
    <w:rsid w:val="00B201D3"/>
    <w:rsid w:val="00B20239"/>
    <w:rsid w:val="00B20319"/>
    <w:rsid w:val="00B20412"/>
    <w:rsid w:val="00B204ED"/>
    <w:rsid w:val="00B20512"/>
    <w:rsid w:val="00B20639"/>
    <w:rsid w:val="00B2063C"/>
    <w:rsid w:val="00B2087B"/>
    <w:rsid w:val="00B20A17"/>
    <w:rsid w:val="00B20AAF"/>
    <w:rsid w:val="00B20B8E"/>
    <w:rsid w:val="00B20BDB"/>
    <w:rsid w:val="00B20CED"/>
    <w:rsid w:val="00B20D29"/>
    <w:rsid w:val="00B20DA4"/>
    <w:rsid w:val="00B20DAB"/>
    <w:rsid w:val="00B20E0C"/>
    <w:rsid w:val="00B20F6E"/>
    <w:rsid w:val="00B2102C"/>
    <w:rsid w:val="00B210DC"/>
    <w:rsid w:val="00B2122D"/>
    <w:rsid w:val="00B2131D"/>
    <w:rsid w:val="00B2136B"/>
    <w:rsid w:val="00B2149A"/>
    <w:rsid w:val="00B219F9"/>
    <w:rsid w:val="00B21B81"/>
    <w:rsid w:val="00B21D32"/>
    <w:rsid w:val="00B21D61"/>
    <w:rsid w:val="00B21DEB"/>
    <w:rsid w:val="00B21E19"/>
    <w:rsid w:val="00B21E3E"/>
    <w:rsid w:val="00B21FF6"/>
    <w:rsid w:val="00B22100"/>
    <w:rsid w:val="00B22144"/>
    <w:rsid w:val="00B221FB"/>
    <w:rsid w:val="00B222B8"/>
    <w:rsid w:val="00B22955"/>
    <w:rsid w:val="00B22C84"/>
    <w:rsid w:val="00B22CE6"/>
    <w:rsid w:val="00B22D3E"/>
    <w:rsid w:val="00B22F0A"/>
    <w:rsid w:val="00B2302F"/>
    <w:rsid w:val="00B23163"/>
    <w:rsid w:val="00B2318C"/>
    <w:rsid w:val="00B2319F"/>
    <w:rsid w:val="00B23265"/>
    <w:rsid w:val="00B2327C"/>
    <w:rsid w:val="00B2337B"/>
    <w:rsid w:val="00B23524"/>
    <w:rsid w:val="00B235E2"/>
    <w:rsid w:val="00B23691"/>
    <w:rsid w:val="00B236A3"/>
    <w:rsid w:val="00B2371C"/>
    <w:rsid w:val="00B2372F"/>
    <w:rsid w:val="00B23960"/>
    <w:rsid w:val="00B23A5B"/>
    <w:rsid w:val="00B23B69"/>
    <w:rsid w:val="00B23BE9"/>
    <w:rsid w:val="00B23E5A"/>
    <w:rsid w:val="00B240C2"/>
    <w:rsid w:val="00B240FA"/>
    <w:rsid w:val="00B241E4"/>
    <w:rsid w:val="00B243AC"/>
    <w:rsid w:val="00B246A5"/>
    <w:rsid w:val="00B248FA"/>
    <w:rsid w:val="00B24A89"/>
    <w:rsid w:val="00B24AB5"/>
    <w:rsid w:val="00B24AC9"/>
    <w:rsid w:val="00B24D04"/>
    <w:rsid w:val="00B24E02"/>
    <w:rsid w:val="00B24E2F"/>
    <w:rsid w:val="00B25163"/>
    <w:rsid w:val="00B252A3"/>
    <w:rsid w:val="00B253B1"/>
    <w:rsid w:val="00B253B2"/>
    <w:rsid w:val="00B25483"/>
    <w:rsid w:val="00B25500"/>
    <w:rsid w:val="00B2556A"/>
    <w:rsid w:val="00B25571"/>
    <w:rsid w:val="00B25572"/>
    <w:rsid w:val="00B2557B"/>
    <w:rsid w:val="00B25702"/>
    <w:rsid w:val="00B25707"/>
    <w:rsid w:val="00B257D1"/>
    <w:rsid w:val="00B25881"/>
    <w:rsid w:val="00B25882"/>
    <w:rsid w:val="00B25A44"/>
    <w:rsid w:val="00B25D96"/>
    <w:rsid w:val="00B25E21"/>
    <w:rsid w:val="00B25FA3"/>
    <w:rsid w:val="00B26025"/>
    <w:rsid w:val="00B26038"/>
    <w:rsid w:val="00B26060"/>
    <w:rsid w:val="00B26184"/>
    <w:rsid w:val="00B261DF"/>
    <w:rsid w:val="00B26746"/>
    <w:rsid w:val="00B26786"/>
    <w:rsid w:val="00B26836"/>
    <w:rsid w:val="00B2695C"/>
    <w:rsid w:val="00B269F4"/>
    <w:rsid w:val="00B26A37"/>
    <w:rsid w:val="00B26DFE"/>
    <w:rsid w:val="00B26F6A"/>
    <w:rsid w:val="00B27058"/>
    <w:rsid w:val="00B27070"/>
    <w:rsid w:val="00B27246"/>
    <w:rsid w:val="00B27391"/>
    <w:rsid w:val="00B27411"/>
    <w:rsid w:val="00B2748E"/>
    <w:rsid w:val="00B276A9"/>
    <w:rsid w:val="00B27899"/>
    <w:rsid w:val="00B27B64"/>
    <w:rsid w:val="00B27E53"/>
    <w:rsid w:val="00B27FD6"/>
    <w:rsid w:val="00B30057"/>
    <w:rsid w:val="00B30355"/>
    <w:rsid w:val="00B303FB"/>
    <w:rsid w:val="00B30647"/>
    <w:rsid w:val="00B30769"/>
    <w:rsid w:val="00B30771"/>
    <w:rsid w:val="00B30B86"/>
    <w:rsid w:val="00B30FCD"/>
    <w:rsid w:val="00B31088"/>
    <w:rsid w:val="00B3140E"/>
    <w:rsid w:val="00B31515"/>
    <w:rsid w:val="00B31595"/>
    <w:rsid w:val="00B31623"/>
    <w:rsid w:val="00B3186A"/>
    <w:rsid w:val="00B318A3"/>
    <w:rsid w:val="00B31940"/>
    <w:rsid w:val="00B319B9"/>
    <w:rsid w:val="00B31A6A"/>
    <w:rsid w:val="00B31BE4"/>
    <w:rsid w:val="00B31D5B"/>
    <w:rsid w:val="00B31DAF"/>
    <w:rsid w:val="00B31F55"/>
    <w:rsid w:val="00B3217C"/>
    <w:rsid w:val="00B3225B"/>
    <w:rsid w:val="00B324C0"/>
    <w:rsid w:val="00B32831"/>
    <w:rsid w:val="00B32845"/>
    <w:rsid w:val="00B329E6"/>
    <w:rsid w:val="00B32A72"/>
    <w:rsid w:val="00B32DA6"/>
    <w:rsid w:val="00B331DA"/>
    <w:rsid w:val="00B333F6"/>
    <w:rsid w:val="00B3348A"/>
    <w:rsid w:val="00B3357E"/>
    <w:rsid w:val="00B3361D"/>
    <w:rsid w:val="00B336E5"/>
    <w:rsid w:val="00B33760"/>
    <w:rsid w:val="00B338A9"/>
    <w:rsid w:val="00B339CC"/>
    <w:rsid w:val="00B33C8F"/>
    <w:rsid w:val="00B33FF1"/>
    <w:rsid w:val="00B34089"/>
    <w:rsid w:val="00B34178"/>
    <w:rsid w:val="00B341FA"/>
    <w:rsid w:val="00B342B1"/>
    <w:rsid w:val="00B342B4"/>
    <w:rsid w:val="00B343A7"/>
    <w:rsid w:val="00B34404"/>
    <w:rsid w:val="00B3459D"/>
    <w:rsid w:val="00B346CA"/>
    <w:rsid w:val="00B34715"/>
    <w:rsid w:val="00B34771"/>
    <w:rsid w:val="00B3481C"/>
    <w:rsid w:val="00B3483D"/>
    <w:rsid w:val="00B348E6"/>
    <w:rsid w:val="00B34918"/>
    <w:rsid w:val="00B34A22"/>
    <w:rsid w:val="00B34BDB"/>
    <w:rsid w:val="00B3507B"/>
    <w:rsid w:val="00B350DC"/>
    <w:rsid w:val="00B35161"/>
    <w:rsid w:val="00B352C4"/>
    <w:rsid w:val="00B353F5"/>
    <w:rsid w:val="00B356E9"/>
    <w:rsid w:val="00B357ED"/>
    <w:rsid w:val="00B35892"/>
    <w:rsid w:val="00B35C5D"/>
    <w:rsid w:val="00B35C92"/>
    <w:rsid w:val="00B35DA3"/>
    <w:rsid w:val="00B360B3"/>
    <w:rsid w:val="00B36184"/>
    <w:rsid w:val="00B361AE"/>
    <w:rsid w:val="00B363CA"/>
    <w:rsid w:val="00B364C8"/>
    <w:rsid w:val="00B36650"/>
    <w:rsid w:val="00B3669C"/>
    <w:rsid w:val="00B366DF"/>
    <w:rsid w:val="00B368B1"/>
    <w:rsid w:val="00B36903"/>
    <w:rsid w:val="00B3699A"/>
    <w:rsid w:val="00B369D9"/>
    <w:rsid w:val="00B36AB2"/>
    <w:rsid w:val="00B36B07"/>
    <w:rsid w:val="00B36CEB"/>
    <w:rsid w:val="00B36CF9"/>
    <w:rsid w:val="00B36D9C"/>
    <w:rsid w:val="00B36E88"/>
    <w:rsid w:val="00B370F7"/>
    <w:rsid w:val="00B37493"/>
    <w:rsid w:val="00B378AE"/>
    <w:rsid w:val="00B378EA"/>
    <w:rsid w:val="00B37A38"/>
    <w:rsid w:val="00B37A7B"/>
    <w:rsid w:val="00B37AB7"/>
    <w:rsid w:val="00B37BC8"/>
    <w:rsid w:val="00B37C72"/>
    <w:rsid w:val="00B37C8D"/>
    <w:rsid w:val="00B37D34"/>
    <w:rsid w:val="00B37D87"/>
    <w:rsid w:val="00B37E01"/>
    <w:rsid w:val="00B37E73"/>
    <w:rsid w:val="00B400FA"/>
    <w:rsid w:val="00B4014A"/>
    <w:rsid w:val="00B40306"/>
    <w:rsid w:val="00B40324"/>
    <w:rsid w:val="00B40338"/>
    <w:rsid w:val="00B40674"/>
    <w:rsid w:val="00B408BE"/>
    <w:rsid w:val="00B408C6"/>
    <w:rsid w:val="00B40A98"/>
    <w:rsid w:val="00B40BBA"/>
    <w:rsid w:val="00B40D0F"/>
    <w:rsid w:val="00B40E57"/>
    <w:rsid w:val="00B40E8E"/>
    <w:rsid w:val="00B40EE1"/>
    <w:rsid w:val="00B40F83"/>
    <w:rsid w:val="00B4119B"/>
    <w:rsid w:val="00B41203"/>
    <w:rsid w:val="00B4120B"/>
    <w:rsid w:val="00B4125B"/>
    <w:rsid w:val="00B41725"/>
    <w:rsid w:val="00B41857"/>
    <w:rsid w:val="00B419FC"/>
    <w:rsid w:val="00B41B42"/>
    <w:rsid w:val="00B41BF2"/>
    <w:rsid w:val="00B41DCC"/>
    <w:rsid w:val="00B42034"/>
    <w:rsid w:val="00B42198"/>
    <w:rsid w:val="00B4229D"/>
    <w:rsid w:val="00B423AD"/>
    <w:rsid w:val="00B424EB"/>
    <w:rsid w:val="00B425D3"/>
    <w:rsid w:val="00B42708"/>
    <w:rsid w:val="00B42868"/>
    <w:rsid w:val="00B42A81"/>
    <w:rsid w:val="00B42CC2"/>
    <w:rsid w:val="00B42E66"/>
    <w:rsid w:val="00B42F19"/>
    <w:rsid w:val="00B42F67"/>
    <w:rsid w:val="00B4344B"/>
    <w:rsid w:val="00B43459"/>
    <w:rsid w:val="00B43584"/>
    <w:rsid w:val="00B435CA"/>
    <w:rsid w:val="00B438BB"/>
    <w:rsid w:val="00B43A7A"/>
    <w:rsid w:val="00B43B57"/>
    <w:rsid w:val="00B43B77"/>
    <w:rsid w:val="00B43DC7"/>
    <w:rsid w:val="00B4407D"/>
    <w:rsid w:val="00B44191"/>
    <w:rsid w:val="00B441CE"/>
    <w:rsid w:val="00B44296"/>
    <w:rsid w:val="00B4446A"/>
    <w:rsid w:val="00B445CC"/>
    <w:rsid w:val="00B44747"/>
    <w:rsid w:val="00B44839"/>
    <w:rsid w:val="00B4487E"/>
    <w:rsid w:val="00B448D0"/>
    <w:rsid w:val="00B44A15"/>
    <w:rsid w:val="00B44B0A"/>
    <w:rsid w:val="00B44B53"/>
    <w:rsid w:val="00B44CB9"/>
    <w:rsid w:val="00B44EC8"/>
    <w:rsid w:val="00B450CA"/>
    <w:rsid w:val="00B451DB"/>
    <w:rsid w:val="00B453A1"/>
    <w:rsid w:val="00B4553F"/>
    <w:rsid w:val="00B4554F"/>
    <w:rsid w:val="00B45745"/>
    <w:rsid w:val="00B458A2"/>
    <w:rsid w:val="00B458E8"/>
    <w:rsid w:val="00B459D3"/>
    <w:rsid w:val="00B45A66"/>
    <w:rsid w:val="00B45A6A"/>
    <w:rsid w:val="00B45ABD"/>
    <w:rsid w:val="00B45BBD"/>
    <w:rsid w:val="00B45D80"/>
    <w:rsid w:val="00B45DEE"/>
    <w:rsid w:val="00B46438"/>
    <w:rsid w:val="00B46446"/>
    <w:rsid w:val="00B46ABD"/>
    <w:rsid w:val="00B46C06"/>
    <w:rsid w:val="00B4703F"/>
    <w:rsid w:val="00B471F8"/>
    <w:rsid w:val="00B4725F"/>
    <w:rsid w:val="00B473E0"/>
    <w:rsid w:val="00B474A9"/>
    <w:rsid w:val="00B47721"/>
    <w:rsid w:val="00B477DE"/>
    <w:rsid w:val="00B478D7"/>
    <w:rsid w:val="00B478DB"/>
    <w:rsid w:val="00B47944"/>
    <w:rsid w:val="00B47AE4"/>
    <w:rsid w:val="00B47D44"/>
    <w:rsid w:val="00B47F32"/>
    <w:rsid w:val="00B47F56"/>
    <w:rsid w:val="00B47F5D"/>
    <w:rsid w:val="00B500F3"/>
    <w:rsid w:val="00B505FF"/>
    <w:rsid w:val="00B506B8"/>
    <w:rsid w:val="00B507DA"/>
    <w:rsid w:val="00B50B5B"/>
    <w:rsid w:val="00B50C12"/>
    <w:rsid w:val="00B50CC0"/>
    <w:rsid w:val="00B50D38"/>
    <w:rsid w:val="00B50E63"/>
    <w:rsid w:val="00B51085"/>
    <w:rsid w:val="00B512CC"/>
    <w:rsid w:val="00B512D6"/>
    <w:rsid w:val="00B5133B"/>
    <w:rsid w:val="00B5147A"/>
    <w:rsid w:val="00B51673"/>
    <w:rsid w:val="00B517C3"/>
    <w:rsid w:val="00B51971"/>
    <w:rsid w:val="00B51A1A"/>
    <w:rsid w:val="00B51C30"/>
    <w:rsid w:val="00B51C59"/>
    <w:rsid w:val="00B51E20"/>
    <w:rsid w:val="00B51F6C"/>
    <w:rsid w:val="00B52246"/>
    <w:rsid w:val="00B522F0"/>
    <w:rsid w:val="00B524F0"/>
    <w:rsid w:val="00B52513"/>
    <w:rsid w:val="00B525CC"/>
    <w:rsid w:val="00B527AE"/>
    <w:rsid w:val="00B52881"/>
    <w:rsid w:val="00B529F1"/>
    <w:rsid w:val="00B52B18"/>
    <w:rsid w:val="00B52BB0"/>
    <w:rsid w:val="00B52D89"/>
    <w:rsid w:val="00B52E32"/>
    <w:rsid w:val="00B52F43"/>
    <w:rsid w:val="00B530DE"/>
    <w:rsid w:val="00B53131"/>
    <w:rsid w:val="00B533A5"/>
    <w:rsid w:val="00B5356D"/>
    <w:rsid w:val="00B536C7"/>
    <w:rsid w:val="00B537F5"/>
    <w:rsid w:val="00B53821"/>
    <w:rsid w:val="00B53826"/>
    <w:rsid w:val="00B53A0E"/>
    <w:rsid w:val="00B53BF2"/>
    <w:rsid w:val="00B53E7B"/>
    <w:rsid w:val="00B53F8C"/>
    <w:rsid w:val="00B5401B"/>
    <w:rsid w:val="00B5408C"/>
    <w:rsid w:val="00B54610"/>
    <w:rsid w:val="00B54708"/>
    <w:rsid w:val="00B54981"/>
    <w:rsid w:val="00B549AD"/>
    <w:rsid w:val="00B54AA3"/>
    <w:rsid w:val="00B54AE4"/>
    <w:rsid w:val="00B54B52"/>
    <w:rsid w:val="00B54B88"/>
    <w:rsid w:val="00B54C06"/>
    <w:rsid w:val="00B54C23"/>
    <w:rsid w:val="00B54C87"/>
    <w:rsid w:val="00B54CC2"/>
    <w:rsid w:val="00B54F3E"/>
    <w:rsid w:val="00B54F96"/>
    <w:rsid w:val="00B551AC"/>
    <w:rsid w:val="00B55265"/>
    <w:rsid w:val="00B55335"/>
    <w:rsid w:val="00B55373"/>
    <w:rsid w:val="00B55419"/>
    <w:rsid w:val="00B55491"/>
    <w:rsid w:val="00B554B5"/>
    <w:rsid w:val="00B55760"/>
    <w:rsid w:val="00B55919"/>
    <w:rsid w:val="00B55CD1"/>
    <w:rsid w:val="00B56019"/>
    <w:rsid w:val="00B5613A"/>
    <w:rsid w:val="00B5620C"/>
    <w:rsid w:val="00B563C1"/>
    <w:rsid w:val="00B56591"/>
    <w:rsid w:val="00B56688"/>
    <w:rsid w:val="00B5688A"/>
    <w:rsid w:val="00B569D1"/>
    <w:rsid w:val="00B56A95"/>
    <w:rsid w:val="00B56BD0"/>
    <w:rsid w:val="00B56C83"/>
    <w:rsid w:val="00B56C88"/>
    <w:rsid w:val="00B56CFE"/>
    <w:rsid w:val="00B56D09"/>
    <w:rsid w:val="00B56D67"/>
    <w:rsid w:val="00B57021"/>
    <w:rsid w:val="00B572C0"/>
    <w:rsid w:val="00B572E0"/>
    <w:rsid w:val="00B5738E"/>
    <w:rsid w:val="00B573AB"/>
    <w:rsid w:val="00B57494"/>
    <w:rsid w:val="00B577DA"/>
    <w:rsid w:val="00B5780A"/>
    <w:rsid w:val="00B57AB8"/>
    <w:rsid w:val="00B57BD9"/>
    <w:rsid w:val="00B57BE3"/>
    <w:rsid w:val="00B57C36"/>
    <w:rsid w:val="00B57D08"/>
    <w:rsid w:val="00B57E0D"/>
    <w:rsid w:val="00B57E1F"/>
    <w:rsid w:val="00B60097"/>
    <w:rsid w:val="00B60133"/>
    <w:rsid w:val="00B601C2"/>
    <w:rsid w:val="00B601DA"/>
    <w:rsid w:val="00B60362"/>
    <w:rsid w:val="00B60597"/>
    <w:rsid w:val="00B60628"/>
    <w:rsid w:val="00B60B4D"/>
    <w:rsid w:val="00B60C2C"/>
    <w:rsid w:val="00B60D57"/>
    <w:rsid w:val="00B60D6D"/>
    <w:rsid w:val="00B60DDB"/>
    <w:rsid w:val="00B61127"/>
    <w:rsid w:val="00B61260"/>
    <w:rsid w:val="00B6128C"/>
    <w:rsid w:val="00B6138D"/>
    <w:rsid w:val="00B61468"/>
    <w:rsid w:val="00B614B7"/>
    <w:rsid w:val="00B61694"/>
    <w:rsid w:val="00B61725"/>
    <w:rsid w:val="00B61763"/>
    <w:rsid w:val="00B617B0"/>
    <w:rsid w:val="00B61844"/>
    <w:rsid w:val="00B61927"/>
    <w:rsid w:val="00B61A96"/>
    <w:rsid w:val="00B61C2E"/>
    <w:rsid w:val="00B61C42"/>
    <w:rsid w:val="00B61DAA"/>
    <w:rsid w:val="00B61F51"/>
    <w:rsid w:val="00B621DA"/>
    <w:rsid w:val="00B622D0"/>
    <w:rsid w:val="00B6231A"/>
    <w:rsid w:val="00B625AC"/>
    <w:rsid w:val="00B626AC"/>
    <w:rsid w:val="00B626C5"/>
    <w:rsid w:val="00B629A4"/>
    <w:rsid w:val="00B62A68"/>
    <w:rsid w:val="00B62A9E"/>
    <w:rsid w:val="00B62D24"/>
    <w:rsid w:val="00B62DDF"/>
    <w:rsid w:val="00B6308B"/>
    <w:rsid w:val="00B63171"/>
    <w:rsid w:val="00B63223"/>
    <w:rsid w:val="00B63243"/>
    <w:rsid w:val="00B63331"/>
    <w:rsid w:val="00B633A7"/>
    <w:rsid w:val="00B634E6"/>
    <w:rsid w:val="00B63691"/>
    <w:rsid w:val="00B637BA"/>
    <w:rsid w:val="00B6399E"/>
    <w:rsid w:val="00B63B0B"/>
    <w:rsid w:val="00B63B24"/>
    <w:rsid w:val="00B63C5F"/>
    <w:rsid w:val="00B63C9C"/>
    <w:rsid w:val="00B63E56"/>
    <w:rsid w:val="00B63F06"/>
    <w:rsid w:val="00B6409F"/>
    <w:rsid w:val="00B6410A"/>
    <w:rsid w:val="00B64348"/>
    <w:rsid w:val="00B64350"/>
    <w:rsid w:val="00B648B8"/>
    <w:rsid w:val="00B64952"/>
    <w:rsid w:val="00B64B0D"/>
    <w:rsid w:val="00B64C8B"/>
    <w:rsid w:val="00B64F8B"/>
    <w:rsid w:val="00B64F95"/>
    <w:rsid w:val="00B651C2"/>
    <w:rsid w:val="00B653A7"/>
    <w:rsid w:val="00B6561F"/>
    <w:rsid w:val="00B65BC7"/>
    <w:rsid w:val="00B66018"/>
    <w:rsid w:val="00B66125"/>
    <w:rsid w:val="00B661E4"/>
    <w:rsid w:val="00B6637A"/>
    <w:rsid w:val="00B6683A"/>
    <w:rsid w:val="00B6688F"/>
    <w:rsid w:val="00B66931"/>
    <w:rsid w:val="00B66AD5"/>
    <w:rsid w:val="00B66B88"/>
    <w:rsid w:val="00B66C03"/>
    <w:rsid w:val="00B66CD3"/>
    <w:rsid w:val="00B66DEA"/>
    <w:rsid w:val="00B66E6C"/>
    <w:rsid w:val="00B66F35"/>
    <w:rsid w:val="00B670BF"/>
    <w:rsid w:val="00B6713D"/>
    <w:rsid w:val="00B67210"/>
    <w:rsid w:val="00B672D8"/>
    <w:rsid w:val="00B67300"/>
    <w:rsid w:val="00B67369"/>
    <w:rsid w:val="00B67372"/>
    <w:rsid w:val="00B673AD"/>
    <w:rsid w:val="00B676F1"/>
    <w:rsid w:val="00B6795E"/>
    <w:rsid w:val="00B67B1F"/>
    <w:rsid w:val="00B67B77"/>
    <w:rsid w:val="00B67C04"/>
    <w:rsid w:val="00B67D2A"/>
    <w:rsid w:val="00B67DC1"/>
    <w:rsid w:val="00B70005"/>
    <w:rsid w:val="00B700E5"/>
    <w:rsid w:val="00B704D2"/>
    <w:rsid w:val="00B704EF"/>
    <w:rsid w:val="00B7050F"/>
    <w:rsid w:val="00B705B9"/>
    <w:rsid w:val="00B705F9"/>
    <w:rsid w:val="00B70660"/>
    <w:rsid w:val="00B706A6"/>
    <w:rsid w:val="00B709FB"/>
    <w:rsid w:val="00B70A1F"/>
    <w:rsid w:val="00B70AA8"/>
    <w:rsid w:val="00B70CD5"/>
    <w:rsid w:val="00B70F4E"/>
    <w:rsid w:val="00B71021"/>
    <w:rsid w:val="00B715E1"/>
    <w:rsid w:val="00B7172E"/>
    <w:rsid w:val="00B718AB"/>
    <w:rsid w:val="00B71BBE"/>
    <w:rsid w:val="00B71D8E"/>
    <w:rsid w:val="00B71E65"/>
    <w:rsid w:val="00B71EB3"/>
    <w:rsid w:val="00B71F43"/>
    <w:rsid w:val="00B7204B"/>
    <w:rsid w:val="00B72118"/>
    <w:rsid w:val="00B72138"/>
    <w:rsid w:val="00B72265"/>
    <w:rsid w:val="00B7251A"/>
    <w:rsid w:val="00B7264E"/>
    <w:rsid w:val="00B7291D"/>
    <w:rsid w:val="00B729C9"/>
    <w:rsid w:val="00B72CAD"/>
    <w:rsid w:val="00B72D20"/>
    <w:rsid w:val="00B72F6F"/>
    <w:rsid w:val="00B72F76"/>
    <w:rsid w:val="00B730AA"/>
    <w:rsid w:val="00B73113"/>
    <w:rsid w:val="00B733EB"/>
    <w:rsid w:val="00B735A7"/>
    <w:rsid w:val="00B73899"/>
    <w:rsid w:val="00B73A90"/>
    <w:rsid w:val="00B73B93"/>
    <w:rsid w:val="00B73C88"/>
    <w:rsid w:val="00B73CD0"/>
    <w:rsid w:val="00B73EA5"/>
    <w:rsid w:val="00B74107"/>
    <w:rsid w:val="00B745BD"/>
    <w:rsid w:val="00B74798"/>
    <w:rsid w:val="00B74908"/>
    <w:rsid w:val="00B7493B"/>
    <w:rsid w:val="00B74DB6"/>
    <w:rsid w:val="00B74E36"/>
    <w:rsid w:val="00B74E74"/>
    <w:rsid w:val="00B74E86"/>
    <w:rsid w:val="00B74EBD"/>
    <w:rsid w:val="00B751D5"/>
    <w:rsid w:val="00B752DD"/>
    <w:rsid w:val="00B75429"/>
    <w:rsid w:val="00B75434"/>
    <w:rsid w:val="00B7543A"/>
    <w:rsid w:val="00B7564F"/>
    <w:rsid w:val="00B758A1"/>
    <w:rsid w:val="00B75DCD"/>
    <w:rsid w:val="00B76049"/>
    <w:rsid w:val="00B76086"/>
    <w:rsid w:val="00B76134"/>
    <w:rsid w:val="00B76228"/>
    <w:rsid w:val="00B76404"/>
    <w:rsid w:val="00B7661D"/>
    <w:rsid w:val="00B76701"/>
    <w:rsid w:val="00B7687B"/>
    <w:rsid w:val="00B76B7D"/>
    <w:rsid w:val="00B76CBE"/>
    <w:rsid w:val="00B76D7A"/>
    <w:rsid w:val="00B76DED"/>
    <w:rsid w:val="00B7703B"/>
    <w:rsid w:val="00B7715F"/>
    <w:rsid w:val="00B772EB"/>
    <w:rsid w:val="00B77603"/>
    <w:rsid w:val="00B777AB"/>
    <w:rsid w:val="00B77812"/>
    <w:rsid w:val="00B77880"/>
    <w:rsid w:val="00B778D5"/>
    <w:rsid w:val="00B7790E"/>
    <w:rsid w:val="00B77B19"/>
    <w:rsid w:val="00B77BC0"/>
    <w:rsid w:val="00B77C5B"/>
    <w:rsid w:val="00B77F49"/>
    <w:rsid w:val="00B80015"/>
    <w:rsid w:val="00B80046"/>
    <w:rsid w:val="00B8006B"/>
    <w:rsid w:val="00B80139"/>
    <w:rsid w:val="00B803A4"/>
    <w:rsid w:val="00B807B0"/>
    <w:rsid w:val="00B80984"/>
    <w:rsid w:val="00B80AF4"/>
    <w:rsid w:val="00B80DA8"/>
    <w:rsid w:val="00B80F05"/>
    <w:rsid w:val="00B81039"/>
    <w:rsid w:val="00B811D1"/>
    <w:rsid w:val="00B81215"/>
    <w:rsid w:val="00B81275"/>
    <w:rsid w:val="00B8140B"/>
    <w:rsid w:val="00B816DB"/>
    <w:rsid w:val="00B816E4"/>
    <w:rsid w:val="00B819E2"/>
    <w:rsid w:val="00B81CD7"/>
    <w:rsid w:val="00B81E07"/>
    <w:rsid w:val="00B8201D"/>
    <w:rsid w:val="00B82244"/>
    <w:rsid w:val="00B822C2"/>
    <w:rsid w:val="00B82508"/>
    <w:rsid w:val="00B82601"/>
    <w:rsid w:val="00B82621"/>
    <w:rsid w:val="00B82662"/>
    <w:rsid w:val="00B8277A"/>
    <w:rsid w:val="00B82839"/>
    <w:rsid w:val="00B828AF"/>
    <w:rsid w:val="00B829DC"/>
    <w:rsid w:val="00B82C21"/>
    <w:rsid w:val="00B82CB7"/>
    <w:rsid w:val="00B82E9F"/>
    <w:rsid w:val="00B8307C"/>
    <w:rsid w:val="00B83259"/>
    <w:rsid w:val="00B83263"/>
    <w:rsid w:val="00B83298"/>
    <w:rsid w:val="00B8331B"/>
    <w:rsid w:val="00B83A03"/>
    <w:rsid w:val="00B83B34"/>
    <w:rsid w:val="00B83DE9"/>
    <w:rsid w:val="00B83E8E"/>
    <w:rsid w:val="00B83EA2"/>
    <w:rsid w:val="00B83F79"/>
    <w:rsid w:val="00B8406D"/>
    <w:rsid w:val="00B84A4A"/>
    <w:rsid w:val="00B84A4C"/>
    <w:rsid w:val="00B84EE0"/>
    <w:rsid w:val="00B850EC"/>
    <w:rsid w:val="00B8545D"/>
    <w:rsid w:val="00B854D8"/>
    <w:rsid w:val="00B854E2"/>
    <w:rsid w:val="00B85570"/>
    <w:rsid w:val="00B85586"/>
    <w:rsid w:val="00B85719"/>
    <w:rsid w:val="00B857BF"/>
    <w:rsid w:val="00B85A13"/>
    <w:rsid w:val="00B85BA0"/>
    <w:rsid w:val="00B85EB3"/>
    <w:rsid w:val="00B85FAF"/>
    <w:rsid w:val="00B86193"/>
    <w:rsid w:val="00B862FE"/>
    <w:rsid w:val="00B864D2"/>
    <w:rsid w:val="00B86880"/>
    <w:rsid w:val="00B868A0"/>
    <w:rsid w:val="00B86B9B"/>
    <w:rsid w:val="00B86BF5"/>
    <w:rsid w:val="00B86EE2"/>
    <w:rsid w:val="00B86F80"/>
    <w:rsid w:val="00B87033"/>
    <w:rsid w:val="00B87245"/>
    <w:rsid w:val="00B872E7"/>
    <w:rsid w:val="00B8735F"/>
    <w:rsid w:val="00B874C4"/>
    <w:rsid w:val="00B874E4"/>
    <w:rsid w:val="00B87612"/>
    <w:rsid w:val="00B876BB"/>
    <w:rsid w:val="00B87935"/>
    <w:rsid w:val="00B879CB"/>
    <w:rsid w:val="00B87A60"/>
    <w:rsid w:val="00B87B50"/>
    <w:rsid w:val="00B87D80"/>
    <w:rsid w:val="00B87F78"/>
    <w:rsid w:val="00B9023A"/>
    <w:rsid w:val="00B9076C"/>
    <w:rsid w:val="00B90C4F"/>
    <w:rsid w:val="00B90C59"/>
    <w:rsid w:val="00B90DBA"/>
    <w:rsid w:val="00B90DCD"/>
    <w:rsid w:val="00B914AA"/>
    <w:rsid w:val="00B9165F"/>
    <w:rsid w:val="00B9168A"/>
    <w:rsid w:val="00B9172E"/>
    <w:rsid w:val="00B917FB"/>
    <w:rsid w:val="00B919C7"/>
    <w:rsid w:val="00B91A4F"/>
    <w:rsid w:val="00B91C2B"/>
    <w:rsid w:val="00B91D6B"/>
    <w:rsid w:val="00B91DA5"/>
    <w:rsid w:val="00B91DAA"/>
    <w:rsid w:val="00B91E59"/>
    <w:rsid w:val="00B9211D"/>
    <w:rsid w:val="00B92222"/>
    <w:rsid w:val="00B92748"/>
    <w:rsid w:val="00B927FE"/>
    <w:rsid w:val="00B92944"/>
    <w:rsid w:val="00B92A68"/>
    <w:rsid w:val="00B92BC3"/>
    <w:rsid w:val="00B92CE9"/>
    <w:rsid w:val="00B92DCA"/>
    <w:rsid w:val="00B92FC5"/>
    <w:rsid w:val="00B93165"/>
    <w:rsid w:val="00B93294"/>
    <w:rsid w:val="00B9332F"/>
    <w:rsid w:val="00B93585"/>
    <w:rsid w:val="00B93701"/>
    <w:rsid w:val="00B9376F"/>
    <w:rsid w:val="00B93795"/>
    <w:rsid w:val="00B938FD"/>
    <w:rsid w:val="00B93BA7"/>
    <w:rsid w:val="00B93BDB"/>
    <w:rsid w:val="00B93C30"/>
    <w:rsid w:val="00B93D23"/>
    <w:rsid w:val="00B93E15"/>
    <w:rsid w:val="00B93F24"/>
    <w:rsid w:val="00B93FB7"/>
    <w:rsid w:val="00B942A7"/>
    <w:rsid w:val="00B94450"/>
    <w:rsid w:val="00B94579"/>
    <w:rsid w:val="00B94654"/>
    <w:rsid w:val="00B94925"/>
    <w:rsid w:val="00B94A85"/>
    <w:rsid w:val="00B94C3B"/>
    <w:rsid w:val="00B94CFC"/>
    <w:rsid w:val="00B94D1D"/>
    <w:rsid w:val="00B94D1E"/>
    <w:rsid w:val="00B94E21"/>
    <w:rsid w:val="00B94E75"/>
    <w:rsid w:val="00B94FBB"/>
    <w:rsid w:val="00B9519E"/>
    <w:rsid w:val="00B9537C"/>
    <w:rsid w:val="00B955FD"/>
    <w:rsid w:val="00B95609"/>
    <w:rsid w:val="00B956D3"/>
    <w:rsid w:val="00B9575A"/>
    <w:rsid w:val="00B958A7"/>
    <w:rsid w:val="00B958F1"/>
    <w:rsid w:val="00B95951"/>
    <w:rsid w:val="00B95C45"/>
    <w:rsid w:val="00B95E1D"/>
    <w:rsid w:val="00B95FF1"/>
    <w:rsid w:val="00B96067"/>
    <w:rsid w:val="00B960EA"/>
    <w:rsid w:val="00B961A6"/>
    <w:rsid w:val="00B961C5"/>
    <w:rsid w:val="00B9623E"/>
    <w:rsid w:val="00B9637D"/>
    <w:rsid w:val="00B9649F"/>
    <w:rsid w:val="00B964C0"/>
    <w:rsid w:val="00B96902"/>
    <w:rsid w:val="00B9694A"/>
    <w:rsid w:val="00B96959"/>
    <w:rsid w:val="00B969B0"/>
    <w:rsid w:val="00B969E8"/>
    <w:rsid w:val="00B96A1D"/>
    <w:rsid w:val="00B96AA3"/>
    <w:rsid w:val="00B96AC9"/>
    <w:rsid w:val="00B96FB9"/>
    <w:rsid w:val="00B970A5"/>
    <w:rsid w:val="00B97185"/>
    <w:rsid w:val="00B9724C"/>
    <w:rsid w:val="00B9748C"/>
    <w:rsid w:val="00B97497"/>
    <w:rsid w:val="00B9755D"/>
    <w:rsid w:val="00B97650"/>
    <w:rsid w:val="00B97719"/>
    <w:rsid w:val="00B97744"/>
    <w:rsid w:val="00B97746"/>
    <w:rsid w:val="00B977D6"/>
    <w:rsid w:val="00B97963"/>
    <w:rsid w:val="00B97A31"/>
    <w:rsid w:val="00B97A95"/>
    <w:rsid w:val="00B97B3C"/>
    <w:rsid w:val="00B97B76"/>
    <w:rsid w:val="00B97C49"/>
    <w:rsid w:val="00B97DE0"/>
    <w:rsid w:val="00B97E7B"/>
    <w:rsid w:val="00B97E9C"/>
    <w:rsid w:val="00B97ECF"/>
    <w:rsid w:val="00BA0009"/>
    <w:rsid w:val="00BA0101"/>
    <w:rsid w:val="00BA01BE"/>
    <w:rsid w:val="00BA0326"/>
    <w:rsid w:val="00BA03BD"/>
    <w:rsid w:val="00BA0519"/>
    <w:rsid w:val="00BA060D"/>
    <w:rsid w:val="00BA07AB"/>
    <w:rsid w:val="00BA0852"/>
    <w:rsid w:val="00BA08F2"/>
    <w:rsid w:val="00BA0D41"/>
    <w:rsid w:val="00BA0E69"/>
    <w:rsid w:val="00BA0EEA"/>
    <w:rsid w:val="00BA1020"/>
    <w:rsid w:val="00BA10A9"/>
    <w:rsid w:val="00BA10F5"/>
    <w:rsid w:val="00BA1124"/>
    <w:rsid w:val="00BA115B"/>
    <w:rsid w:val="00BA15CA"/>
    <w:rsid w:val="00BA1684"/>
    <w:rsid w:val="00BA1765"/>
    <w:rsid w:val="00BA1A49"/>
    <w:rsid w:val="00BA1ACD"/>
    <w:rsid w:val="00BA1BC8"/>
    <w:rsid w:val="00BA1C5A"/>
    <w:rsid w:val="00BA1E1D"/>
    <w:rsid w:val="00BA1ECC"/>
    <w:rsid w:val="00BA2153"/>
    <w:rsid w:val="00BA2200"/>
    <w:rsid w:val="00BA2251"/>
    <w:rsid w:val="00BA264B"/>
    <w:rsid w:val="00BA2C07"/>
    <w:rsid w:val="00BA2CE5"/>
    <w:rsid w:val="00BA2F6B"/>
    <w:rsid w:val="00BA2FD1"/>
    <w:rsid w:val="00BA3000"/>
    <w:rsid w:val="00BA3007"/>
    <w:rsid w:val="00BA31F8"/>
    <w:rsid w:val="00BA3258"/>
    <w:rsid w:val="00BA32B7"/>
    <w:rsid w:val="00BA3371"/>
    <w:rsid w:val="00BA33A5"/>
    <w:rsid w:val="00BA35E6"/>
    <w:rsid w:val="00BA360C"/>
    <w:rsid w:val="00BA3700"/>
    <w:rsid w:val="00BA375C"/>
    <w:rsid w:val="00BA3767"/>
    <w:rsid w:val="00BA38B9"/>
    <w:rsid w:val="00BA399C"/>
    <w:rsid w:val="00BA39C7"/>
    <w:rsid w:val="00BA3B7D"/>
    <w:rsid w:val="00BA3CE8"/>
    <w:rsid w:val="00BA3D46"/>
    <w:rsid w:val="00BA3F59"/>
    <w:rsid w:val="00BA404C"/>
    <w:rsid w:val="00BA4193"/>
    <w:rsid w:val="00BA41DB"/>
    <w:rsid w:val="00BA4225"/>
    <w:rsid w:val="00BA42DE"/>
    <w:rsid w:val="00BA45EE"/>
    <w:rsid w:val="00BA478E"/>
    <w:rsid w:val="00BA47D6"/>
    <w:rsid w:val="00BA4973"/>
    <w:rsid w:val="00BA49E9"/>
    <w:rsid w:val="00BA4A0C"/>
    <w:rsid w:val="00BA4AA3"/>
    <w:rsid w:val="00BA4B61"/>
    <w:rsid w:val="00BA4BB8"/>
    <w:rsid w:val="00BA4F2D"/>
    <w:rsid w:val="00BA4FD5"/>
    <w:rsid w:val="00BA529A"/>
    <w:rsid w:val="00BA53EC"/>
    <w:rsid w:val="00BA5859"/>
    <w:rsid w:val="00BA5AC9"/>
    <w:rsid w:val="00BA5C5A"/>
    <w:rsid w:val="00BA5CD9"/>
    <w:rsid w:val="00BA5D9C"/>
    <w:rsid w:val="00BA5F47"/>
    <w:rsid w:val="00BA60CC"/>
    <w:rsid w:val="00BA61BD"/>
    <w:rsid w:val="00BA6594"/>
    <w:rsid w:val="00BA6AA2"/>
    <w:rsid w:val="00BA6D30"/>
    <w:rsid w:val="00BA6EA3"/>
    <w:rsid w:val="00BA6F56"/>
    <w:rsid w:val="00BA6FA5"/>
    <w:rsid w:val="00BA6FCF"/>
    <w:rsid w:val="00BA705E"/>
    <w:rsid w:val="00BA70DF"/>
    <w:rsid w:val="00BA7145"/>
    <w:rsid w:val="00BA71A9"/>
    <w:rsid w:val="00BA71CD"/>
    <w:rsid w:val="00BA732B"/>
    <w:rsid w:val="00BA7447"/>
    <w:rsid w:val="00BA7527"/>
    <w:rsid w:val="00BA76D2"/>
    <w:rsid w:val="00BA795E"/>
    <w:rsid w:val="00BA79E2"/>
    <w:rsid w:val="00BA7C5F"/>
    <w:rsid w:val="00BA7CC1"/>
    <w:rsid w:val="00BA7DFD"/>
    <w:rsid w:val="00BA7EB8"/>
    <w:rsid w:val="00BB0478"/>
    <w:rsid w:val="00BB06A3"/>
    <w:rsid w:val="00BB0987"/>
    <w:rsid w:val="00BB0B14"/>
    <w:rsid w:val="00BB0C85"/>
    <w:rsid w:val="00BB0C90"/>
    <w:rsid w:val="00BB0CE8"/>
    <w:rsid w:val="00BB0D4E"/>
    <w:rsid w:val="00BB0D90"/>
    <w:rsid w:val="00BB0D94"/>
    <w:rsid w:val="00BB0E94"/>
    <w:rsid w:val="00BB0EDB"/>
    <w:rsid w:val="00BB0FC7"/>
    <w:rsid w:val="00BB11C1"/>
    <w:rsid w:val="00BB1313"/>
    <w:rsid w:val="00BB15DD"/>
    <w:rsid w:val="00BB174C"/>
    <w:rsid w:val="00BB1844"/>
    <w:rsid w:val="00BB1E18"/>
    <w:rsid w:val="00BB2005"/>
    <w:rsid w:val="00BB201F"/>
    <w:rsid w:val="00BB2387"/>
    <w:rsid w:val="00BB23C0"/>
    <w:rsid w:val="00BB241A"/>
    <w:rsid w:val="00BB250A"/>
    <w:rsid w:val="00BB2584"/>
    <w:rsid w:val="00BB273C"/>
    <w:rsid w:val="00BB280E"/>
    <w:rsid w:val="00BB28B7"/>
    <w:rsid w:val="00BB28D8"/>
    <w:rsid w:val="00BB2AB2"/>
    <w:rsid w:val="00BB2C5A"/>
    <w:rsid w:val="00BB2DBD"/>
    <w:rsid w:val="00BB2F47"/>
    <w:rsid w:val="00BB2FBE"/>
    <w:rsid w:val="00BB3058"/>
    <w:rsid w:val="00BB30B8"/>
    <w:rsid w:val="00BB30C1"/>
    <w:rsid w:val="00BB31C0"/>
    <w:rsid w:val="00BB33E2"/>
    <w:rsid w:val="00BB35C1"/>
    <w:rsid w:val="00BB35C5"/>
    <w:rsid w:val="00BB35DE"/>
    <w:rsid w:val="00BB3AD4"/>
    <w:rsid w:val="00BB3D6C"/>
    <w:rsid w:val="00BB3DCF"/>
    <w:rsid w:val="00BB3F6F"/>
    <w:rsid w:val="00BB4657"/>
    <w:rsid w:val="00BB49CC"/>
    <w:rsid w:val="00BB4A35"/>
    <w:rsid w:val="00BB4D19"/>
    <w:rsid w:val="00BB4DBD"/>
    <w:rsid w:val="00BB4E8E"/>
    <w:rsid w:val="00BB4F30"/>
    <w:rsid w:val="00BB4F5B"/>
    <w:rsid w:val="00BB5490"/>
    <w:rsid w:val="00BB5942"/>
    <w:rsid w:val="00BB5A2F"/>
    <w:rsid w:val="00BB5B72"/>
    <w:rsid w:val="00BB5C40"/>
    <w:rsid w:val="00BB5F52"/>
    <w:rsid w:val="00BB6177"/>
    <w:rsid w:val="00BB6214"/>
    <w:rsid w:val="00BB62D0"/>
    <w:rsid w:val="00BB632B"/>
    <w:rsid w:val="00BB632C"/>
    <w:rsid w:val="00BB6367"/>
    <w:rsid w:val="00BB6392"/>
    <w:rsid w:val="00BB63C4"/>
    <w:rsid w:val="00BB6404"/>
    <w:rsid w:val="00BB647B"/>
    <w:rsid w:val="00BB64B8"/>
    <w:rsid w:val="00BB64E0"/>
    <w:rsid w:val="00BB64F9"/>
    <w:rsid w:val="00BB64FE"/>
    <w:rsid w:val="00BB65B3"/>
    <w:rsid w:val="00BB692E"/>
    <w:rsid w:val="00BB6B39"/>
    <w:rsid w:val="00BB6BA6"/>
    <w:rsid w:val="00BB6C07"/>
    <w:rsid w:val="00BB6EA3"/>
    <w:rsid w:val="00BB6FCB"/>
    <w:rsid w:val="00BB741B"/>
    <w:rsid w:val="00BB74FA"/>
    <w:rsid w:val="00BB75CB"/>
    <w:rsid w:val="00BB75CF"/>
    <w:rsid w:val="00BB78E5"/>
    <w:rsid w:val="00BB7940"/>
    <w:rsid w:val="00BB7991"/>
    <w:rsid w:val="00BB7B5D"/>
    <w:rsid w:val="00BB7D07"/>
    <w:rsid w:val="00BB7E00"/>
    <w:rsid w:val="00BC0032"/>
    <w:rsid w:val="00BC00CE"/>
    <w:rsid w:val="00BC00FD"/>
    <w:rsid w:val="00BC017E"/>
    <w:rsid w:val="00BC01BE"/>
    <w:rsid w:val="00BC0236"/>
    <w:rsid w:val="00BC029A"/>
    <w:rsid w:val="00BC02A7"/>
    <w:rsid w:val="00BC0342"/>
    <w:rsid w:val="00BC0595"/>
    <w:rsid w:val="00BC0717"/>
    <w:rsid w:val="00BC07D6"/>
    <w:rsid w:val="00BC0896"/>
    <w:rsid w:val="00BC0EA9"/>
    <w:rsid w:val="00BC1060"/>
    <w:rsid w:val="00BC11F6"/>
    <w:rsid w:val="00BC12C8"/>
    <w:rsid w:val="00BC1433"/>
    <w:rsid w:val="00BC15DA"/>
    <w:rsid w:val="00BC166E"/>
    <w:rsid w:val="00BC1702"/>
    <w:rsid w:val="00BC180B"/>
    <w:rsid w:val="00BC195B"/>
    <w:rsid w:val="00BC19C5"/>
    <w:rsid w:val="00BC1ABB"/>
    <w:rsid w:val="00BC1AD2"/>
    <w:rsid w:val="00BC1BF5"/>
    <w:rsid w:val="00BC1F4A"/>
    <w:rsid w:val="00BC22B3"/>
    <w:rsid w:val="00BC22FF"/>
    <w:rsid w:val="00BC235F"/>
    <w:rsid w:val="00BC268E"/>
    <w:rsid w:val="00BC28A5"/>
    <w:rsid w:val="00BC291D"/>
    <w:rsid w:val="00BC29AB"/>
    <w:rsid w:val="00BC2A16"/>
    <w:rsid w:val="00BC2F60"/>
    <w:rsid w:val="00BC3204"/>
    <w:rsid w:val="00BC33AE"/>
    <w:rsid w:val="00BC36ED"/>
    <w:rsid w:val="00BC36FC"/>
    <w:rsid w:val="00BC399F"/>
    <w:rsid w:val="00BC3AB7"/>
    <w:rsid w:val="00BC3B84"/>
    <w:rsid w:val="00BC3D54"/>
    <w:rsid w:val="00BC3DB2"/>
    <w:rsid w:val="00BC3FFA"/>
    <w:rsid w:val="00BC40EA"/>
    <w:rsid w:val="00BC418E"/>
    <w:rsid w:val="00BC41A8"/>
    <w:rsid w:val="00BC42DB"/>
    <w:rsid w:val="00BC431B"/>
    <w:rsid w:val="00BC47C9"/>
    <w:rsid w:val="00BC49A1"/>
    <w:rsid w:val="00BC4A96"/>
    <w:rsid w:val="00BC4AAE"/>
    <w:rsid w:val="00BC4E0E"/>
    <w:rsid w:val="00BC4ED5"/>
    <w:rsid w:val="00BC5143"/>
    <w:rsid w:val="00BC5292"/>
    <w:rsid w:val="00BC5691"/>
    <w:rsid w:val="00BC5696"/>
    <w:rsid w:val="00BC5803"/>
    <w:rsid w:val="00BC59B3"/>
    <w:rsid w:val="00BC59B4"/>
    <w:rsid w:val="00BC5A0B"/>
    <w:rsid w:val="00BC5BE0"/>
    <w:rsid w:val="00BC5C1D"/>
    <w:rsid w:val="00BC5C64"/>
    <w:rsid w:val="00BC5D28"/>
    <w:rsid w:val="00BC5DE1"/>
    <w:rsid w:val="00BC60BF"/>
    <w:rsid w:val="00BC647E"/>
    <w:rsid w:val="00BC64A1"/>
    <w:rsid w:val="00BC6600"/>
    <w:rsid w:val="00BC671F"/>
    <w:rsid w:val="00BC67ED"/>
    <w:rsid w:val="00BC6818"/>
    <w:rsid w:val="00BC695F"/>
    <w:rsid w:val="00BC699E"/>
    <w:rsid w:val="00BC6AAE"/>
    <w:rsid w:val="00BC6B34"/>
    <w:rsid w:val="00BC6C7A"/>
    <w:rsid w:val="00BC6DEB"/>
    <w:rsid w:val="00BC738C"/>
    <w:rsid w:val="00BC74D7"/>
    <w:rsid w:val="00BC75DA"/>
    <w:rsid w:val="00BC77A9"/>
    <w:rsid w:val="00BC7863"/>
    <w:rsid w:val="00BC7C25"/>
    <w:rsid w:val="00BD00F2"/>
    <w:rsid w:val="00BD0106"/>
    <w:rsid w:val="00BD011E"/>
    <w:rsid w:val="00BD0356"/>
    <w:rsid w:val="00BD0575"/>
    <w:rsid w:val="00BD070F"/>
    <w:rsid w:val="00BD0767"/>
    <w:rsid w:val="00BD07B1"/>
    <w:rsid w:val="00BD0890"/>
    <w:rsid w:val="00BD08DE"/>
    <w:rsid w:val="00BD0943"/>
    <w:rsid w:val="00BD0A95"/>
    <w:rsid w:val="00BD0B80"/>
    <w:rsid w:val="00BD0C93"/>
    <w:rsid w:val="00BD0CF8"/>
    <w:rsid w:val="00BD0E4E"/>
    <w:rsid w:val="00BD0F2C"/>
    <w:rsid w:val="00BD1024"/>
    <w:rsid w:val="00BD103C"/>
    <w:rsid w:val="00BD12D1"/>
    <w:rsid w:val="00BD12E8"/>
    <w:rsid w:val="00BD1308"/>
    <w:rsid w:val="00BD1327"/>
    <w:rsid w:val="00BD155F"/>
    <w:rsid w:val="00BD1682"/>
    <w:rsid w:val="00BD17C3"/>
    <w:rsid w:val="00BD1807"/>
    <w:rsid w:val="00BD18B9"/>
    <w:rsid w:val="00BD19A5"/>
    <w:rsid w:val="00BD1DBE"/>
    <w:rsid w:val="00BD1FEE"/>
    <w:rsid w:val="00BD2023"/>
    <w:rsid w:val="00BD2058"/>
    <w:rsid w:val="00BD21F6"/>
    <w:rsid w:val="00BD224E"/>
    <w:rsid w:val="00BD2266"/>
    <w:rsid w:val="00BD239D"/>
    <w:rsid w:val="00BD24A8"/>
    <w:rsid w:val="00BD25A3"/>
    <w:rsid w:val="00BD2657"/>
    <w:rsid w:val="00BD2786"/>
    <w:rsid w:val="00BD29F7"/>
    <w:rsid w:val="00BD2B9A"/>
    <w:rsid w:val="00BD2F09"/>
    <w:rsid w:val="00BD2F27"/>
    <w:rsid w:val="00BD304E"/>
    <w:rsid w:val="00BD31AF"/>
    <w:rsid w:val="00BD3245"/>
    <w:rsid w:val="00BD35B8"/>
    <w:rsid w:val="00BD36BD"/>
    <w:rsid w:val="00BD37F1"/>
    <w:rsid w:val="00BD3915"/>
    <w:rsid w:val="00BD3CA7"/>
    <w:rsid w:val="00BD3D8F"/>
    <w:rsid w:val="00BD3E34"/>
    <w:rsid w:val="00BD3F40"/>
    <w:rsid w:val="00BD3FE1"/>
    <w:rsid w:val="00BD406A"/>
    <w:rsid w:val="00BD418C"/>
    <w:rsid w:val="00BD4258"/>
    <w:rsid w:val="00BD437A"/>
    <w:rsid w:val="00BD440F"/>
    <w:rsid w:val="00BD4839"/>
    <w:rsid w:val="00BD4A5C"/>
    <w:rsid w:val="00BD4BDB"/>
    <w:rsid w:val="00BD4DE6"/>
    <w:rsid w:val="00BD4EA8"/>
    <w:rsid w:val="00BD4EE8"/>
    <w:rsid w:val="00BD4F4F"/>
    <w:rsid w:val="00BD50F9"/>
    <w:rsid w:val="00BD514B"/>
    <w:rsid w:val="00BD5498"/>
    <w:rsid w:val="00BD5735"/>
    <w:rsid w:val="00BD58EA"/>
    <w:rsid w:val="00BD5940"/>
    <w:rsid w:val="00BD59DA"/>
    <w:rsid w:val="00BD5AAD"/>
    <w:rsid w:val="00BD5C9E"/>
    <w:rsid w:val="00BD5D73"/>
    <w:rsid w:val="00BD5DEC"/>
    <w:rsid w:val="00BD5E51"/>
    <w:rsid w:val="00BD5E6D"/>
    <w:rsid w:val="00BD5EA7"/>
    <w:rsid w:val="00BD60D4"/>
    <w:rsid w:val="00BD62BC"/>
    <w:rsid w:val="00BD635D"/>
    <w:rsid w:val="00BD640E"/>
    <w:rsid w:val="00BD6664"/>
    <w:rsid w:val="00BD6AFE"/>
    <w:rsid w:val="00BD6E11"/>
    <w:rsid w:val="00BD6E35"/>
    <w:rsid w:val="00BD6F3B"/>
    <w:rsid w:val="00BD6F92"/>
    <w:rsid w:val="00BD70D1"/>
    <w:rsid w:val="00BD72C3"/>
    <w:rsid w:val="00BD746B"/>
    <w:rsid w:val="00BD7532"/>
    <w:rsid w:val="00BD77CA"/>
    <w:rsid w:val="00BD78A1"/>
    <w:rsid w:val="00BD7C41"/>
    <w:rsid w:val="00BD7D99"/>
    <w:rsid w:val="00BD7DBC"/>
    <w:rsid w:val="00BD7F64"/>
    <w:rsid w:val="00BE008A"/>
    <w:rsid w:val="00BE00EA"/>
    <w:rsid w:val="00BE0136"/>
    <w:rsid w:val="00BE0337"/>
    <w:rsid w:val="00BE0527"/>
    <w:rsid w:val="00BE06E9"/>
    <w:rsid w:val="00BE072B"/>
    <w:rsid w:val="00BE0892"/>
    <w:rsid w:val="00BE0C67"/>
    <w:rsid w:val="00BE0EA0"/>
    <w:rsid w:val="00BE10FB"/>
    <w:rsid w:val="00BE1187"/>
    <w:rsid w:val="00BE1454"/>
    <w:rsid w:val="00BE1538"/>
    <w:rsid w:val="00BE156E"/>
    <w:rsid w:val="00BE1983"/>
    <w:rsid w:val="00BE1A38"/>
    <w:rsid w:val="00BE1AA3"/>
    <w:rsid w:val="00BE1B3B"/>
    <w:rsid w:val="00BE1C10"/>
    <w:rsid w:val="00BE1C9C"/>
    <w:rsid w:val="00BE1EEA"/>
    <w:rsid w:val="00BE1F08"/>
    <w:rsid w:val="00BE1FBA"/>
    <w:rsid w:val="00BE2065"/>
    <w:rsid w:val="00BE2096"/>
    <w:rsid w:val="00BE21C2"/>
    <w:rsid w:val="00BE22B0"/>
    <w:rsid w:val="00BE22CF"/>
    <w:rsid w:val="00BE2420"/>
    <w:rsid w:val="00BE253F"/>
    <w:rsid w:val="00BE26BC"/>
    <w:rsid w:val="00BE2826"/>
    <w:rsid w:val="00BE2844"/>
    <w:rsid w:val="00BE28AB"/>
    <w:rsid w:val="00BE2A62"/>
    <w:rsid w:val="00BE2B88"/>
    <w:rsid w:val="00BE2BA5"/>
    <w:rsid w:val="00BE2C30"/>
    <w:rsid w:val="00BE2C8F"/>
    <w:rsid w:val="00BE2DDC"/>
    <w:rsid w:val="00BE2F2D"/>
    <w:rsid w:val="00BE2F98"/>
    <w:rsid w:val="00BE3165"/>
    <w:rsid w:val="00BE3266"/>
    <w:rsid w:val="00BE328A"/>
    <w:rsid w:val="00BE34E4"/>
    <w:rsid w:val="00BE34F8"/>
    <w:rsid w:val="00BE35AE"/>
    <w:rsid w:val="00BE3605"/>
    <w:rsid w:val="00BE37E4"/>
    <w:rsid w:val="00BE3838"/>
    <w:rsid w:val="00BE3995"/>
    <w:rsid w:val="00BE3B93"/>
    <w:rsid w:val="00BE3CB3"/>
    <w:rsid w:val="00BE3D60"/>
    <w:rsid w:val="00BE3D7F"/>
    <w:rsid w:val="00BE409C"/>
    <w:rsid w:val="00BE40A4"/>
    <w:rsid w:val="00BE40F5"/>
    <w:rsid w:val="00BE413F"/>
    <w:rsid w:val="00BE42AB"/>
    <w:rsid w:val="00BE42D6"/>
    <w:rsid w:val="00BE4317"/>
    <w:rsid w:val="00BE44D4"/>
    <w:rsid w:val="00BE44EF"/>
    <w:rsid w:val="00BE4580"/>
    <w:rsid w:val="00BE47DF"/>
    <w:rsid w:val="00BE4C66"/>
    <w:rsid w:val="00BE4D97"/>
    <w:rsid w:val="00BE4E27"/>
    <w:rsid w:val="00BE4E77"/>
    <w:rsid w:val="00BE4EA7"/>
    <w:rsid w:val="00BE515E"/>
    <w:rsid w:val="00BE52E4"/>
    <w:rsid w:val="00BE5486"/>
    <w:rsid w:val="00BE5551"/>
    <w:rsid w:val="00BE564B"/>
    <w:rsid w:val="00BE575E"/>
    <w:rsid w:val="00BE58DC"/>
    <w:rsid w:val="00BE5ACF"/>
    <w:rsid w:val="00BE5AF6"/>
    <w:rsid w:val="00BE5C78"/>
    <w:rsid w:val="00BE5E21"/>
    <w:rsid w:val="00BE5F03"/>
    <w:rsid w:val="00BE604F"/>
    <w:rsid w:val="00BE616C"/>
    <w:rsid w:val="00BE61D2"/>
    <w:rsid w:val="00BE62FF"/>
    <w:rsid w:val="00BE6398"/>
    <w:rsid w:val="00BE6866"/>
    <w:rsid w:val="00BE6A35"/>
    <w:rsid w:val="00BE6ADA"/>
    <w:rsid w:val="00BE6B22"/>
    <w:rsid w:val="00BE6CEE"/>
    <w:rsid w:val="00BE6D05"/>
    <w:rsid w:val="00BE6E20"/>
    <w:rsid w:val="00BE6F96"/>
    <w:rsid w:val="00BE7026"/>
    <w:rsid w:val="00BE708D"/>
    <w:rsid w:val="00BE7299"/>
    <w:rsid w:val="00BE7449"/>
    <w:rsid w:val="00BE7529"/>
    <w:rsid w:val="00BE7637"/>
    <w:rsid w:val="00BE76A5"/>
    <w:rsid w:val="00BE76CB"/>
    <w:rsid w:val="00BE779E"/>
    <w:rsid w:val="00BE77D7"/>
    <w:rsid w:val="00BE78FE"/>
    <w:rsid w:val="00BE7923"/>
    <w:rsid w:val="00BE794B"/>
    <w:rsid w:val="00BE7A42"/>
    <w:rsid w:val="00BE7B8B"/>
    <w:rsid w:val="00BE7C5B"/>
    <w:rsid w:val="00BE7C67"/>
    <w:rsid w:val="00BE7CEB"/>
    <w:rsid w:val="00BE7D78"/>
    <w:rsid w:val="00BF0121"/>
    <w:rsid w:val="00BF0263"/>
    <w:rsid w:val="00BF0268"/>
    <w:rsid w:val="00BF02C1"/>
    <w:rsid w:val="00BF02CC"/>
    <w:rsid w:val="00BF02EA"/>
    <w:rsid w:val="00BF0359"/>
    <w:rsid w:val="00BF03DA"/>
    <w:rsid w:val="00BF0533"/>
    <w:rsid w:val="00BF058F"/>
    <w:rsid w:val="00BF07ED"/>
    <w:rsid w:val="00BF085E"/>
    <w:rsid w:val="00BF0919"/>
    <w:rsid w:val="00BF09D8"/>
    <w:rsid w:val="00BF0B96"/>
    <w:rsid w:val="00BF0BD2"/>
    <w:rsid w:val="00BF0CE7"/>
    <w:rsid w:val="00BF0D1D"/>
    <w:rsid w:val="00BF0E1C"/>
    <w:rsid w:val="00BF0E1E"/>
    <w:rsid w:val="00BF0EB4"/>
    <w:rsid w:val="00BF0EB5"/>
    <w:rsid w:val="00BF0F39"/>
    <w:rsid w:val="00BF0F77"/>
    <w:rsid w:val="00BF0FE4"/>
    <w:rsid w:val="00BF1082"/>
    <w:rsid w:val="00BF13DC"/>
    <w:rsid w:val="00BF1438"/>
    <w:rsid w:val="00BF143D"/>
    <w:rsid w:val="00BF19A9"/>
    <w:rsid w:val="00BF1CEC"/>
    <w:rsid w:val="00BF1D82"/>
    <w:rsid w:val="00BF1D85"/>
    <w:rsid w:val="00BF1E98"/>
    <w:rsid w:val="00BF1F96"/>
    <w:rsid w:val="00BF1FCF"/>
    <w:rsid w:val="00BF1FEE"/>
    <w:rsid w:val="00BF2002"/>
    <w:rsid w:val="00BF217D"/>
    <w:rsid w:val="00BF21F0"/>
    <w:rsid w:val="00BF2262"/>
    <w:rsid w:val="00BF2843"/>
    <w:rsid w:val="00BF2A73"/>
    <w:rsid w:val="00BF2B14"/>
    <w:rsid w:val="00BF2B86"/>
    <w:rsid w:val="00BF2BB8"/>
    <w:rsid w:val="00BF2E07"/>
    <w:rsid w:val="00BF2F44"/>
    <w:rsid w:val="00BF2FBD"/>
    <w:rsid w:val="00BF3004"/>
    <w:rsid w:val="00BF3080"/>
    <w:rsid w:val="00BF3095"/>
    <w:rsid w:val="00BF315C"/>
    <w:rsid w:val="00BF3189"/>
    <w:rsid w:val="00BF31E9"/>
    <w:rsid w:val="00BF32AB"/>
    <w:rsid w:val="00BF339C"/>
    <w:rsid w:val="00BF3473"/>
    <w:rsid w:val="00BF357C"/>
    <w:rsid w:val="00BF3782"/>
    <w:rsid w:val="00BF3900"/>
    <w:rsid w:val="00BF3A21"/>
    <w:rsid w:val="00BF3B1E"/>
    <w:rsid w:val="00BF3CDC"/>
    <w:rsid w:val="00BF3DE2"/>
    <w:rsid w:val="00BF3E10"/>
    <w:rsid w:val="00BF3FF7"/>
    <w:rsid w:val="00BF4021"/>
    <w:rsid w:val="00BF4731"/>
    <w:rsid w:val="00BF4B32"/>
    <w:rsid w:val="00BF4BF8"/>
    <w:rsid w:val="00BF4D4B"/>
    <w:rsid w:val="00BF4D7B"/>
    <w:rsid w:val="00BF4DA1"/>
    <w:rsid w:val="00BF4DB0"/>
    <w:rsid w:val="00BF4EA5"/>
    <w:rsid w:val="00BF4FF3"/>
    <w:rsid w:val="00BF51CB"/>
    <w:rsid w:val="00BF51EB"/>
    <w:rsid w:val="00BF5278"/>
    <w:rsid w:val="00BF5318"/>
    <w:rsid w:val="00BF54E2"/>
    <w:rsid w:val="00BF54F3"/>
    <w:rsid w:val="00BF5635"/>
    <w:rsid w:val="00BF5745"/>
    <w:rsid w:val="00BF591F"/>
    <w:rsid w:val="00BF5A89"/>
    <w:rsid w:val="00BF5AD5"/>
    <w:rsid w:val="00BF5F7E"/>
    <w:rsid w:val="00BF5F8D"/>
    <w:rsid w:val="00BF5FE8"/>
    <w:rsid w:val="00BF60C4"/>
    <w:rsid w:val="00BF6157"/>
    <w:rsid w:val="00BF6181"/>
    <w:rsid w:val="00BF61A8"/>
    <w:rsid w:val="00BF629F"/>
    <w:rsid w:val="00BF6431"/>
    <w:rsid w:val="00BF64C9"/>
    <w:rsid w:val="00BF64D9"/>
    <w:rsid w:val="00BF688B"/>
    <w:rsid w:val="00BF695E"/>
    <w:rsid w:val="00BF6A14"/>
    <w:rsid w:val="00BF6A5D"/>
    <w:rsid w:val="00BF6C03"/>
    <w:rsid w:val="00BF6D71"/>
    <w:rsid w:val="00BF6D8D"/>
    <w:rsid w:val="00BF7059"/>
    <w:rsid w:val="00BF736A"/>
    <w:rsid w:val="00BF73DF"/>
    <w:rsid w:val="00BF76A1"/>
    <w:rsid w:val="00BF777E"/>
    <w:rsid w:val="00BF77FE"/>
    <w:rsid w:val="00BF7963"/>
    <w:rsid w:val="00BF7BEB"/>
    <w:rsid w:val="00BF7C25"/>
    <w:rsid w:val="00BF7D34"/>
    <w:rsid w:val="00BF7FAC"/>
    <w:rsid w:val="00C000B7"/>
    <w:rsid w:val="00C0011E"/>
    <w:rsid w:val="00C00241"/>
    <w:rsid w:val="00C00254"/>
    <w:rsid w:val="00C004A2"/>
    <w:rsid w:val="00C004DC"/>
    <w:rsid w:val="00C00749"/>
    <w:rsid w:val="00C007A0"/>
    <w:rsid w:val="00C00898"/>
    <w:rsid w:val="00C00A30"/>
    <w:rsid w:val="00C00C80"/>
    <w:rsid w:val="00C00FED"/>
    <w:rsid w:val="00C012ED"/>
    <w:rsid w:val="00C01317"/>
    <w:rsid w:val="00C0143C"/>
    <w:rsid w:val="00C01481"/>
    <w:rsid w:val="00C014C1"/>
    <w:rsid w:val="00C015F8"/>
    <w:rsid w:val="00C01946"/>
    <w:rsid w:val="00C01A8F"/>
    <w:rsid w:val="00C01DA2"/>
    <w:rsid w:val="00C020C3"/>
    <w:rsid w:val="00C020F8"/>
    <w:rsid w:val="00C02214"/>
    <w:rsid w:val="00C02450"/>
    <w:rsid w:val="00C02822"/>
    <w:rsid w:val="00C028F7"/>
    <w:rsid w:val="00C029F3"/>
    <w:rsid w:val="00C02BDE"/>
    <w:rsid w:val="00C02E04"/>
    <w:rsid w:val="00C03047"/>
    <w:rsid w:val="00C030B7"/>
    <w:rsid w:val="00C031E5"/>
    <w:rsid w:val="00C0328D"/>
    <w:rsid w:val="00C03309"/>
    <w:rsid w:val="00C03334"/>
    <w:rsid w:val="00C03450"/>
    <w:rsid w:val="00C03459"/>
    <w:rsid w:val="00C03811"/>
    <w:rsid w:val="00C03A5F"/>
    <w:rsid w:val="00C03B82"/>
    <w:rsid w:val="00C03BA6"/>
    <w:rsid w:val="00C03BD7"/>
    <w:rsid w:val="00C03C7D"/>
    <w:rsid w:val="00C03D18"/>
    <w:rsid w:val="00C03F0B"/>
    <w:rsid w:val="00C03FDB"/>
    <w:rsid w:val="00C04218"/>
    <w:rsid w:val="00C04299"/>
    <w:rsid w:val="00C04350"/>
    <w:rsid w:val="00C04A33"/>
    <w:rsid w:val="00C04ACA"/>
    <w:rsid w:val="00C04AEE"/>
    <w:rsid w:val="00C04B7E"/>
    <w:rsid w:val="00C04BA8"/>
    <w:rsid w:val="00C04BB3"/>
    <w:rsid w:val="00C04C88"/>
    <w:rsid w:val="00C051BB"/>
    <w:rsid w:val="00C05213"/>
    <w:rsid w:val="00C0526B"/>
    <w:rsid w:val="00C0548B"/>
    <w:rsid w:val="00C05531"/>
    <w:rsid w:val="00C05595"/>
    <w:rsid w:val="00C055A1"/>
    <w:rsid w:val="00C0560E"/>
    <w:rsid w:val="00C05717"/>
    <w:rsid w:val="00C05795"/>
    <w:rsid w:val="00C057E3"/>
    <w:rsid w:val="00C059F4"/>
    <w:rsid w:val="00C05B2D"/>
    <w:rsid w:val="00C05B32"/>
    <w:rsid w:val="00C05C1B"/>
    <w:rsid w:val="00C05CB1"/>
    <w:rsid w:val="00C05DDF"/>
    <w:rsid w:val="00C05FB5"/>
    <w:rsid w:val="00C05FF4"/>
    <w:rsid w:val="00C06049"/>
    <w:rsid w:val="00C06089"/>
    <w:rsid w:val="00C0634E"/>
    <w:rsid w:val="00C063A2"/>
    <w:rsid w:val="00C063B2"/>
    <w:rsid w:val="00C063DC"/>
    <w:rsid w:val="00C065B5"/>
    <w:rsid w:val="00C065F5"/>
    <w:rsid w:val="00C06642"/>
    <w:rsid w:val="00C067AC"/>
    <w:rsid w:val="00C069E2"/>
    <w:rsid w:val="00C06AA0"/>
    <w:rsid w:val="00C06C05"/>
    <w:rsid w:val="00C06D41"/>
    <w:rsid w:val="00C06DA5"/>
    <w:rsid w:val="00C06FFA"/>
    <w:rsid w:val="00C07101"/>
    <w:rsid w:val="00C07364"/>
    <w:rsid w:val="00C073AB"/>
    <w:rsid w:val="00C07546"/>
    <w:rsid w:val="00C07620"/>
    <w:rsid w:val="00C07826"/>
    <w:rsid w:val="00C0791B"/>
    <w:rsid w:val="00C07A0F"/>
    <w:rsid w:val="00C07AA8"/>
    <w:rsid w:val="00C07BF7"/>
    <w:rsid w:val="00C07DD5"/>
    <w:rsid w:val="00C07FC6"/>
    <w:rsid w:val="00C1011E"/>
    <w:rsid w:val="00C10212"/>
    <w:rsid w:val="00C102CA"/>
    <w:rsid w:val="00C1039D"/>
    <w:rsid w:val="00C10488"/>
    <w:rsid w:val="00C106C8"/>
    <w:rsid w:val="00C1075E"/>
    <w:rsid w:val="00C1079B"/>
    <w:rsid w:val="00C10969"/>
    <w:rsid w:val="00C110BB"/>
    <w:rsid w:val="00C11270"/>
    <w:rsid w:val="00C112E8"/>
    <w:rsid w:val="00C1130E"/>
    <w:rsid w:val="00C115C4"/>
    <w:rsid w:val="00C116CC"/>
    <w:rsid w:val="00C11705"/>
    <w:rsid w:val="00C1172D"/>
    <w:rsid w:val="00C1192F"/>
    <w:rsid w:val="00C1194E"/>
    <w:rsid w:val="00C11A8C"/>
    <w:rsid w:val="00C11B04"/>
    <w:rsid w:val="00C11B68"/>
    <w:rsid w:val="00C11D49"/>
    <w:rsid w:val="00C11E2D"/>
    <w:rsid w:val="00C11F5E"/>
    <w:rsid w:val="00C12284"/>
    <w:rsid w:val="00C1230A"/>
    <w:rsid w:val="00C1243F"/>
    <w:rsid w:val="00C12761"/>
    <w:rsid w:val="00C12B89"/>
    <w:rsid w:val="00C12E9C"/>
    <w:rsid w:val="00C13024"/>
    <w:rsid w:val="00C13260"/>
    <w:rsid w:val="00C1326A"/>
    <w:rsid w:val="00C13499"/>
    <w:rsid w:val="00C136AC"/>
    <w:rsid w:val="00C1386B"/>
    <w:rsid w:val="00C139E0"/>
    <w:rsid w:val="00C13B33"/>
    <w:rsid w:val="00C13B77"/>
    <w:rsid w:val="00C13C22"/>
    <w:rsid w:val="00C13CC9"/>
    <w:rsid w:val="00C13D7A"/>
    <w:rsid w:val="00C13D7E"/>
    <w:rsid w:val="00C13F59"/>
    <w:rsid w:val="00C14171"/>
    <w:rsid w:val="00C14173"/>
    <w:rsid w:val="00C141B2"/>
    <w:rsid w:val="00C14399"/>
    <w:rsid w:val="00C144A0"/>
    <w:rsid w:val="00C1456C"/>
    <w:rsid w:val="00C14875"/>
    <w:rsid w:val="00C148E7"/>
    <w:rsid w:val="00C14CC7"/>
    <w:rsid w:val="00C14D2B"/>
    <w:rsid w:val="00C14EA4"/>
    <w:rsid w:val="00C14F91"/>
    <w:rsid w:val="00C1504D"/>
    <w:rsid w:val="00C152FD"/>
    <w:rsid w:val="00C1531B"/>
    <w:rsid w:val="00C1540F"/>
    <w:rsid w:val="00C15447"/>
    <w:rsid w:val="00C15A9C"/>
    <w:rsid w:val="00C15C9B"/>
    <w:rsid w:val="00C15FE6"/>
    <w:rsid w:val="00C160EB"/>
    <w:rsid w:val="00C16283"/>
    <w:rsid w:val="00C162CC"/>
    <w:rsid w:val="00C162E7"/>
    <w:rsid w:val="00C16339"/>
    <w:rsid w:val="00C16382"/>
    <w:rsid w:val="00C163C7"/>
    <w:rsid w:val="00C1655E"/>
    <w:rsid w:val="00C16659"/>
    <w:rsid w:val="00C168BE"/>
    <w:rsid w:val="00C16B1C"/>
    <w:rsid w:val="00C16D0E"/>
    <w:rsid w:val="00C16D8C"/>
    <w:rsid w:val="00C16F99"/>
    <w:rsid w:val="00C17128"/>
    <w:rsid w:val="00C1720F"/>
    <w:rsid w:val="00C172B7"/>
    <w:rsid w:val="00C17380"/>
    <w:rsid w:val="00C174F6"/>
    <w:rsid w:val="00C1762A"/>
    <w:rsid w:val="00C17698"/>
    <w:rsid w:val="00C17A1F"/>
    <w:rsid w:val="00C17A2C"/>
    <w:rsid w:val="00C17A2F"/>
    <w:rsid w:val="00C17AB4"/>
    <w:rsid w:val="00C17BD2"/>
    <w:rsid w:val="00C17CE2"/>
    <w:rsid w:val="00C17DE3"/>
    <w:rsid w:val="00C200A6"/>
    <w:rsid w:val="00C203CD"/>
    <w:rsid w:val="00C20424"/>
    <w:rsid w:val="00C205E9"/>
    <w:rsid w:val="00C20935"/>
    <w:rsid w:val="00C20A06"/>
    <w:rsid w:val="00C20CA2"/>
    <w:rsid w:val="00C20FAC"/>
    <w:rsid w:val="00C2101C"/>
    <w:rsid w:val="00C21044"/>
    <w:rsid w:val="00C2114E"/>
    <w:rsid w:val="00C211B1"/>
    <w:rsid w:val="00C211C3"/>
    <w:rsid w:val="00C214C9"/>
    <w:rsid w:val="00C2155E"/>
    <w:rsid w:val="00C21819"/>
    <w:rsid w:val="00C21A7F"/>
    <w:rsid w:val="00C21AEF"/>
    <w:rsid w:val="00C21BD9"/>
    <w:rsid w:val="00C21BFA"/>
    <w:rsid w:val="00C21CFD"/>
    <w:rsid w:val="00C21D6B"/>
    <w:rsid w:val="00C21DDF"/>
    <w:rsid w:val="00C21E4B"/>
    <w:rsid w:val="00C21ED9"/>
    <w:rsid w:val="00C21F6D"/>
    <w:rsid w:val="00C22050"/>
    <w:rsid w:val="00C2207F"/>
    <w:rsid w:val="00C2208D"/>
    <w:rsid w:val="00C22199"/>
    <w:rsid w:val="00C223F6"/>
    <w:rsid w:val="00C22433"/>
    <w:rsid w:val="00C227BA"/>
    <w:rsid w:val="00C2281E"/>
    <w:rsid w:val="00C2282C"/>
    <w:rsid w:val="00C22893"/>
    <w:rsid w:val="00C22899"/>
    <w:rsid w:val="00C228EB"/>
    <w:rsid w:val="00C22B10"/>
    <w:rsid w:val="00C22BA3"/>
    <w:rsid w:val="00C22C8F"/>
    <w:rsid w:val="00C22D77"/>
    <w:rsid w:val="00C22FFB"/>
    <w:rsid w:val="00C2313C"/>
    <w:rsid w:val="00C235DB"/>
    <w:rsid w:val="00C23635"/>
    <w:rsid w:val="00C23815"/>
    <w:rsid w:val="00C23A67"/>
    <w:rsid w:val="00C23A6E"/>
    <w:rsid w:val="00C23AB9"/>
    <w:rsid w:val="00C23B43"/>
    <w:rsid w:val="00C23B50"/>
    <w:rsid w:val="00C23C6C"/>
    <w:rsid w:val="00C23F10"/>
    <w:rsid w:val="00C24078"/>
    <w:rsid w:val="00C241E2"/>
    <w:rsid w:val="00C244A9"/>
    <w:rsid w:val="00C24857"/>
    <w:rsid w:val="00C24B82"/>
    <w:rsid w:val="00C24BC9"/>
    <w:rsid w:val="00C24C5B"/>
    <w:rsid w:val="00C24D1E"/>
    <w:rsid w:val="00C24D64"/>
    <w:rsid w:val="00C24DEA"/>
    <w:rsid w:val="00C24FCD"/>
    <w:rsid w:val="00C250E1"/>
    <w:rsid w:val="00C25133"/>
    <w:rsid w:val="00C2524E"/>
    <w:rsid w:val="00C25257"/>
    <w:rsid w:val="00C252C2"/>
    <w:rsid w:val="00C254AB"/>
    <w:rsid w:val="00C2551C"/>
    <w:rsid w:val="00C256CB"/>
    <w:rsid w:val="00C25755"/>
    <w:rsid w:val="00C2577E"/>
    <w:rsid w:val="00C25855"/>
    <w:rsid w:val="00C2586D"/>
    <w:rsid w:val="00C258A4"/>
    <w:rsid w:val="00C25A0C"/>
    <w:rsid w:val="00C25AAE"/>
    <w:rsid w:val="00C25B05"/>
    <w:rsid w:val="00C25D17"/>
    <w:rsid w:val="00C25EDD"/>
    <w:rsid w:val="00C26082"/>
    <w:rsid w:val="00C26117"/>
    <w:rsid w:val="00C2617A"/>
    <w:rsid w:val="00C2618C"/>
    <w:rsid w:val="00C261A8"/>
    <w:rsid w:val="00C26369"/>
    <w:rsid w:val="00C264BF"/>
    <w:rsid w:val="00C26642"/>
    <w:rsid w:val="00C26655"/>
    <w:rsid w:val="00C268D5"/>
    <w:rsid w:val="00C269A7"/>
    <w:rsid w:val="00C26C1D"/>
    <w:rsid w:val="00C26D39"/>
    <w:rsid w:val="00C26DB5"/>
    <w:rsid w:val="00C26DDB"/>
    <w:rsid w:val="00C26E1C"/>
    <w:rsid w:val="00C27034"/>
    <w:rsid w:val="00C2712D"/>
    <w:rsid w:val="00C271A3"/>
    <w:rsid w:val="00C271F7"/>
    <w:rsid w:val="00C2722E"/>
    <w:rsid w:val="00C272B5"/>
    <w:rsid w:val="00C273AE"/>
    <w:rsid w:val="00C273CA"/>
    <w:rsid w:val="00C273CC"/>
    <w:rsid w:val="00C273EB"/>
    <w:rsid w:val="00C274FA"/>
    <w:rsid w:val="00C27602"/>
    <w:rsid w:val="00C2770C"/>
    <w:rsid w:val="00C277F6"/>
    <w:rsid w:val="00C27A60"/>
    <w:rsid w:val="00C27B0A"/>
    <w:rsid w:val="00C27C3A"/>
    <w:rsid w:val="00C27C4B"/>
    <w:rsid w:val="00C27D8D"/>
    <w:rsid w:val="00C27DE4"/>
    <w:rsid w:val="00C300E6"/>
    <w:rsid w:val="00C303AA"/>
    <w:rsid w:val="00C30546"/>
    <w:rsid w:val="00C30967"/>
    <w:rsid w:val="00C309A6"/>
    <w:rsid w:val="00C30B9F"/>
    <w:rsid w:val="00C30C7E"/>
    <w:rsid w:val="00C30C9C"/>
    <w:rsid w:val="00C30D6D"/>
    <w:rsid w:val="00C30E93"/>
    <w:rsid w:val="00C30F6A"/>
    <w:rsid w:val="00C31291"/>
    <w:rsid w:val="00C312A7"/>
    <w:rsid w:val="00C313C6"/>
    <w:rsid w:val="00C3157E"/>
    <w:rsid w:val="00C317A8"/>
    <w:rsid w:val="00C31AE4"/>
    <w:rsid w:val="00C31AEB"/>
    <w:rsid w:val="00C31BCB"/>
    <w:rsid w:val="00C31C75"/>
    <w:rsid w:val="00C31F5A"/>
    <w:rsid w:val="00C32164"/>
    <w:rsid w:val="00C32181"/>
    <w:rsid w:val="00C32200"/>
    <w:rsid w:val="00C32594"/>
    <w:rsid w:val="00C325C4"/>
    <w:rsid w:val="00C326EA"/>
    <w:rsid w:val="00C32775"/>
    <w:rsid w:val="00C3283A"/>
    <w:rsid w:val="00C3293C"/>
    <w:rsid w:val="00C32964"/>
    <w:rsid w:val="00C3296D"/>
    <w:rsid w:val="00C32B6D"/>
    <w:rsid w:val="00C3301D"/>
    <w:rsid w:val="00C33110"/>
    <w:rsid w:val="00C3317F"/>
    <w:rsid w:val="00C33217"/>
    <w:rsid w:val="00C332BA"/>
    <w:rsid w:val="00C33368"/>
    <w:rsid w:val="00C336A7"/>
    <w:rsid w:val="00C336FB"/>
    <w:rsid w:val="00C3388E"/>
    <w:rsid w:val="00C33980"/>
    <w:rsid w:val="00C33A0C"/>
    <w:rsid w:val="00C33A49"/>
    <w:rsid w:val="00C33AF6"/>
    <w:rsid w:val="00C33CA9"/>
    <w:rsid w:val="00C33DCB"/>
    <w:rsid w:val="00C33E96"/>
    <w:rsid w:val="00C33F94"/>
    <w:rsid w:val="00C340AF"/>
    <w:rsid w:val="00C34180"/>
    <w:rsid w:val="00C3428F"/>
    <w:rsid w:val="00C34440"/>
    <w:rsid w:val="00C34674"/>
    <w:rsid w:val="00C34749"/>
    <w:rsid w:val="00C347B9"/>
    <w:rsid w:val="00C34820"/>
    <w:rsid w:val="00C34973"/>
    <w:rsid w:val="00C34CC5"/>
    <w:rsid w:val="00C34E1D"/>
    <w:rsid w:val="00C34F0E"/>
    <w:rsid w:val="00C3504F"/>
    <w:rsid w:val="00C3505A"/>
    <w:rsid w:val="00C35097"/>
    <w:rsid w:val="00C35437"/>
    <w:rsid w:val="00C354D2"/>
    <w:rsid w:val="00C355B6"/>
    <w:rsid w:val="00C356F1"/>
    <w:rsid w:val="00C35715"/>
    <w:rsid w:val="00C3587A"/>
    <w:rsid w:val="00C358E4"/>
    <w:rsid w:val="00C3593C"/>
    <w:rsid w:val="00C3595A"/>
    <w:rsid w:val="00C35B55"/>
    <w:rsid w:val="00C35BBA"/>
    <w:rsid w:val="00C35E3F"/>
    <w:rsid w:val="00C36025"/>
    <w:rsid w:val="00C36198"/>
    <w:rsid w:val="00C361C6"/>
    <w:rsid w:val="00C36B73"/>
    <w:rsid w:val="00C36B9F"/>
    <w:rsid w:val="00C37142"/>
    <w:rsid w:val="00C3720F"/>
    <w:rsid w:val="00C3729A"/>
    <w:rsid w:val="00C372C9"/>
    <w:rsid w:val="00C37383"/>
    <w:rsid w:val="00C37508"/>
    <w:rsid w:val="00C3757D"/>
    <w:rsid w:val="00C3767F"/>
    <w:rsid w:val="00C37888"/>
    <w:rsid w:val="00C37B3D"/>
    <w:rsid w:val="00C37BE7"/>
    <w:rsid w:val="00C37F92"/>
    <w:rsid w:val="00C400FF"/>
    <w:rsid w:val="00C40190"/>
    <w:rsid w:val="00C402F9"/>
    <w:rsid w:val="00C4035B"/>
    <w:rsid w:val="00C40371"/>
    <w:rsid w:val="00C40444"/>
    <w:rsid w:val="00C40769"/>
    <w:rsid w:val="00C4078B"/>
    <w:rsid w:val="00C4090C"/>
    <w:rsid w:val="00C4090D"/>
    <w:rsid w:val="00C40992"/>
    <w:rsid w:val="00C40A4C"/>
    <w:rsid w:val="00C40B2E"/>
    <w:rsid w:val="00C40B36"/>
    <w:rsid w:val="00C40DEB"/>
    <w:rsid w:val="00C40E47"/>
    <w:rsid w:val="00C40EB0"/>
    <w:rsid w:val="00C40F88"/>
    <w:rsid w:val="00C40FA7"/>
    <w:rsid w:val="00C4115E"/>
    <w:rsid w:val="00C41190"/>
    <w:rsid w:val="00C411BB"/>
    <w:rsid w:val="00C411EB"/>
    <w:rsid w:val="00C4128F"/>
    <w:rsid w:val="00C412EC"/>
    <w:rsid w:val="00C41303"/>
    <w:rsid w:val="00C413CB"/>
    <w:rsid w:val="00C4143E"/>
    <w:rsid w:val="00C4147B"/>
    <w:rsid w:val="00C41507"/>
    <w:rsid w:val="00C415AA"/>
    <w:rsid w:val="00C416D1"/>
    <w:rsid w:val="00C417DF"/>
    <w:rsid w:val="00C418E7"/>
    <w:rsid w:val="00C41A1E"/>
    <w:rsid w:val="00C41BE5"/>
    <w:rsid w:val="00C41D8D"/>
    <w:rsid w:val="00C41F35"/>
    <w:rsid w:val="00C41F92"/>
    <w:rsid w:val="00C424AA"/>
    <w:rsid w:val="00C42676"/>
    <w:rsid w:val="00C426BB"/>
    <w:rsid w:val="00C42911"/>
    <w:rsid w:val="00C42A9B"/>
    <w:rsid w:val="00C42C42"/>
    <w:rsid w:val="00C42FA7"/>
    <w:rsid w:val="00C42FE3"/>
    <w:rsid w:val="00C432FB"/>
    <w:rsid w:val="00C4340F"/>
    <w:rsid w:val="00C43823"/>
    <w:rsid w:val="00C43892"/>
    <w:rsid w:val="00C43975"/>
    <w:rsid w:val="00C43A53"/>
    <w:rsid w:val="00C43C9F"/>
    <w:rsid w:val="00C43D54"/>
    <w:rsid w:val="00C43DFC"/>
    <w:rsid w:val="00C43E03"/>
    <w:rsid w:val="00C43EE5"/>
    <w:rsid w:val="00C43EFA"/>
    <w:rsid w:val="00C43FA5"/>
    <w:rsid w:val="00C43FC4"/>
    <w:rsid w:val="00C44151"/>
    <w:rsid w:val="00C4432A"/>
    <w:rsid w:val="00C44438"/>
    <w:rsid w:val="00C444C1"/>
    <w:rsid w:val="00C4460F"/>
    <w:rsid w:val="00C4466E"/>
    <w:rsid w:val="00C44A34"/>
    <w:rsid w:val="00C44AFB"/>
    <w:rsid w:val="00C44C1D"/>
    <w:rsid w:val="00C44C8A"/>
    <w:rsid w:val="00C44F55"/>
    <w:rsid w:val="00C4504A"/>
    <w:rsid w:val="00C45243"/>
    <w:rsid w:val="00C45270"/>
    <w:rsid w:val="00C453A4"/>
    <w:rsid w:val="00C45498"/>
    <w:rsid w:val="00C4559C"/>
    <w:rsid w:val="00C45797"/>
    <w:rsid w:val="00C458AB"/>
    <w:rsid w:val="00C45B9C"/>
    <w:rsid w:val="00C45BB1"/>
    <w:rsid w:val="00C45C87"/>
    <w:rsid w:val="00C45F82"/>
    <w:rsid w:val="00C4600E"/>
    <w:rsid w:val="00C46039"/>
    <w:rsid w:val="00C46088"/>
    <w:rsid w:val="00C46180"/>
    <w:rsid w:val="00C46258"/>
    <w:rsid w:val="00C4628A"/>
    <w:rsid w:val="00C4632E"/>
    <w:rsid w:val="00C46340"/>
    <w:rsid w:val="00C464C3"/>
    <w:rsid w:val="00C464F3"/>
    <w:rsid w:val="00C46821"/>
    <w:rsid w:val="00C46BCD"/>
    <w:rsid w:val="00C46FD3"/>
    <w:rsid w:val="00C46FEC"/>
    <w:rsid w:val="00C4742C"/>
    <w:rsid w:val="00C477DB"/>
    <w:rsid w:val="00C47933"/>
    <w:rsid w:val="00C479CD"/>
    <w:rsid w:val="00C47B2E"/>
    <w:rsid w:val="00C47F99"/>
    <w:rsid w:val="00C47FD8"/>
    <w:rsid w:val="00C47FF4"/>
    <w:rsid w:val="00C50091"/>
    <w:rsid w:val="00C50281"/>
    <w:rsid w:val="00C50314"/>
    <w:rsid w:val="00C5037C"/>
    <w:rsid w:val="00C5041A"/>
    <w:rsid w:val="00C507B2"/>
    <w:rsid w:val="00C509D0"/>
    <w:rsid w:val="00C50B6D"/>
    <w:rsid w:val="00C50BD1"/>
    <w:rsid w:val="00C50CFD"/>
    <w:rsid w:val="00C51037"/>
    <w:rsid w:val="00C5107E"/>
    <w:rsid w:val="00C510B8"/>
    <w:rsid w:val="00C51109"/>
    <w:rsid w:val="00C512FA"/>
    <w:rsid w:val="00C513FD"/>
    <w:rsid w:val="00C514BC"/>
    <w:rsid w:val="00C51628"/>
    <w:rsid w:val="00C51675"/>
    <w:rsid w:val="00C51818"/>
    <w:rsid w:val="00C51B47"/>
    <w:rsid w:val="00C51D32"/>
    <w:rsid w:val="00C51DCD"/>
    <w:rsid w:val="00C51FCF"/>
    <w:rsid w:val="00C52080"/>
    <w:rsid w:val="00C520C9"/>
    <w:rsid w:val="00C5215F"/>
    <w:rsid w:val="00C52227"/>
    <w:rsid w:val="00C522CC"/>
    <w:rsid w:val="00C527E4"/>
    <w:rsid w:val="00C5286B"/>
    <w:rsid w:val="00C52A84"/>
    <w:rsid w:val="00C52C06"/>
    <w:rsid w:val="00C52CFF"/>
    <w:rsid w:val="00C52D03"/>
    <w:rsid w:val="00C52D7C"/>
    <w:rsid w:val="00C52F71"/>
    <w:rsid w:val="00C52FD9"/>
    <w:rsid w:val="00C52FE8"/>
    <w:rsid w:val="00C53056"/>
    <w:rsid w:val="00C530EB"/>
    <w:rsid w:val="00C531CC"/>
    <w:rsid w:val="00C5333A"/>
    <w:rsid w:val="00C53499"/>
    <w:rsid w:val="00C53597"/>
    <w:rsid w:val="00C539E0"/>
    <w:rsid w:val="00C53A6C"/>
    <w:rsid w:val="00C53B31"/>
    <w:rsid w:val="00C53C63"/>
    <w:rsid w:val="00C53C85"/>
    <w:rsid w:val="00C53CE6"/>
    <w:rsid w:val="00C53FE4"/>
    <w:rsid w:val="00C540A1"/>
    <w:rsid w:val="00C5411D"/>
    <w:rsid w:val="00C5436C"/>
    <w:rsid w:val="00C547E8"/>
    <w:rsid w:val="00C5490F"/>
    <w:rsid w:val="00C549D7"/>
    <w:rsid w:val="00C54CA0"/>
    <w:rsid w:val="00C55272"/>
    <w:rsid w:val="00C553FE"/>
    <w:rsid w:val="00C5557B"/>
    <w:rsid w:val="00C556CD"/>
    <w:rsid w:val="00C55929"/>
    <w:rsid w:val="00C55932"/>
    <w:rsid w:val="00C55A08"/>
    <w:rsid w:val="00C55D0F"/>
    <w:rsid w:val="00C55E25"/>
    <w:rsid w:val="00C55E4A"/>
    <w:rsid w:val="00C55EE2"/>
    <w:rsid w:val="00C56024"/>
    <w:rsid w:val="00C56053"/>
    <w:rsid w:val="00C56280"/>
    <w:rsid w:val="00C5633D"/>
    <w:rsid w:val="00C564E4"/>
    <w:rsid w:val="00C56670"/>
    <w:rsid w:val="00C5692A"/>
    <w:rsid w:val="00C56C90"/>
    <w:rsid w:val="00C56DBE"/>
    <w:rsid w:val="00C56E0F"/>
    <w:rsid w:val="00C570B5"/>
    <w:rsid w:val="00C571D7"/>
    <w:rsid w:val="00C572EE"/>
    <w:rsid w:val="00C574D7"/>
    <w:rsid w:val="00C574F8"/>
    <w:rsid w:val="00C57561"/>
    <w:rsid w:val="00C575E1"/>
    <w:rsid w:val="00C576F2"/>
    <w:rsid w:val="00C57854"/>
    <w:rsid w:val="00C5785C"/>
    <w:rsid w:val="00C5791E"/>
    <w:rsid w:val="00C57A86"/>
    <w:rsid w:val="00C57A8B"/>
    <w:rsid w:val="00C57C44"/>
    <w:rsid w:val="00C57E7A"/>
    <w:rsid w:val="00C57FBC"/>
    <w:rsid w:val="00C60013"/>
    <w:rsid w:val="00C60014"/>
    <w:rsid w:val="00C600F5"/>
    <w:rsid w:val="00C601B6"/>
    <w:rsid w:val="00C602B2"/>
    <w:rsid w:val="00C602BE"/>
    <w:rsid w:val="00C60300"/>
    <w:rsid w:val="00C603BF"/>
    <w:rsid w:val="00C60474"/>
    <w:rsid w:val="00C604D3"/>
    <w:rsid w:val="00C6059C"/>
    <w:rsid w:val="00C606F4"/>
    <w:rsid w:val="00C6098C"/>
    <w:rsid w:val="00C60A39"/>
    <w:rsid w:val="00C60AAD"/>
    <w:rsid w:val="00C60DBE"/>
    <w:rsid w:val="00C6111A"/>
    <w:rsid w:val="00C6118C"/>
    <w:rsid w:val="00C614B9"/>
    <w:rsid w:val="00C61509"/>
    <w:rsid w:val="00C61939"/>
    <w:rsid w:val="00C61A76"/>
    <w:rsid w:val="00C61BFE"/>
    <w:rsid w:val="00C61D1C"/>
    <w:rsid w:val="00C61D54"/>
    <w:rsid w:val="00C61E6E"/>
    <w:rsid w:val="00C62075"/>
    <w:rsid w:val="00C6214E"/>
    <w:rsid w:val="00C62183"/>
    <w:rsid w:val="00C62381"/>
    <w:rsid w:val="00C62449"/>
    <w:rsid w:val="00C624EB"/>
    <w:rsid w:val="00C6257E"/>
    <w:rsid w:val="00C625E5"/>
    <w:rsid w:val="00C6266E"/>
    <w:rsid w:val="00C62742"/>
    <w:rsid w:val="00C627B8"/>
    <w:rsid w:val="00C62913"/>
    <w:rsid w:val="00C62A1A"/>
    <w:rsid w:val="00C62A99"/>
    <w:rsid w:val="00C62C17"/>
    <w:rsid w:val="00C62C3C"/>
    <w:rsid w:val="00C62D2E"/>
    <w:rsid w:val="00C6304A"/>
    <w:rsid w:val="00C6335C"/>
    <w:rsid w:val="00C63507"/>
    <w:rsid w:val="00C63581"/>
    <w:rsid w:val="00C635F8"/>
    <w:rsid w:val="00C636B7"/>
    <w:rsid w:val="00C63953"/>
    <w:rsid w:val="00C63CC7"/>
    <w:rsid w:val="00C64140"/>
    <w:rsid w:val="00C6436C"/>
    <w:rsid w:val="00C64413"/>
    <w:rsid w:val="00C644AD"/>
    <w:rsid w:val="00C64798"/>
    <w:rsid w:val="00C6483E"/>
    <w:rsid w:val="00C64922"/>
    <w:rsid w:val="00C64A57"/>
    <w:rsid w:val="00C64B3A"/>
    <w:rsid w:val="00C64DBD"/>
    <w:rsid w:val="00C64E8A"/>
    <w:rsid w:val="00C64EBB"/>
    <w:rsid w:val="00C6514F"/>
    <w:rsid w:val="00C651EE"/>
    <w:rsid w:val="00C65224"/>
    <w:rsid w:val="00C65331"/>
    <w:rsid w:val="00C653DB"/>
    <w:rsid w:val="00C6541A"/>
    <w:rsid w:val="00C6542A"/>
    <w:rsid w:val="00C65588"/>
    <w:rsid w:val="00C655EC"/>
    <w:rsid w:val="00C6582B"/>
    <w:rsid w:val="00C6586E"/>
    <w:rsid w:val="00C659AF"/>
    <w:rsid w:val="00C65BD6"/>
    <w:rsid w:val="00C65D38"/>
    <w:rsid w:val="00C65ECC"/>
    <w:rsid w:val="00C660BA"/>
    <w:rsid w:val="00C661B3"/>
    <w:rsid w:val="00C6634D"/>
    <w:rsid w:val="00C666C5"/>
    <w:rsid w:val="00C668C6"/>
    <w:rsid w:val="00C66998"/>
    <w:rsid w:val="00C669A6"/>
    <w:rsid w:val="00C669D0"/>
    <w:rsid w:val="00C66A6F"/>
    <w:rsid w:val="00C66ABF"/>
    <w:rsid w:val="00C66BEE"/>
    <w:rsid w:val="00C66CED"/>
    <w:rsid w:val="00C6702A"/>
    <w:rsid w:val="00C67069"/>
    <w:rsid w:val="00C67274"/>
    <w:rsid w:val="00C6728C"/>
    <w:rsid w:val="00C6735A"/>
    <w:rsid w:val="00C67375"/>
    <w:rsid w:val="00C674A1"/>
    <w:rsid w:val="00C67637"/>
    <w:rsid w:val="00C676AC"/>
    <w:rsid w:val="00C67B1D"/>
    <w:rsid w:val="00C67B2E"/>
    <w:rsid w:val="00C67BD0"/>
    <w:rsid w:val="00C67DB6"/>
    <w:rsid w:val="00C67DF2"/>
    <w:rsid w:val="00C67EB4"/>
    <w:rsid w:val="00C67FC6"/>
    <w:rsid w:val="00C700F7"/>
    <w:rsid w:val="00C70207"/>
    <w:rsid w:val="00C70234"/>
    <w:rsid w:val="00C704D0"/>
    <w:rsid w:val="00C705CE"/>
    <w:rsid w:val="00C71042"/>
    <w:rsid w:val="00C710CE"/>
    <w:rsid w:val="00C7110F"/>
    <w:rsid w:val="00C71345"/>
    <w:rsid w:val="00C71724"/>
    <w:rsid w:val="00C7172A"/>
    <w:rsid w:val="00C7177E"/>
    <w:rsid w:val="00C71889"/>
    <w:rsid w:val="00C718DC"/>
    <w:rsid w:val="00C71972"/>
    <w:rsid w:val="00C71BD7"/>
    <w:rsid w:val="00C71DD3"/>
    <w:rsid w:val="00C72072"/>
    <w:rsid w:val="00C7235F"/>
    <w:rsid w:val="00C7236D"/>
    <w:rsid w:val="00C723CF"/>
    <w:rsid w:val="00C725AD"/>
    <w:rsid w:val="00C72706"/>
    <w:rsid w:val="00C72A20"/>
    <w:rsid w:val="00C72ABB"/>
    <w:rsid w:val="00C72D0F"/>
    <w:rsid w:val="00C72F0C"/>
    <w:rsid w:val="00C72F6D"/>
    <w:rsid w:val="00C72F84"/>
    <w:rsid w:val="00C72FF0"/>
    <w:rsid w:val="00C730B4"/>
    <w:rsid w:val="00C73293"/>
    <w:rsid w:val="00C732A8"/>
    <w:rsid w:val="00C732FD"/>
    <w:rsid w:val="00C733E7"/>
    <w:rsid w:val="00C73602"/>
    <w:rsid w:val="00C738E7"/>
    <w:rsid w:val="00C739A5"/>
    <w:rsid w:val="00C73A12"/>
    <w:rsid w:val="00C73AEC"/>
    <w:rsid w:val="00C73D45"/>
    <w:rsid w:val="00C73E09"/>
    <w:rsid w:val="00C73E0C"/>
    <w:rsid w:val="00C73E20"/>
    <w:rsid w:val="00C73EAA"/>
    <w:rsid w:val="00C74017"/>
    <w:rsid w:val="00C7410A"/>
    <w:rsid w:val="00C7424B"/>
    <w:rsid w:val="00C74305"/>
    <w:rsid w:val="00C74344"/>
    <w:rsid w:val="00C74384"/>
    <w:rsid w:val="00C7441A"/>
    <w:rsid w:val="00C744AF"/>
    <w:rsid w:val="00C744B3"/>
    <w:rsid w:val="00C745AB"/>
    <w:rsid w:val="00C7479F"/>
    <w:rsid w:val="00C74919"/>
    <w:rsid w:val="00C74A1B"/>
    <w:rsid w:val="00C74E38"/>
    <w:rsid w:val="00C74F18"/>
    <w:rsid w:val="00C7513D"/>
    <w:rsid w:val="00C75169"/>
    <w:rsid w:val="00C7520D"/>
    <w:rsid w:val="00C7537F"/>
    <w:rsid w:val="00C7541D"/>
    <w:rsid w:val="00C75583"/>
    <w:rsid w:val="00C756C6"/>
    <w:rsid w:val="00C75C7E"/>
    <w:rsid w:val="00C75CE8"/>
    <w:rsid w:val="00C75D37"/>
    <w:rsid w:val="00C75D7B"/>
    <w:rsid w:val="00C76038"/>
    <w:rsid w:val="00C760C3"/>
    <w:rsid w:val="00C761CC"/>
    <w:rsid w:val="00C76215"/>
    <w:rsid w:val="00C76249"/>
    <w:rsid w:val="00C7632D"/>
    <w:rsid w:val="00C764C0"/>
    <w:rsid w:val="00C765F9"/>
    <w:rsid w:val="00C7677F"/>
    <w:rsid w:val="00C767B8"/>
    <w:rsid w:val="00C76948"/>
    <w:rsid w:val="00C76A3A"/>
    <w:rsid w:val="00C76A49"/>
    <w:rsid w:val="00C76C33"/>
    <w:rsid w:val="00C76C5B"/>
    <w:rsid w:val="00C76E2E"/>
    <w:rsid w:val="00C76FBD"/>
    <w:rsid w:val="00C77038"/>
    <w:rsid w:val="00C775F7"/>
    <w:rsid w:val="00C77918"/>
    <w:rsid w:val="00C77955"/>
    <w:rsid w:val="00C77A1F"/>
    <w:rsid w:val="00C77C44"/>
    <w:rsid w:val="00C77D03"/>
    <w:rsid w:val="00C77D69"/>
    <w:rsid w:val="00C77EC1"/>
    <w:rsid w:val="00C800AB"/>
    <w:rsid w:val="00C8029E"/>
    <w:rsid w:val="00C802A4"/>
    <w:rsid w:val="00C80338"/>
    <w:rsid w:val="00C80342"/>
    <w:rsid w:val="00C8040D"/>
    <w:rsid w:val="00C8064B"/>
    <w:rsid w:val="00C8069F"/>
    <w:rsid w:val="00C806E6"/>
    <w:rsid w:val="00C806ED"/>
    <w:rsid w:val="00C807D3"/>
    <w:rsid w:val="00C8080C"/>
    <w:rsid w:val="00C80A04"/>
    <w:rsid w:val="00C80AF6"/>
    <w:rsid w:val="00C80B4F"/>
    <w:rsid w:val="00C80B68"/>
    <w:rsid w:val="00C80E56"/>
    <w:rsid w:val="00C80ED1"/>
    <w:rsid w:val="00C80F1E"/>
    <w:rsid w:val="00C815FE"/>
    <w:rsid w:val="00C816CC"/>
    <w:rsid w:val="00C81760"/>
    <w:rsid w:val="00C8178B"/>
    <w:rsid w:val="00C817A9"/>
    <w:rsid w:val="00C81924"/>
    <w:rsid w:val="00C81A19"/>
    <w:rsid w:val="00C81A98"/>
    <w:rsid w:val="00C81B14"/>
    <w:rsid w:val="00C81D8E"/>
    <w:rsid w:val="00C81E48"/>
    <w:rsid w:val="00C81FBF"/>
    <w:rsid w:val="00C82003"/>
    <w:rsid w:val="00C820BB"/>
    <w:rsid w:val="00C82268"/>
    <w:rsid w:val="00C82380"/>
    <w:rsid w:val="00C82630"/>
    <w:rsid w:val="00C82639"/>
    <w:rsid w:val="00C828FA"/>
    <w:rsid w:val="00C829A7"/>
    <w:rsid w:val="00C82A0B"/>
    <w:rsid w:val="00C82CE1"/>
    <w:rsid w:val="00C82D9A"/>
    <w:rsid w:val="00C82FFC"/>
    <w:rsid w:val="00C83077"/>
    <w:rsid w:val="00C833C8"/>
    <w:rsid w:val="00C833E4"/>
    <w:rsid w:val="00C834F5"/>
    <w:rsid w:val="00C83A6B"/>
    <w:rsid w:val="00C83B48"/>
    <w:rsid w:val="00C83ECB"/>
    <w:rsid w:val="00C83EDA"/>
    <w:rsid w:val="00C83EFB"/>
    <w:rsid w:val="00C8419C"/>
    <w:rsid w:val="00C841CF"/>
    <w:rsid w:val="00C8426D"/>
    <w:rsid w:val="00C8432F"/>
    <w:rsid w:val="00C84437"/>
    <w:rsid w:val="00C8448A"/>
    <w:rsid w:val="00C844F3"/>
    <w:rsid w:val="00C84548"/>
    <w:rsid w:val="00C84642"/>
    <w:rsid w:val="00C846D1"/>
    <w:rsid w:val="00C847EE"/>
    <w:rsid w:val="00C84A2A"/>
    <w:rsid w:val="00C84AF4"/>
    <w:rsid w:val="00C84BEC"/>
    <w:rsid w:val="00C84BF5"/>
    <w:rsid w:val="00C8508F"/>
    <w:rsid w:val="00C85358"/>
    <w:rsid w:val="00C853A7"/>
    <w:rsid w:val="00C85501"/>
    <w:rsid w:val="00C855AB"/>
    <w:rsid w:val="00C8598B"/>
    <w:rsid w:val="00C85A23"/>
    <w:rsid w:val="00C85F63"/>
    <w:rsid w:val="00C860F8"/>
    <w:rsid w:val="00C8613F"/>
    <w:rsid w:val="00C86195"/>
    <w:rsid w:val="00C862E7"/>
    <w:rsid w:val="00C86540"/>
    <w:rsid w:val="00C8660C"/>
    <w:rsid w:val="00C866E7"/>
    <w:rsid w:val="00C86794"/>
    <w:rsid w:val="00C868FC"/>
    <w:rsid w:val="00C86C2F"/>
    <w:rsid w:val="00C86CB1"/>
    <w:rsid w:val="00C86D3C"/>
    <w:rsid w:val="00C87113"/>
    <w:rsid w:val="00C87195"/>
    <w:rsid w:val="00C87280"/>
    <w:rsid w:val="00C873E9"/>
    <w:rsid w:val="00C876EF"/>
    <w:rsid w:val="00C87789"/>
    <w:rsid w:val="00C87C41"/>
    <w:rsid w:val="00C87C73"/>
    <w:rsid w:val="00C87D71"/>
    <w:rsid w:val="00C87D99"/>
    <w:rsid w:val="00C87DCE"/>
    <w:rsid w:val="00C9006F"/>
    <w:rsid w:val="00C90094"/>
    <w:rsid w:val="00C90217"/>
    <w:rsid w:val="00C902B0"/>
    <w:rsid w:val="00C9031F"/>
    <w:rsid w:val="00C9046C"/>
    <w:rsid w:val="00C90602"/>
    <w:rsid w:val="00C90613"/>
    <w:rsid w:val="00C906EA"/>
    <w:rsid w:val="00C908F9"/>
    <w:rsid w:val="00C90964"/>
    <w:rsid w:val="00C90AA2"/>
    <w:rsid w:val="00C90AB1"/>
    <w:rsid w:val="00C90B19"/>
    <w:rsid w:val="00C90B1F"/>
    <w:rsid w:val="00C90E0B"/>
    <w:rsid w:val="00C90E3F"/>
    <w:rsid w:val="00C90EDE"/>
    <w:rsid w:val="00C915EC"/>
    <w:rsid w:val="00C91758"/>
    <w:rsid w:val="00C9176A"/>
    <w:rsid w:val="00C917D3"/>
    <w:rsid w:val="00C91845"/>
    <w:rsid w:val="00C919D6"/>
    <w:rsid w:val="00C91B29"/>
    <w:rsid w:val="00C91DFA"/>
    <w:rsid w:val="00C92004"/>
    <w:rsid w:val="00C921C7"/>
    <w:rsid w:val="00C922EC"/>
    <w:rsid w:val="00C9246C"/>
    <w:rsid w:val="00C924C6"/>
    <w:rsid w:val="00C9253A"/>
    <w:rsid w:val="00C925EF"/>
    <w:rsid w:val="00C92760"/>
    <w:rsid w:val="00C9283A"/>
    <w:rsid w:val="00C9284F"/>
    <w:rsid w:val="00C92858"/>
    <w:rsid w:val="00C928A5"/>
    <w:rsid w:val="00C928CF"/>
    <w:rsid w:val="00C92917"/>
    <w:rsid w:val="00C9292E"/>
    <w:rsid w:val="00C9297B"/>
    <w:rsid w:val="00C92C23"/>
    <w:rsid w:val="00C92C56"/>
    <w:rsid w:val="00C92CF4"/>
    <w:rsid w:val="00C92DA5"/>
    <w:rsid w:val="00C93150"/>
    <w:rsid w:val="00C9342A"/>
    <w:rsid w:val="00C9364D"/>
    <w:rsid w:val="00C9373E"/>
    <w:rsid w:val="00C93931"/>
    <w:rsid w:val="00C9394C"/>
    <w:rsid w:val="00C93C8D"/>
    <w:rsid w:val="00C93C9C"/>
    <w:rsid w:val="00C93F42"/>
    <w:rsid w:val="00C94059"/>
    <w:rsid w:val="00C94097"/>
    <w:rsid w:val="00C941D8"/>
    <w:rsid w:val="00C948FE"/>
    <w:rsid w:val="00C94A64"/>
    <w:rsid w:val="00C94A81"/>
    <w:rsid w:val="00C94ACE"/>
    <w:rsid w:val="00C94B94"/>
    <w:rsid w:val="00C94C0E"/>
    <w:rsid w:val="00C95066"/>
    <w:rsid w:val="00C95130"/>
    <w:rsid w:val="00C9529F"/>
    <w:rsid w:val="00C9531C"/>
    <w:rsid w:val="00C954B1"/>
    <w:rsid w:val="00C958A7"/>
    <w:rsid w:val="00C9595A"/>
    <w:rsid w:val="00C959D7"/>
    <w:rsid w:val="00C959DE"/>
    <w:rsid w:val="00C95B7D"/>
    <w:rsid w:val="00C95BA7"/>
    <w:rsid w:val="00C95BF0"/>
    <w:rsid w:val="00C95CB9"/>
    <w:rsid w:val="00C95D33"/>
    <w:rsid w:val="00C95D66"/>
    <w:rsid w:val="00C96149"/>
    <w:rsid w:val="00C961AC"/>
    <w:rsid w:val="00C961F2"/>
    <w:rsid w:val="00C962CF"/>
    <w:rsid w:val="00C96475"/>
    <w:rsid w:val="00C96585"/>
    <w:rsid w:val="00C96597"/>
    <w:rsid w:val="00C9664E"/>
    <w:rsid w:val="00C966C6"/>
    <w:rsid w:val="00C96786"/>
    <w:rsid w:val="00C969BE"/>
    <w:rsid w:val="00C96AD5"/>
    <w:rsid w:val="00C96B74"/>
    <w:rsid w:val="00C96E15"/>
    <w:rsid w:val="00C96E8B"/>
    <w:rsid w:val="00C96F12"/>
    <w:rsid w:val="00C970F9"/>
    <w:rsid w:val="00C973AB"/>
    <w:rsid w:val="00C973D2"/>
    <w:rsid w:val="00C97496"/>
    <w:rsid w:val="00C9753B"/>
    <w:rsid w:val="00C975C0"/>
    <w:rsid w:val="00C97A1A"/>
    <w:rsid w:val="00C97AB7"/>
    <w:rsid w:val="00C97AE8"/>
    <w:rsid w:val="00C97BBE"/>
    <w:rsid w:val="00C97D89"/>
    <w:rsid w:val="00C97DDF"/>
    <w:rsid w:val="00CA01C5"/>
    <w:rsid w:val="00CA01DB"/>
    <w:rsid w:val="00CA0208"/>
    <w:rsid w:val="00CA070D"/>
    <w:rsid w:val="00CA09B7"/>
    <w:rsid w:val="00CA0C27"/>
    <w:rsid w:val="00CA0E67"/>
    <w:rsid w:val="00CA12B0"/>
    <w:rsid w:val="00CA1595"/>
    <w:rsid w:val="00CA15A1"/>
    <w:rsid w:val="00CA19A1"/>
    <w:rsid w:val="00CA1A0B"/>
    <w:rsid w:val="00CA1AB1"/>
    <w:rsid w:val="00CA1B90"/>
    <w:rsid w:val="00CA1BB6"/>
    <w:rsid w:val="00CA1C30"/>
    <w:rsid w:val="00CA1C45"/>
    <w:rsid w:val="00CA1CDE"/>
    <w:rsid w:val="00CA1E6E"/>
    <w:rsid w:val="00CA1FEA"/>
    <w:rsid w:val="00CA223A"/>
    <w:rsid w:val="00CA2590"/>
    <w:rsid w:val="00CA25CB"/>
    <w:rsid w:val="00CA292E"/>
    <w:rsid w:val="00CA294E"/>
    <w:rsid w:val="00CA2A3D"/>
    <w:rsid w:val="00CA2A5A"/>
    <w:rsid w:val="00CA2ACC"/>
    <w:rsid w:val="00CA2C82"/>
    <w:rsid w:val="00CA2D3F"/>
    <w:rsid w:val="00CA2E34"/>
    <w:rsid w:val="00CA302C"/>
    <w:rsid w:val="00CA3125"/>
    <w:rsid w:val="00CA345C"/>
    <w:rsid w:val="00CA34E2"/>
    <w:rsid w:val="00CA3534"/>
    <w:rsid w:val="00CA35D9"/>
    <w:rsid w:val="00CA3693"/>
    <w:rsid w:val="00CA38E2"/>
    <w:rsid w:val="00CA3B31"/>
    <w:rsid w:val="00CA3D66"/>
    <w:rsid w:val="00CA3E3F"/>
    <w:rsid w:val="00CA3EAE"/>
    <w:rsid w:val="00CA400F"/>
    <w:rsid w:val="00CA41C7"/>
    <w:rsid w:val="00CA4201"/>
    <w:rsid w:val="00CA4397"/>
    <w:rsid w:val="00CA446B"/>
    <w:rsid w:val="00CA44FB"/>
    <w:rsid w:val="00CA4501"/>
    <w:rsid w:val="00CA46B5"/>
    <w:rsid w:val="00CA46E6"/>
    <w:rsid w:val="00CA4E97"/>
    <w:rsid w:val="00CA4EB5"/>
    <w:rsid w:val="00CA4EE8"/>
    <w:rsid w:val="00CA4F8D"/>
    <w:rsid w:val="00CA52B7"/>
    <w:rsid w:val="00CA534C"/>
    <w:rsid w:val="00CA5377"/>
    <w:rsid w:val="00CA53DE"/>
    <w:rsid w:val="00CA548F"/>
    <w:rsid w:val="00CA5632"/>
    <w:rsid w:val="00CA563E"/>
    <w:rsid w:val="00CA569F"/>
    <w:rsid w:val="00CA58A9"/>
    <w:rsid w:val="00CA5944"/>
    <w:rsid w:val="00CA5E21"/>
    <w:rsid w:val="00CA5EB5"/>
    <w:rsid w:val="00CA5F5F"/>
    <w:rsid w:val="00CA6082"/>
    <w:rsid w:val="00CA6180"/>
    <w:rsid w:val="00CA61A7"/>
    <w:rsid w:val="00CA61CA"/>
    <w:rsid w:val="00CA621A"/>
    <w:rsid w:val="00CA633F"/>
    <w:rsid w:val="00CA63ED"/>
    <w:rsid w:val="00CA6734"/>
    <w:rsid w:val="00CA67E3"/>
    <w:rsid w:val="00CA6ABD"/>
    <w:rsid w:val="00CA6AF5"/>
    <w:rsid w:val="00CA6BD3"/>
    <w:rsid w:val="00CA6C3B"/>
    <w:rsid w:val="00CA6D6A"/>
    <w:rsid w:val="00CA6E45"/>
    <w:rsid w:val="00CA6F72"/>
    <w:rsid w:val="00CA721C"/>
    <w:rsid w:val="00CA73E3"/>
    <w:rsid w:val="00CA7449"/>
    <w:rsid w:val="00CA77EE"/>
    <w:rsid w:val="00CA78DC"/>
    <w:rsid w:val="00CA79D1"/>
    <w:rsid w:val="00CA7B03"/>
    <w:rsid w:val="00CA7D31"/>
    <w:rsid w:val="00CA7D68"/>
    <w:rsid w:val="00CA7DF4"/>
    <w:rsid w:val="00CA7E66"/>
    <w:rsid w:val="00CA7FDC"/>
    <w:rsid w:val="00CB0164"/>
    <w:rsid w:val="00CB017C"/>
    <w:rsid w:val="00CB0488"/>
    <w:rsid w:val="00CB067C"/>
    <w:rsid w:val="00CB06F8"/>
    <w:rsid w:val="00CB08A9"/>
    <w:rsid w:val="00CB0A95"/>
    <w:rsid w:val="00CB101A"/>
    <w:rsid w:val="00CB1026"/>
    <w:rsid w:val="00CB1075"/>
    <w:rsid w:val="00CB1088"/>
    <w:rsid w:val="00CB11E7"/>
    <w:rsid w:val="00CB1252"/>
    <w:rsid w:val="00CB1285"/>
    <w:rsid w:val="00CB132C"/>
    <w:rsid w:val="00CB15B0"/>
    <w:rsid w:val="00CB1810"/>
    <w:rsid w:val="00CB1ACF"/>
    <w:rsid w:val="00CB1BB0"/>
    <w:rsid w:val="00CB1D49"/>
    <w:rsid w:val="00CB1D7D"/>
    <w:rsid w:val="00CB1DD7"/>
    <w:rsid w:val="00CB1F25"/>
    <w:rsid w:val="00CB2085"/>
    <w:rsid w:val="00CB2268"/>
    <w:rsid w:val="00CB2372"/>
    <w:rsid w:val="00CB2513"/>
    <w:rsid w:val="00CB2942"/>
    <w:rsid w:val="00CB2AD7"/>
    <w:rsid w:val="00CB2C03"/>
    <w:rsid w:val="00CB2CAB"/>
    <w:rsid w:val="00CB2D1B"/>
    <w:rsid w:val="00CB2E2A"/>
    <w:rsid w:val="00CB2F5A"/>
    <w:rsid w:val="00CB30B7"/>
    <w:rsid w:val="00CB31C7"/>
    <w:rsid w:val="00CB32CA"/>
    <w:rsid w:val="00CB38E3"/>
    <w:rsid w:val="00CB39FF"/>
    <w:rsid w:val="00CB3C77"/>
    <w:rsid w:val="00CB3CE7"/>
    <w:rsid w:val="00CB3EB8"/>
    <w:rsid w:val="00CB3EF8"/>
    <w:rsid w:val="00CB3F08"/>
    <w:rsid w:val="00CB3F68"/>
    <w:rsid w:val="00CB3F6A"/>
    <w:rsid w:val="00CB42DF"/>
    <w:rsid w:val="00CB43D1"/>
    <w:rsid w:val="00CB46D8"/>
    <w:rsid w:val="00CB479B"/>
    <w:rsid w:val="00CB497A"/>
    <w:rsid w:val="00CB4AA2"/>
    <w:rsid w:val="00CB4C65"/>
    <w:rsid w:val="00CB4DFD"/>
    <w:rsid w:val="00CB4FA3"/>
    <w:rsid w:val="00CB5170"/>
    <w:rsid w:val="00CB51EB"/>
    <w:rsid w:val="00CB5284"/>
    <w:rsid w:val="00CB57BF"/>
    <w:rsid w:val="00CB5BDA"/>
    <w:rsid w:val="00CB5C59"/>
    <w:rsid w:val="00CB5FD7"/>
    <w:rsid w:val="00CB6096"/>
    <w:rsid w:val="00CB6105"/>
    <w:rsid w:val="00CB61B0"/>
    <w:rsid w:val="00CB61EB"/>
    <w:rsid w:val="00CB63AA"/>
    <w:rsid w:val="00CB6624"/>
    <w:rsid w:val="00CB6BCC"/>
    <w:rsid w:val="00CB6D0A"/>
    <w:rsid w:val="00CB704E"/>
    <w:rsid w:val="00CB710E"/>
    <w:rsid w:val="00CB716A"/>
    <w:rsid w:val="00CB7281"/>
    <w:rsid w:val="00CB768A"/>
    <w:rsid w:val="00CB7CC0"/>
    <w:rsid w:val="00CB7CE1"/>
    <w:rsid w:val="00CB7F65"/>
    <w:rsid w:val="00CC0092"/>
    <w:rsid w:val="00CC0174"/>
    <w:rsid w:val="00CC01ED"/>
    <w:rsid w:val="00CC027F"/>
    <w:rsid w:val="00CC033B"/>
    <w:rsid w:val="00CC03DE"/>
    <w:rsid w:val="00CC04F3"/>
    <w:rsid w:val="00CC0556"/>
    <w:rsid w:val="00CC05B7"/>
    <w:rsid w:val="00CC0680"/>
    <w:rsid w:val="00CC08FF"/>
    <w:rsid w:val="00CC090B"/>
    <w:rsid w:val="00CC09A1"/>
    <w:rsid w:val="00CC09C7"/>
    <w:rsid w:val="00CC0A52"/>
    <w:rsid w:val="00CC0D5F"/>
    <w:rsid w:val="00CC0FE2"/>
    <w:rsid w:val="00CC104A"/>
    <w:rsid w:val="00CC10CE"/>
    <w:rsid w:val="00CC1106"/>
    <w:rsid w:val="00CC1273"/>
    <w:rsid w:val="00CC1406"/>
    <w:rsid w:val="00CC15C7"/>
    <w:rsid w:val="00CC1601"/>
    <w:rsid w:val="00CC16AB"/>
    <w:rsid w:val="00CC1860"/>
    <w:rsid w:val="00CC195B"/>
    <w:rsid w:val="00CC1971"/>
    <w:rsid w:val="00CC1A43"/>
    <w:rsid w:val="00CC1BE8"/>
    <w:rsid w:val="00CC1C39"/>
    <w:rsid w:val="00CC1C5B"/>
    <w:rsid w:val="00CC1CBC"/>
    <w:rsid w:val="00CC1DBA"/>
    <w:rsid w:val="00CC1DCB"/>
    <w:rsid w:val="00CC2459"/>
    <w:rsid w:val="00CC24D8"/>
    <w:rsid w:val="00CC261D"/>
    <w:rsid w:val="00CC26A3"/>
    <w:rsid w:val="00CC26E3"/>
    <w:rsid w:val="00CC275B"/>
    <w:rsid w:val="00CC275E"/>
    <w:rsid w:val="00CC2798"/>
    <w:rsid w:val="00CC280D"/>
    <w:rsid w:val="00CC2932"/>
    <w:rsid w:val="00CC2BD9"/>
    <w:rsid w:val="00CC2C28"/>
    <w:rsid w:val="00CC2D84"/>
    <w:rsid w:val="00CC30CE"/>
    <w:rsid w:val="00CC3471"/>
    <w:rsid w:val="00CC358F"/>
    <w:rsid w:val="00CC35A2"/>
    <w:rsid w:val="00CC364C"/>
    <w:rsid w:val="00CC3AA0"/>
    <w:rsid w:val="00CC3C8E"/>
    <w:rsid w:val="00CC3CD9"/>
    <w:rsid w:val="00CC3D6C"/>
    <w:rsid w:val="00CC3E34"/>
    <w:rsid w:val="00CC3FB4"/>
    <w:rsid w:val="00CC3FC9"/>
    <w:rsid w:val="00CC40F2"/>
    <w:rsid w:val="00CC45F2"/>
    <w:rsid w:val="00CC4703"/>
    <w:rsid w:val="00CC4739"/>
    <w:rsid w:val="00CC482B"/>
    <w:rsid w:val="00CC49E9"/>
    <w:rsid w:val="00CC4A05"/>
    <w:rsid w:val="00CC4B5E"/>
    <w:rsid w:val="00CC4BA2"/>
    <w:rsid w:val="00CC4C1C"/>
    <w:rsid w:val="00CC4D97"/>
    <w:rsid w:val="00CC4E0D"/>
    <w:rsid w:val="00CC4E41"/>
    <w:rsid w:val="00CC4E66"/>
    <w:rsid w:val="00CC4EBF"/>
    <w:rsid w:val="00CC4FBD"/>
    <w:rsid w:val="00CC51F8"/>
    <w:rsid w:val="00CC536C"/>
    <w:rsid w:val="00CC54AE"/>
    <w:rsid w:val="00CC556B"/>
    <w:rsid w:val="00CC5589"/>
    <w:rsid w:val="00CC559E"/>
    <w:rsid w:val="00CC567B"/>
    <w:rsid w:val="00CC5689"/>
    <w:rsid w:val="00CC59EE"/>
    <w:rsid w:val="00CC5A43"/>
    <w:rsid w:val="00CC5AAC"/>
    <w:rsid w:val="00CC5C24"/>
    <w:rsid w:val="00CC5E1E"/>
    <w:rsid w:val="00CC5EE6"/>
    <w:rsid w:val="00CC5F36"/>
    <w:rsid w:val="00CC6043"/>
    <w:rsid w:val="00CC61F3"/>
    <w:rsid w:val="00CC6292"/>
    <w:rsid w:val="00CC6370"/>
    <w:rsid w:val="00CC63FB"/>
    <w:rsid w:val="00CC68AC"/>
    <w:rsid w:val="00CC6ACF"/>
    <w:rsid w:val="00CC6CF5"/>
    <w:rsid w:val="00CC6E11"/>
    <w:rsid w:val="00CC6E70"/>
    <w:rsid w:val="00CC70D7"/>
    <w:rsid w:val="00CC7201"/>
    <w:rsid w:val="00CC7273"/>
    <w:rsid w:val="00CC750A"/>
    <w:rsid w:val="00CC7528"/>
    <w:rsid w:val="00CC759D"/>
    <w:rsid w:val="00CC7602"/>
    <w:rsid w:val="00CC7807"/>
    <w:rsid w:val="00CC7886"/>
    <w:rsid w:val="00CC7900"/>
    <w:rsid w:val="00CC7910"/>
    <w:rsid w:val="00CC791F"/>
    <w:rsid w:val="00CC7A92"/>
    <w:rsid w:val="00CC7E5B"/>
    <w:rsid w:val="00CC7F1E"/>
    <w:rsid w:val="00CC7F46"/>
    <w:rsid w:val="00CD0075"/>
    <w:rsid w:val="00CD0142"/>
    <w:rsid w:val="00CD029E"/>
    <w:rsid w:val="00CD02C3"/>
    <w:rsid w:val="00CD034A"/>
    <w:rsid w:val="00CD03BC"/>
    <w:rsid w:val="00CD0563"/>
    <w:rsid w:val="00CD05A5"/>
    <w:rsid w:val="00CD0602"/>
    <w:rsid w:val="00CD0727"/>
    <w:rsid w:val="00CD08A2"/>
    <w:rsid w:val="00CD0999"/>
    <w:rsid w:val="00CD0DD7"/>
    <w:rsid w:val="00CD0F83"/>
    <w:rsid w:val="00CD0FC3"/>
    <w:rsid w:val="00CD1052"/>
    <w:rsid w:val="00CD110E"/>
    <w:rsid w:val="00CD1162"/>
    <w:rsid w:val="00CD11DA"/>
    <w:rsid w:val="00CD1216"/>
    <w:rsid w:val="00CD1285"/>
    <w:rsid w:val="00CD1304"/>
    <w:rsid w:val="00CD137E"/>
    <w:rsid w:val="00CD13EF"/>
    <w:rsid w:val="00CD14FC"/>
    <w:rsid w:val="00CD154E"/>
    <w:rsid w:val="00CD15C5"/>
    <w:rsid w:val="00CD15D4"/>
    <w:rsid w:val="00CD1B1E"/>
    <w:rsid w:val="00CD1B97"/>
    <w:rsid w:val="00CD1C50"/>
    <w:rsid w:val="00CD1CEF"/>
    <w:rsid w:val="00CD1E75"/>
    <w:rsid w:val="00CD1FBE"/>
    <w:rsid w:val="00CD200E"/>
    <w:rsid w:val="00CD2233"/>
    <w:rsid w:val="00CD2398"/>
    <w:rsid w:val="00CD23A4"/>
    <w:rsid w:val="00CD24FA"/>
    <w:rsid w:val="00CD257D"/>
    <w:rsid w:val="00CD25F2"/>
    <w:rsid w:val="00CD2734"/>
    <w:rsid w:val="00CD2821"/>
    <w:rsid w:val="00CD29FF"/>
    <w:rsid w:val="00CD2A2B"/>
    <w:rsid w:val="00CD2B63"/>
    <w:rsid w:val="00CD2BBD"/>
    <w:rsid w:val="00CD2BCC"/>
    <w:rsid w:val="00CD2F64"/>
    <w:rsid w:val="00CD3016"/>
    <w:rsid w:val="00CD3043"/>
    <w:rsid w:val="00CD31A8"/>
    <w:rsid w:val="00CD32CE"/>
    <w:rsid w:val="00CD33D8"/>
    <w:rsid w:val="00CD3495"/>
    <w:rsid w:val="00CD36D5"/>
    <w:rsid w:val="00CD387A"/>
    <w:rsid w:val="00CD388E"/>
    <w:rsid w:val="00CD389F"/>
    <w:rsid w:val="00CD3A19"/>
    <w:rsid w:val="00CD3B8C"/>
    <w:rsid w:val="00CD3DBE"/>
    <w:rsid w:val="00CD402C"/>
    <w:rsid w:val="00CD406E"/>
    <w:rsid w:val="00CD40BB"/>
    <w:rsid w:val="00CD41D1"/>
    <w:rsid w:val="00CD42D6"/>
    <w:rsid w:val="00CD437C"/>
    <w:rsid w:val="00CD438D"/>
    <w:rsid w:val="00CD466A"/>
    <w:rsid w:val="00CD49ED"/>
    <w:rsid w:val="00CD4A72"/>
    <w:rsid w:val="00CD4AAA"/>
    <w:rsid w:val="00CD4AB3"/>
    <w:rsid w:val="00CD4AE6"/>
    <w:rsid w:val="00CD4E7B"/>
    <w:rsid w:val="00CD4EAC"/>
    <w:rsid w:val="00CD4F87"/>
    <w:rsid w:val="00CD5097"/>
    <w:rsid w:val="00CD5166"/>
    <w:rsid w:val="00CD546B"/>
    <w:rsid w:val="00CD54A0"/>
    <w:rsid w:val="00CD54CF"/>
    <w:rsid w:val="00CD56A2"/>
    <w:rsid w:val="00CD572A"/>
    <w:rsid w:val="00CD5786"/>
    <w:rsid w:val="00CD59F4"/>
    <w:rsid w:val="00CD5E4B"/>
    <w:rsid w:val="00CD5E50"/>
    <w:rsid w:val="00CD5E86"/>
    <w:rsid w:val="00CD5F5B"/>
    <w:rsid w:val="00CD5F8D"/>
    <w:rsid w:val="00CD6258"/>
    <w:rsid w:val="00CD62CD"/>
    <w:rsid w:val="00CD6368"/>
    <w:rsid w:val="00CD6394"/>
    <w:rsid w:val="00CD64D1"/>
    <w:rsid w:val="00CD6597"/>
    <w:rsid w:val="00CD672F"/>
    <w:rsid w:val="00CD67C6"/>
    <w:rsid w:val="00CD686E"/>
    <w:rsid w:val="00CD6908"/>
    <w:rsid w:val="00CD6A55"/>
    <w:rsid w:val="00CD6BCE"/>
    <w:rsid w:val="00CD6D2C"/>
    <w:rsid w:val="00CD6EEF"/>
    <w:rsid w:val="00CD6FAC"/>
    <w:rsid w:val="00CD6FD4"/>
    <w:rsid w:val="00CD7429"/>
    <w:rsid w:val="00CD7668"/>
    <w:rsid w:val="00CD76F9"/>
    <w:rsid w:val="00CD7869"/>
    <w:rsid w:val="00CD78C3"/>
    <w:rsid w:val="00CD78DA"/>
    <w:rsid w:val="00CD7B6C"/>
    <w:rsid w:val="00CD7F09"/>
    <w:rsid w:val="00CE00CB"/>
    <w:rsid w:val="00CE01DB"/>
    <w:rsid w:val="00CE0283"/>
    <w:rsid w:val="00CE0355"/>
    <w:rsid w:val="00CE0410"/>
    <w:rsid w:val="00CE055B"/>
    <w:rsid w:val="00CE05DC"/>
    <w:rsid w:val="00CE064D"/>
    <w:rsid w:val="00CE0767"/>
    <w:rsid w:val="00CE077A"/>
    <w:rsid w:val="00CE0B47"/>
    <w:rsid w:val="00CE0CAB"/>
    <w:rsid w:val="00CE0D96"/>
    <w:rsid w:val="00CE0EAF"/>
    <w:rsid w:val="00CE0F7F"/>
    <w:rsid w:val="00CE0FBC"/>
    <w:rsid w:val="00CE1074"/>
    <w:rsid w:val="00CE1355"/>
    <w:rsid w:val="00CE16E4"/>
    <w:rsid w:val="00CE1852"/>
    <w:rsid w:val="00CE1A76"/>
    <w:rsid w:val="00CE1B1E"/>
    <w:rsid w:val="00CE1B37"/>
    <w:rsid w:val="00CE1B6D"/>
    <w:rsid w:val="00CE1C0E"/>
    <w:rsid w:val="00CE1F24"/>
    <w:rsid w:val="00CE2120"/>
    <w:rsid w:val="00CE2208"/>
    <w:rsid w:val="00CE236B"/>
    <w:rsid w:val="00CE239D"/>
    <w:rsid w:val="00CE23C0"/>
    <w:rsid w:val="00CE245F"/>
    <w:rsid w:val="00CE24F5"/>
    <w:rsid w:val="00CE2694"/>
    <w:rsid w:val="00CE27A0"/>
    <w:rsid w:val="00CE2A9C"/>
    <w:rsid w:val="00CE2B13"/>
    <w:rsid w:val="00CE2B69"/>
    <w:rsid w:val="00CE2D17"/>
    <w:rsid w:val="00CE2DFF"/>
    <w:rsid w:val="00CE2EB8"/>
    <w:rsid w:val="00CE2F46"/>
    <w:rsid w:val="00CE2FD3"/>
    <w:rsid w:val="00CE3120"/>
    <w:rsid w:val="00CE354F"/>
    <w:rsid w:val="00CE3553"/>
    <w:rsid w:val="00CE379A"/>
    <w:rsid w:val="00CE37F7"/>
    <w:rsid w:val="00CE38CB"/>
    <w:rsid w:val="00CE3AA6"/>
    <w:rsid w:val="00CE3B30"/>
    <w:rsid w:val="00CE3BB4"/>
    <w:rsid w:val="00CE3BC9"/>
    <w:rsid w:val="00CE3E76"/>
    <w:rsid w:val="00CE4023"/>
    <w:rsid w:val="00CE407B"/>
    <w:rsid w:val="00CE40BD"/>
    <w:rsid w:val="00CE40FA"/>
    <w:rsid w:val="00CE415A"/>
    <w:rsid w:val="00CE438D"/>
    <w:rsid w:val="00CE44B4"/>
    <w:rsid w:val="00CE46EA"/>
    <w:rsid w:val="00CE48E4"/>
    <w:rsid w:val="00CE4910"/>
    <w:rsid w:val="00CE4B49"/>
    <w:rsid w:val="00CE4E48"/>
    <w:rsid w:val="00CE5709"/>
    <w:rsid w:val="00CE5792"/>
    <w:rsid w:val="00CE57A6"/>
    <w:rsid w:val="00CE5CA3"/>
    <w:rsid w:val="00CE5CED"/>
    <w:rsid w:val="00CE5F87"/>
    <w:rsid w:val="00CE5F95"/>
    <w:rsid w:val="00CE601F"/>
    <w:rsid w:val="00CE6044"/>
    <w:rsid w:val="00CE6085"/>
    <w:rsid w:val="00CE616A"/>
    <w:rsid w:val="00CE6590"/>
    <w:rsid w:val="00CE6814"/>
    <w:rsid w:val="00CE683B"/>
    <w:rsid w:val="00CE6933"/>
    <w:rsid w:val="00CE694C"/>
    <w:rsid w:val="00CE69A4"/>
    <w:rsid w:val="00CE69E8"/>
    <w:rsid w:val="00CE6ADF"/>
    <w:rsid w:val="00CE6BB2"/>
    <w:rsid w:val="00CE6C72"/>
    <w:rsid w:val="00CE6CBD"/>
    <w:rsid w:val="00CE6D17"/>
    <w:rsid w:val="00CE6E50"/>
    <w:rsid w:val="00CE6E55"/>
    <w:rsid w:val="00CE6F52"/>
    <w:rsid w:val="00CE6FB0"/>
    <w:rsid w:val="00CE6FDC"/>
    <w:rsid w:val="00CE6FFD"/>
    <w:rsid w:val="00CE70EF"/>
    <w:rsid w:val="00CE70F6"/>
    <w:rsid w:val="00CE710D"/>
    <w:rsid w:val="00CE718E"/>
    <w:rsid w:val="00CE7244"/>
    <w:rsid w:val="00CE7325"/>
    <w:rsid w:val="00CE73DC"/>
    <w:rsid w:val="00CE7602"/>
    <w:rsid w:val="00CE78D8"/>
    <w:rsid w:val="00CE79C1"/>
    <w:rsid w:val="00CE7A34"/>
    <w:rsid w:val="00CE7D56"/>
    <w:rsid w:val="00CE7D9A"/>
    <w:rsid w:val="00CE7FC8"/>
    <w:rsid w:val="00CF009C"/>
    <w:rsid w:val="00CF010F"/>
    <w:rsid w:val="00CF01F0"/>
    <w:rsid w:val="00CF036C"/>
    <w:rsid w:val="00CF03B6"/>
    <w:rsid w:val="00CF04BA"/>
    <w:rsid w:val="00CF0503"/>
    <w:rsid w:val="00CF070C"/>
    <w:rsid w:val="00CF0AEB"/>
    <w:rsid w:val="00CF0E5B"/>
    <w:rsid w:val="00CF0ED3"/>
    <w:rsid w:val="00CF11D2"/>
    <w:rsid w:val="00CF1213"/>
    <w:rsid w:val="00CF13A2"/>
    <w:rsid w:val="00CF1462"/>
    <w:rsid w:val="00CF153F"/>
    <w:rsid w:val="00CF171F"/>
    <w:rsid w:val="00CF1877"/>
    <w:rsid w:val="00CF1A9A"/>
    <w:rsid w:val="00CF1AE8"/>
    <w:rsid w:val="00CF1C06"/>
    <w:rsid w:val="00CF1C70"/>
    <w:rsid w:val="00CF1D87"/>
    <w:rsid w:val="00CF1D94"/>
    <w:rsid w:val="00CF1DB9"/>
    <w:rsid w:val="00CF1E4F"/>
    <w:rsid w:val="00CF1E93"/>
    <w:rsid w:val="00CF20AA"/>
    <w:rsid w:val="00CF21EC"/>
    <w:rsid w:val="00CF2224"/>
    <w:rsid w:val="00CF2292"/>
    <w:rsid w:val="00CF2474"/>
    <w:rsid w:val="00CF248C"/>
    <w:rsid w:val="00CF2643"/>
    <w:rsid w:val="00CF2655"/>
    <w:rsid w:val="00CF2800"/>
    <w:rsid w:val="00CF2E92"/>
    <w:rsid w:val="00CF3038"/>
    <w:rsid w:val="00CF313A"/>
    <w:rsid w:val="00CF33E7"/>
    <w:rsid w:val="00CF3A19"/>
    <w:rsid w:val="00CF3FE2"/>
    <w:rsid w:val="00CF414C"/>
    <w:rsid w:val="00CF436C"/>
    <w:rsid w:val="00CF442B"/>
    <w:rsid w:val="00CF4497"/>
    <w:rsid w:val="00CF457F"/>
    <w:rsid w:val="00CF4768"/>
    <w:rsid w:val="00CF4AE3"/>
    <w:rsid w:val="00CF4BC4"/>
    <w:rsid w:val="00CF4CF2"/>
    <w:rsid w:val="00CF53C2"/>
    <w:rsid w:val="00CF53F3"/>
    <w:rsid w:val="00CF55B1"/>
    <w:rsid w:val="00CF5762"/>
    <w:rsid w:val="00CF57AA"/>
    <w:rsid w:val="00CF5861"/>
    <w:rsid w:val="00CF5938"/>
    <w:rsid w:val="00CF5C25"/>
    <w:rsid w:val="00CF5E32"/>
    <w:rsid w:val="00CF60E9"/>
    <w:rsid w:val="00CF60FF"/>
    <w:rsid w:val="00CF611D"/>
    <w:rsid w:val="00CF6168"/>
    <w:rsid w:val="00CF61B7"/>
    <w:rsid w:val="00CF62CA"/>
    <w:rsid w:val="00CF689A"/>
    <w:rsid w:val="00CF6BD7"/>
    <w:rsid w:val="00CF6C07"/>
    <w:rsid w:val="00CF6D1A"/>
    <w:rsid w:val="00CF6DAF"/>
    <w:rsid w:val="00CF6F48"/>
    <w:rsid w:val="00CF704A"/>
    <w:rsid w:val="00CF7381"/>
    <w:rsid w:val="00CF7490"/>
    <w:rsid w:val="00CF75EE"/>
    <w:rsid w:val="00CF76DE"/>
    <w:rsid w:val="00CF76E6"/>
    <w:rsid w:val="00CF7806"/>
    <w:rsid w:val="00CF79B1"/>
    <w:rsid w:val="00CF7B81"/>
    <w:rsid w:val="00CF7E07"/>
    <w:rsid w:val="00CF7E68"/>
    <w:rsid w:val="00CF7E7B"/>
    <w:rsid w:val="00CF7F68"/>
    <w:rsid w:val="00D000A9"/>
    <w:rsid w:val="00D0011D"/>
    <w:rsid w:val="00D00139"/>
    <w:rsid w:val="00D002A0"/>
    <w:rsid w:val="00D002AE"/>
    <w:rsid w:val="00D003A7"/>
    <w:rsid w:val="00D00409"/>
    <w:rsid w:val="00D0045B"/>
    <w:rsid w:val="00D004DE"/>
    <w:rsid w:val="00D00543"/>
    <w:rsid w:val="00D00582"/>
    <w:rsid w:val="00D00613"/>
    <w:rsid w:val="00D006AB"/>
    <w:rsid w:val="00D0080C"/>
    <w:rsid w:val="00D0095E"/>
    <w:rsid w:val="00D00C36"/>
    <w:rsid w:val="00D00E21"/>
    <w:rsid w:val="00D01216"/>
    <w:rsid w:val="00D01518"/>
    <w:rsid w:val="00D018C1"/>
    <w:rsid w:val="00D018DE"/>
    <w:rsid w:val="00D0194E"/>
    <w:rsid w:val="00D019D6"/>
    <w:rsid w:val="00D01AD9"/>
    <w:rsid w:val="00D01B99"/>
    <w:rsid w:val="00D01C09"/>
    <w:rsid w:val="00D01CD8"/>
    <w:rsid w:val="00D01D8C"/>
    <w:rsid w:val="00D01DCB"/>
    <w:rsid w:val="00D01F55"/>
    <w:rsid w:val="00D01F63"/>
    <w:rsid w:val="00D02118"/>
    <w:rsid w:val="00D022DC"/>
    <w:rsid w:val="00D025BD"/>
    <w:rsid w:val="00D0263E"/>
    <w:rsid w:val="00D02885"/>
    <w:rsid w:val="00D02A5E"/>
    <w:rsid w:val="00D02CC1"/>
    <w:rsid w:val="00D02CCA"/>
    <w:rsid w:val="00D02FB8"/>
    <w:rsid w:val="00D03068"/>
    <w:rsid w:val="00D030E5"/>
    <w:rsid w:val="00D0313E"/>
    <w:rsid w:val="00D03312"/>
    <w:rsid w:val="00D03350"/>
    <w:rsid w:val="00D033C0"/>
    <w:rsid w:val="00D033C4"/>
    <w:rsid w:val="00D03408"/>
    <w:rsid w:val="00D03533"/>
    <w:rsid w:val="00D039D2"/>
    <w:rsid w:val="00D03AB2"/>
    <w:rsid w:val="00D03B3E"/>
    <w:rsid w:val="00D03B60"/>
    <w:rsid w:val="00D03E81"/>
    <w:rsid w:val="00D04101"/>
    <w:rsid w:val="00D04176"/>
    <w:rsid w:val="00D04316"/>
    <w:rsid w:val="00D04462"/>
    <w:rsid w:val="00D0456C"/>
    <w:rsid w:val="00D04582"/>
    <w:rsid w:val="00D04654"/>
    <w:rsid w:val="00D04672"/>
    <w:rsid w:val="00D048AC"/>
    <w:rsid w:val="00D04B30"/>
    <w:rsid w:val="00D04B5D"/>
    <w:rsid w:val="00D04FE1"/>
    <w:rsid w:val="00D05204"/>
    <w:rsid w:val="00D05218"/>
    <w:rsid w:val="00D052FE"/>
    <w:rsid w:val="00D05535"/>
    <w:rsid w:val="00D0560B"/>
    <w:rsid w:val="00D05620"/>
    <w:rsid w:val="00D05658"/>
    <w:rsid w:val="00D0566A"/>
    <w:rsid w:val="00D056CE"/>
    <w:rsid w:val="00D059F1"/>
    <w:rsid w:val="00D05B63"/>
    <w:rsid w:val="00D05CF4"/>
    <w:rsid w:val="00D05E1E"/>
    <w:rsid w:val="00D05E40"/>
    <w:rsid w:val="00D06281"/>
    <w:rsid w:val="00D06608"/>
    <w:rsid w:val="00D06643"/>
    <w:rsid w:val="00D06A03"/>
    <w:rsid w:val="00D06A10"/>
    <w:rsid w:val="00D06A80"/>
    <w:rsid w:val="00D06D21"/>
    <w:rsid w:val="00D07099"/>
    <w:rsid w:val="00D07295"/>
    <w:rsid w:val="00D0730B"/>
    <w:rsid w:val="00D07678"/>
    <w:rsid w:val="00D076B1"/>
    <w:rsid w:val="00D07770"/>
    <w:rsid w:val="00D0784E"/>
    <w:rsid w:val="00D078B1"/>
    <w:rsid w:val="00D07AD6"/>
    <w:rsid w:val="00D07B03"/>
    <w:rsid w:val="00D07C41"/>
    <w:rsid w:val="00D07D19"/>
    <w:rsid w:val="00D07DDF"/>
    <w:rsid w:val="00D07DE4"/>
    <w:rsid w:val="00D07E1C"/>
    <w:rsid w:val="00D07E29"/>
    <w:rsid w:val="00D07EA6"/>
    <w:rsid w:val="00D07F83"/>
    <w:rsid w:val="00D1006A"/>
    <w:rsid w:val="00D1017E"/>
    <w:rsid w:val="00D10267"/>
    <w:rsid w:val="00D1065B"/>
    <w:rsid w:val="00D10768"/>
    <w:rsid w:val="00D107E2"/>
    <w:rsid w:val="00D108D6"/>
    <w:rsid w:val="00D10A33"/>
    <w:rsid w:val="00D10C59"/>
    <w:rsid w:val="00D10D29"/>
    <w:rsid w:val="00D10D78"/>
    <w:rsid w:val="00D10F0E"/>
    <w:rsid w:val="00D10FE2"/>
    <w:rsid w:val="00D1103C"/>
    <w:rsid w:val="00D11053"/>
    <w:rsid w:val="00D112B9"/>
    <w:rsid w:val="00D112EF"/>
    <w:rsid w:val="00D113BA"/>
    <w:rsid w:val="00D116DD"/>
    <w:rsid w:val="00D11C32"/>
    <w:rsid w:val="00D11C7E"/>
    <w:rsid w:val="00D120BA"/>
    <w:rsid w:val="00D120D3"/>
    <w:rsid w:val="00D12188"/>
    <w:rsid w:val="00D1218F"/>
    <w:rsid w:val="00D121A5"/>
    <w:rsid w:val="00D12390"/>
    <w:rsid w:val="00D12488"/>
    <w:rsid w:val="00D1255E"/>
    <w:rsid w:val="00D12651"/>
    <w:rsid w:val="00D12660"/>
    <w:rsid w:val="00D126EB"/>
    <w:rsid w:val="00D12719"/>
    <w:rsid w:val="00D1286E"/>
    <w:rsid w:val="00D128FC"/>
    <w:rsid w:val="00D12A40"/>
    <w:rsid w:val="00D12A5F"/>
    <w:rsid w:val="00D12D0D"/>
    <w:rsid w:val="00D12F13"/>
    <w:rsid w:val="00D12F19"/>
    <w:rsid w:val="00D12F75"/>
    <w:rsid w:val="00D12FC6"/>
    <w:rsid w:val="00D130D1"/>
    <w:rsid w:val="00D1311D"/>
    <w:rsid w:val="00D13222"/>
    <w:rsid w:val="00D132A1"/>
    <w:rsid w:val="00D1340A"/>
    <w:rsid w:val="00D1350E"/>
    <w:rsid w:val="00D1364A"/>
    <w:rsid w:val="00D13937"/>
    <w:rsid w:val="00D139AA"/>
    <w:rsid w:val="00D13B2B"/>
    <w:rsid w:val="00D13BDC"/>
    <w:rsid w:val="00D13BF2"/>
    <w:rsid w:val="00D13D57"/>
    <w:rsid w:val="00D1410E"/>
    <w:rsid w:val="00D14172"/>
    <w:rsid w:val="00D141AD"/>
    <w:rsid w:val="00D141CD"/>
    <w:rsid w:val="00D14307"/>
    <w:rsid w:val="00D14434"/>
    <w:rsid w:val="00D144B2"/>
    <w:rsid w:val="00D14660"/>
    <w:rsid w:val="00D146B5"/>
    <w:rsid w:val="00D146D2"/>
    <w:rsid w:val="00D14743"/>
    <w:rsid w:val="00D147DB"/>
    <w:rsid w:val="00D14898"/>
    <w:rsid w:val="00D148C0"/>
    <w:rsid w:val="00D14A76"/>
    <w:rsid w:val="00D14ABB"/>
    <w:rsid w:val="00D14B20"/>
    <w:rsid w:val="00D14D0C"/>
    <w:rsid w:val="00D14EC4"/>
    <w:rsid w:val="00D14EEC"/>
    <w:rsid w:val="00D14F96"/>
    <w:rsid w:val="00D152A7"/>
    <w:rsid w:val="00D153C7"/>
    <w:rsid w:val="00D159DF"/>
    <w:rsid w:val="00D15AEE"/>
    <w:rsid w:val="00D15CDA"/>
    <w:rsid w:val="00D15FD9"/>
    <w:rsid w:val="00D160D7"/>
    <w:rsid w:val="00D163C6"/>
    <w:rsid w:val="00D16796"/>
    <w:rsid w:val="00D169D0"/>
    <w:rsid w:val="00D16A79"/>
    <w:rsid w:val="00D16B69"/>
    <w:rsid w:val="00D16EDE"/>
    <w:rsid w:val="00D16F53"/>
    <w:rsid w:val="00D1702A"/>
    <w:rsid w:val="00D17192"/>
    <w:rsid w:val="00D172AD"/>
    <w:rsid w:val="00D172DA"/>
    <w:rsid w:val="00D17395"/>
    <w:rsid w:val="00D174BC"/>
    <w:rsid w:val="00D175A3"/>
    <w:rsid w:val="00D178B5"/>
    <w:rsid w:val="00D17944"/>
    <w:rsid w:val="00D179ED"/>
    <w:rsid w:val="00D17A52"/>
    <w:rsid w:val="00D17D7A"/>
    <w:rsid w:val="00D17DC0"/>
    <w:rsid w:val="00D202CC"/>
    <w:rsid w:val="00D203FA"/>
    <w:rsid w:val="00D204C0"/>
    <w:rsid w:val="00D20786"/>
    <w:rsid w:val="00D207EF"/>
    <w:rsid w:val="00D208C4"/>
    <w:rsid w:val="00D20C69"/>
    <w:rsid w:val="00D20D5F"/>
    <w:rsid w:val="00D20E07"/>
    <w:rsid w:val="00D20E24"/>
    <w:rsid w:val="00D20EBE"/>
    <w:rsid w:val="00D21142"/>
    <w:rsid w:val="00D21231"/>
    <w:rsid w:val="00D2128A"/>
    <w:rsid w:val="00D21345"/>
    <w:rsid w:val="00D213E9"/>
    <w:rsid w:val="00D21603"/>
    <w:rsid w:val="00D2165A"/>
    <w:rsid w:val="00D21784"/>
    <w:rsid w:val="00D21972"/>
    <w:rsid w:val="00D21A8C"/>
    <w:rsid w:val="00D21C7D"/>
    <w:rsid w:val="00D21DC0"/>
    <w:rsid w:val="00D21E08"/>
    <w:rsid w:val="00D22166"/>
    <w:rsid w:val="00D221E9"/>
    <w:rsid w:val="00D2257B"/>
    <w:rsid w:val="00D22606"/>
    <w:rsid w:val="00D22607"/>
    <w:rsid w:val="00D226B7"/>
    <w:rsid w:val="00D2270E"/>
    <w:rsid w:val="00D22882"/>
    <w:rsid w:val="00D22999"/>
    <w:rsid w:val="00D22A43"/>
    <w:rsid w:val="00D22A87"/>
    <w:rsid w:val="00D22ABD"/>
    <w:rsid w:val="00D22B57"/>
    <w:rsid w:val="00D22BB6"/>
    <w:rsid w:val="00D22D13"/>
    <w:rsid w:val="00D22D23"/>
    <w:rsid w:val="00D2311E"/>
    <w:rsid w:val="00D23130"/>
    <w:rsid w:val="00D23305"/>
    <w:rsid w:val="00D2348E"/>
    <w:rsid w:val="00D23714"/>
    <w:rsid w:val="00D237A9"/>
    <w:rsid w:val="00D23911"/>
    <w:rsid w:val="00D23AAB"/>
    <w:rsid w:val="00D23C94"/>
    <w:rsid w:val="00D23CA0"/>
    <w:rsid w:val="00D23F2E"/>
    <w:rsid w:val="00D23FFC"/>
    <w:rsid w:val="00D24139"/>
    <w:rsid w:val="00D241A2"/>
    <w:rsid w:val="00D24208"/>
    <w:rsid w:val="00D24261"/>
    <w:rsid w:val="00D246B0"/>
    <w:rsid w:val="00D249E2"/>
    <w:rsid w:val="00D24B31"/>
    <w:rsid w:val="00D24B96"/>
    <w:rsid w:val="00D24E1A"/>
    <w:rsid w:val="00D24EB2"/>
    <w:rsid w:val="00D24F25"/>
    <w:rsid w:val="00D254C9"/>
    <w:rsid w:val="00D25534"/>
    <w:rsid w:val="00D25590"/>
    <w:rsid w:val="00D255BF"/>
    <w:rsid w:val="00D25ABD"/>
    <w:rsid w:val="00D25B96"/>
    <w:rsid w:val="00D25BAC"/>
    <w:rsid w:val="00D25BC3"/>
    <w:rsid w:val="00D25D77"/>
    <w:rsid w:val="00D26066"/>
    <w:rsid w:val="00D2641A"/>
    <w:rsid w:val="00D26577"/>
    <w:rsid w:val="00D26611"/>
    <w:rsid w:val="00D2663B"/>
    <w:rsid w:val="00D26643"/>
    <w:rsid w:val="00D266DE"/>
    <w:rsid w:val="00D26701"/>
    <w:rsid w:val="00D26722"/>
    <w:rsid w:val="00D26837"/>
    <w:rsid w:val="00D26C07"/>
    <w:rsid w:val="00D26C0C"/>
    <w:rsid w:val="00D26C12"/>
    <w:rsid w:val="00D26C19"/>
    <w:rsid w:val="00D26EDD"/>
    <w:rsid w:val="00D270E1"/>
    <w:rsid w:val="00D2727A"/>
    <w:rsid w:val="00D27416"/>
    <w:rsid w:val="00D27750"/>
    <w:rsid w:val="00D27771"/>
    <w:rsid w:val="00D27896"/>
    <w:rsid w:val="00D27A9A"/>
    <w:rsid w:val="00D27B28"/>
    <w:rsid w:val="00D27BDC"/>
    <w:rsid w:val="00D30056"/>
    <w:rsid w:val="00D30285"/>
    <w:rsid w:val="00D303EE"/>
    <w:rsid w:val="00D3040A"/>
    <w:rsid w:val="00D3046D"/>
    <w:rsid w:val="00D30542"/>
    <w:rsid w:val="00D3055C"/>
    <w:rsid w:val="00D3057C"/>
    <w:rsid w:val="00D30600"/>
    <w:rsid w:val="00D3069A"/>
    <w:rsid w:val="00D306C4"/>
    <w:rsid w:val="00D307FB"/>
    <w:rsid w:val="00D308C8"/>
    <w:rsid w:val="00D30CD4"/>
    <w:rsid w:val="00D30D35"/>
    <w:rsid w:val="00D30D83"/>
    <w:rsid w:val="00D30FD8"/>
    <w:rsid w:val="00D312DB"/>
    <w:rsid w:val="00D314B6"/>
    <w:rsid w:val="00D31963"/>
    <w:rsid w:val="00D31A24"/>
    <w:rsid w:val="00D31A53"/>
    <w:rsid w:val="00D31A89"/>
    <w:rsid w:val="00D31AF9"/>
    <w:rsid w:val="00D31B38"/>
    <w:rsid w:val="00D31C2D"/>
    <w:rsid w:val="00D31FD0"/>
    <w:rsid w:val="00D32028"/>
    <w:rsid w:val="00D3215E"/>
    <w:rsid w:val="00D32184"/>
    <w:rsid w:val="00D32241"/>
    <w:rsid w:val="00D324DE"/>
    <w:rsid w:val="00D325CE"/>
    <w:rsid w:val="00D32998"/>
    <w:rsid w:val="00D32EE4"/>
    <w:rsid w:val="00D3300C"/>
    <w:rsid w:val="00D33139"/>
    <w:rsid w:val="00D331B5"/>
    <w:rsid w:val="00D331DA"/>
    <w:rsid w:val="00D332B5"/>
    <w:rsid w:val="00D33923"/>
    <w:rsid w:val="00D33A96"/>
    <w:rsid w:val="00D33B42"/>
    <w:rsid w:val="00D33CD1"/>
    <w:rsid w:val="00D33E42"/>
    <w:rsid w:val="00D33FB8"/>
    <w:rsid w:val="00D3410B"/>
    <w:rsid w:val="00D341FF"/>
    <w:rsid w:val="00D34248"/>
    <w:rsid w:val="00D34444"/>
    <w:rsid w:val="00D3461B"/>
    <w:rsid w:val="00D34802"/>
    <w:rsid w:val="00D34858"/>
    <w:rsid w:val="00D34A22"/>
    <w:rsid w:val="00D34BE4"/>
    <w:rsid w:val="00D34C1A"/>
    <w:rsid w:val="00D34DDE"/>
    <w:rsid w:val="00D34E01"/>
    <w:rsid w:val="00D34FAB"/>
    <w:rsid w:val="00D34FCF"/>
    <w:rsid w:val="00D3536D"/>
    <w:rsid w:val="00D3539C"/>
    <w:rsid w:val="00D35963"/>
    <w:rsid w:val="00D359A6"/>
    <w:rsid w:val="00D35A2C"/>
    <w:rsid w:val="00D35B13"/>
    <w:rsid w:val="00D35D11"/>
    <w:rsid w:val="00D364DA"/>
    <w:rsid w:val="00D367E2"/>
    <w:rsid w:val="00D36822"/>
    <w:rsid w:val="00D369D4"/>
    <w:rsid w:val="00D369D9"/>
    <w:rsid w:val="00D36AFB"/>
    <w:rsid w:val="00D36C49"/>
    <w:rsid w:val="00D36C64"/>
    <w:rsid w:val="00D36D40"/>
    <w:rsid w:val="00D36DA0"/>
    <w:rsid w:val="00D370A2"/>
    <w:rsid w:val="00D37119"/>
    <w:rsid w:val="00D371A2"/>
    <w:rsid w:val="00D3763B"/>
    <w:rsid w:val="00D37672"/>
    <w:rsid w:val="00D377D2"/>
    <w:rsid w:val="00D377F1"/>
    <w:rsid w:val="00D37825"/>
    <w:rsid w:val="00D37933"/>
    <w:rsid w:val="00D37A74"/>
    <w:rsid w:val="00D40310"/>
    <w:rsid w:val="00D403C1"/>
    <w:rsid w:val="00D403D2"/>
    <w:rsid w:val="00D40498"/>
    <w:rsid w:val="00D4054F"/>
    <w:rsid w:val="00D40663"/>
    <w:rsid w:val="00D40673"/>
    <w:rsid w:val="00D406AC"/>
    <w:rsid w:val="00D406BD"/>
    <w:rsid w:val="00D40791"/>
    <w:rsid w:val="00D407AF"/>
    <w:rsid w:val="00D40ADF"/>
    <w:rsid w:val="00D40BB4"/>
    <w:rsid w:val="00D40BCF"/>
    <w:rsid w:val="00D40BD4"/>
    <w:rsid w:val="00D40C55"/>
    <w:rsid w:val="00D40EBD"/>
    <w:rsid w:val="00D40F60"/>
    <w:rsid w:val="00D410D7"/>
    <w:rsid w:val="00D412EB"/>
    <w:rsid w:val="00D4133C"/>
    <w:rsid w:val="00D4147B"/>
    <w:rsid w:val="00D414AA"/>
    <w:rsid w:val="00D41505"/>
    <w:rsid w:val="00D41708"/>
    <w:rsid w:val="00D417AB"/>
    <w:rsid w:val="00D41869"/>
    <w:rsid w:val="00D419DC"/>
    <w:rsid w:val="00D41A74"/>
    <w:rsid w:val="00D41A98"/>
    <w:rsid w:val="00D41A99"/>
    <w:rsid w:val="00D41B3C"/>
    <w:rsid w:val="00D41BAA"/>
    <w:rsid w:val="00D4215A"/>
    <w:rsid w:val="00D4224B"/>
    <w:rsid w:val="00D42531"/>
    <w:rsid w:val="00D42A7F"/>
    <w:rsid w:val="00D42AAE"/>
    <w:rsid w:val="00D42CB6"/>
    <w:rsid w:val="00D42DBA"/>
    <w:rsid w:val="00D42E67"/>
    <w:rsid w:val="00D42EBE"/>
    <w:rsid w:val="00D42F0B"/>
    <w:rsid w:val="00D42FF1"/>
    <w:rsid w:val="00D4304F"/>
    <w:rsid w:val="00D43066"/>
    <w:rsid w:val="00D432E5"/>
    <w:rsid w:val="00D433ED"/>
    <w:rsid w:val="00D434FA"/>
    <w:rsid w:val="00D435A5"/>
    <w:rsid w:val="00D435AA"/>
    <w:rsid w:val="00D435F1"/>
    <w:rsid w:val="00D43660"/>
    <w:rsid w:val="00D43757"/>
    <w:rsid w:val="00D43A04"/>
    <w:rsid w:val="00D43B07"/>
    <w:rsid w:val="00D43B54"/>
    <w:rsid w:val="00D43BAC"/>
    <w:rsid w:val="00D43BB7"/>
    <w:rsid w:val="00D43C20"/>
    <w:rsid w:val="00D43D23"/>
    <w:rsid w:val="00D43D60"/>
    <w:rsid w:val="00D43EE9"/>
    <w:rsid w:val="00D441DC"/>
    <w:rsid w:val="00D4421B"/>
    <w:rsid w:val="00D442D7"/>
    <w:rsid w:val="00D44359"/>
    <w:rsid w:val="00D443F3"/>
    <w:rsid w:val="00D4445B"/>
    <w:rsid w:val="00D44C28"/>
    <w:rsid w:val="00D44D4B"/>
    <w:rsid w:val="00D44DA7"/>
    <w:rsid w:val="00D44DB7"/>
    <w:rsid w:val="00D44E7B"/>
    <w:rsid w:val="00D44E7E"/>
    <w:rsid w:val="00D44EA7"/>
    <w:rsid w:val="00D451C9"/>
    <w:rsid w:val="00D45205"/>
    <w:rsid w:val="00D45235"/>
    <w:rsid w:val="00D4524E"/>
    <w:rsid w:val="00D45505"/>
    <w:rsid w:val="00D45654"/>
    <w:rsid w:val="00D4577C"/>
    <w:rsid w:val="00D45882"/>
    <w:rsid w:val="00D459D2"/>
    <w:rsid w:val="00D45BB8"/>
    <w:rsid w:val="00D45BB9"/>
    <w:rsid w:val="00D45C7A"/>
    <w:rsid w:val="00D45F29"/>
    <w:rsid w:val="00D46121"/>
    <w:rsid w:val="00D4614D"/>
    <w:rsid w:val="00D46183"/>
    <w:rsid w:val="00D462E8"/>
    <w:rsid w:val="00D46611"/>
    <w:rsid w:val="00D46702"/>
    <w:rsid w:val="00D468D4"/>
    <w:rsid w:val="00D46A67"/>
    <w:rsid w:val="00D46AA1"/>
    <w:rsid w:val="00D46B47"/>
    <w:rsid w:val="00D46CDF"/>
    <w:rsid w:val="00D46D3A"/>
    <w:rsid w:val="00D4738D"/>
    <w:rsid w:val="00D473A5"/>
    <w:rsid w:val="00D473FC"/>
    <w:rsid w:val="00D47466"/>
    <w:rsid w:val="00D476BC"/>
    <w:rsid w:val="00D47D9B"/>
    <w:rsid w:val="00D47F77"/>
    <w:rsid w:val="00D501C6"/>
    <w:rsid w:val="00D5029C"/>
    <w:rsid w:val="00D503F1"/>
    <w:rsid w:val="00D5040E"/>
    <w:rsid w:val="00D504D7"/>
    <w:rsid w:val="00D505A7"/>
    <w:rsid w:val="00D506CC"/>
    <w:rsid w:val="00D5070B"/>
    <w:rsid w:val="00D5072E"/>
    <w:rsid w:val="00D50984"/>
    <w:rsid w:val="00D50988"/>
    <w:rsid w:val="00D509CF"/>
    <w:rsid w:val="00D50B03"/>
    <w:rsid w:val="00D50C7E"/>
    <w:rsid w:val="00D50D0B"/>
    <w:rsid w:val="00D50DC6"/>
    <w:rsid w:val="00D50E87"/>
    <w:rsid w:val="00D50F8D"/>
    <w:rsid w:val="00D51005"/>
    <w:rsid w:val="00D51070"/>
    <w:rsid w:val="00D51143"/>
    <w:rsid w:val="00D5127A"/>
    <w:rsid w:val="00D5137D"/>
    <w:rsid w:val="00D514B8"/>
    <w:rsid w:val="00D51740"/>
    <w:rsid w:val="00D51781"/>
    <w:rsid w:val="00D5188A"/>
    <w:rsid w:val="00D519FB"/>
    <w:rsid w:val="00D51B49"/>
    <w:rsid w:val="00D51C63"/>
    <w:rsid w:val="00D51C67"/>
    <w:rsid w:val="00D51E28"/>
    <w:rsid w:val="00D51E47"/>
    <w:rsid w:val="00D52018"/>
    <w:rsid w:val="00D520B2"/>
    <w:rsid w:val="00D5222A"/>
    <w:rsid w:val="00D52534"/>
    <w:rsid w:val="00D52563"/>
    <w:rsid w:val="00D52661"/>
    <w:rsid w:val="00D526F1"/>
    <w:rsid w:val="00D52971"/>
    <w:rsid w:val="00D52A5F"/>
    <w:rsid w:val="00D52AF6"/>
    <w:rsid w:val="00D52B9C"/>
    <w:rsid w:val="00D52C5B"/>
    <w:rsid w:val="00D52E09"/>
    <w:rsid w:val="00D52E41"/>
    <w:rsid w:val="00D53111"/>
    <w:rsid w:val="00D53123"/>
    <w:rsid w:val="00D532C8"/>
    <w:rsid w:val="00D53389"/>
    <w:rsid w:val="00D53583"/>
    <w:rsid w:val="00D53601"/>
    <w:rsid w:val="00D538D7"/>
    <w:rsid w:val="00D53A34"/>
    <w:rsid w:val="00D53D79"/>
    <w:rsid w:val="00D53E96"/>
    <w:rsid w:val="00D53F63"/>
    <w:rsid w:val="00D54079"/>
    <w:rsid w:val="00D54148"/>
    <w:rsid w:val="00D541EE"/>
    <w:rsid w:val="00D54513"/>
    <w:rsid w:val="00D547EA"/>
    <w:rsid w:val="00D54888"/>
    <w:rsid w:val="00D5496B"/>
    <w:rsid w:val="00D54A49"/>
    <w:rsid w:val="00D54B5F"/>
    <w:rsid w:val="00D54B7E"/>
    <w:rsid w:val="00D54C22"/>
    <w:rsid w:val="00D54D2D"/>
    <w:rsid w:val="00D54F2D"/>
    <w:rsid w:val="00D54FCD"/>
    <w:rsid w:val="00D55217"/>
    <w:rsid w:val="00D55265"/>
    <w:rsid w:val="00D5531D"/>
    <w:rsid w:val="00D55327"/>
    <w:rsid w:val="00D553E8"/>
    <w:rsid w:val="00D55613"/>
    <w:rsid w:val="00D55751"/>
    <w:rsid w:val="00D5597D"/>
    <w:rsid w:val="00D55D73"/>
    <w:rsid w:val="00D55D7E"/>
    <w:rsid w:val="00D55EBA"/>
    <w:rsid w:val="00D55FAB"/>
    <w:rsid w:val="00D560C1"/>
    <w:rsid w:val="00D56259"/>
    <w:rsid w:val="00D562E5"/>
    <w:rsid w:val="00D56500"/>
    <w:rsid w:val="00D5668B"/>
    <w:rsid w:val="00D566B0"/>
    <w:rsid w:val="00D566C7"/>
    <w:rsid w:val="00D56735"/>
    <w:rsid w:val="00D5676C"/>
    <w:rsid w:val="00D56E96"/>
    <w:rsid w:val="00D56EAB"/>
    <w:rsid w:val="00D56F2B"/>
    <w:rsid w:val="00D56F4E"/>
    <w:rsid w:val="00D56FA0"/>
    <w:rsid w:val="00D5752F"/>
    <w:rsid w:val="00D5759F"/>
    <w:rsid w:val="00D5783B"/>
    <w:rsid w:val="00D57843"/>
    <w:rsid w:val="00D578AB"/>
    <w:rsid w:val="00D57A1C"/>
    <w:rsid w:val="00D57A27"/>
    <w:rsid w:val="00D57CA2"/>
    <w:rsid w:val="00D57D95"/>
    <w:rsid w:val="00D57EDF"/>
    <w:rsid w:val="00D57F40"/>
    <w:rsid w:val="00D57FDB"/>
    <w:rsid w:val="00D60048"/>
    <w:rsid w:val="00D6005C"/>
    <w:rsid w:val="00D600B1"/>
    <w:rsid w:val="00D600B8"/>
    <w:rsid w:val="00D601E4"/>
    <w:rsid w:val="00D602EC"/>
    <w:rsid w:val="00D6078F"/>
    <w:rsid w:val="00D60889"/>
    <w:rsid w:val="00D60893"/>
    <w:rsid w:val="00D609D8"/>
    <w:rsid w:val="00D60BD7"/>
    <w:rsid w:val="00D61055"/>
    <w:rsid w:val="00D610EC"/>
    <w:rsid w:val="00D61A5D"/>
    <w:rsid w:val="00D61BF7"/>
    <w:rsid w:val="00D61E32"/>
    <w:rsid w:val="00D61E62"/>
    <w:rsid w:val="00D61E9B"/>
    <w:rsid w:val="00D61F44"/>
    <w:rsid w:val="00D6203C"/>
    <w:rsid w:val="00D620D7"/>
    <w:rsid w:val="00D6210B"/>
    <w:rsid w:val="00D62118"/>
    <w:rsid w:val="00D62215"/>
    <w:rsid w:val="00D62325"/>
    <w:rsid w:val="00D62374"/>
    <w:rsid w:val="00D6255E"/>
    <w:rsid w:val="00D62818"/>
    <w:rsid w:val="00D628DC"/>
    <w:rsid w:val="00D629E5"/>
    <w:rsid w:val="00D62A68"/>
    <w:rsid w:val="00D62A9E"/>
    <w:rsid w:val="00D62B4F"/>
    <w:rsid w:val="00D62C69"/>
    <w:rsid w:val="00D62DC0"/>
    <w:rsid w:val="00D63084"/>
    <w:rsid w:val="00D63163"/>
    <w:rsid w:val="00D63288"/>
    <w:rsid w:val="00D632C4"/>
    <w:rsid w:val="00D633C9"/>
    <w:rsid w:val="00D6342B"/>
    <w:rsid w:val="00D634F9"/>
    <w:rsid w:val="00D636DD"/>
    <w:rsid w:val="00D6385E"/>
    <w:rsid w:val="00D63A37"/>
    <w:rsid w:val="00D63BE0"/>
    <w:rsid w:val="00D63C57"/>
    <w:rsid w:val="00D63EA7"/>
    <w:rsid w:val="00D63F3C"/>
    <w:rsid w:val="00D63F5D"/>
    <w:rsid w:val="00D63FF3"/>
    <w:rsid w:val="00D644BC"/>
    <w:rsid w:val="00D64582"/>
    <w:rsid w:val="00D64A1C"/>
    <w:rsid w:val="00D64A39"/>
    <w:rsid w:val="00D64C6B"/>
    <w:rsid w:val="00D64E33"/>
    <w:rsid w:val="00D64F9D"/>
    <w:rsid w:val="00D6518C"/>
    <w:rsid w:val="00D65251"/>
    <w:rsid w:val="00D65328"/>
    <w:rsid w:val="00D655A7"/>
    <w:rsid w:val="00D659B0"/>
    <w:rsid w:val="00D65B86"/>
    <w:rsid w:val="00D65E5D"/>
    <w:rsid w:val="00D66215"/>
    <w:rsid w:val="00D66309"/>
    <w:rsid w:val="00D663FB"/>
    <w:rsid w:val="00D66462"/>
    <w:rsid w:val="00D665D3"/>
    <w:rsid w:val="00D667A6"/>
    <w:rsid w:val="00D667CD"/>
    <w:rsid w:val="00D66EFA"/>
    <w:rsid w:val="00D66F23"/>
    <w:rsid w:val="00D6705C"/>
    <w:rsid w:val="00D6747A"/>
    <w:rsid w:val="00D674A6"/>
    <w:rsid w:val="00D6754B"/>
    <w:rsid w:val="00D675A6"/>
    <w:rsid w:val="00D6769B"/>
    <w:rsid w:val="00D676E7"/>
    <w:rsid w:val="00D6796D"/>
    <w:rsid w:val="00D67F26"/>
    <w:rsid w:val="00D701DB"/>
    <w:rsid w:val="00D70210"/>
    <w:rsid w:val="00D702E6"/>
    <w:rsid w:val="00D708A8"/>
    <w:rsid w:val="00D70A0B"/>
    <w:rsid w:val="00D70B9B"/>
    <w:rsid w:val="00D70EE7"/>
    <w:rsid w:val="00D70F03"/>
    <w:rsid w:val="00D7102E"/>
    <w:rsid w:val="00D71233"/>
    <w:rsid w:val="00D712BF"/>
    <w:rsid w:val="00D71418"/>
    <w:rsid w:val="00D714EB"/>
    <w:rsid w:val="00D7158A"/>
    <w:rsid w:val="00D7168F"/>
    <w:rsid w:val="00D7169B"/>
    <w:rsid w:val="00D71748"/>
    <w:rsid w:val="00D7180F"/>
    <w:rsid w:val="00D7198A"/>
    <w:rsid w:val="00D71A2C"/>
    <w:rsid w:val="00D71E85"/>
    <w:rsid w:val="00D721E8"/>
    <w:rsid w:val="00D7243E"/>
    <w:rsid w:val="00D7249A"/>
    <w:rsid w:val="00D724B7"/>
    <w:rsid w:val="00D7283D"/>
    <w:rsid w:val="00D72872"/>
    <w:rsid w:val="00D7287C"/>
    <w:rsid w:val="00D7296A"/>
    <w:rsid w:val="00D72C77"/>
    <w:rsid w:val="00D72D3F"/>
    <w:rsid w:val="00D72E4C"/>
    <w:rsid w:val="00D72ED9"/>
    <w:rsid w:val="00D72FAD"/>
    <w:rsid w:val="00D73494"/>
    <w:rsid w:val="00D7356E"/>
    <w:rsid w:val="00D7363C"/>
    <w:rsid w:val="00D73758"/>
    <w:rsid w:val="00D73803"/>
    <w:rsid w:val="00D73933"/>
    <w:rsid w:val="00D73AB9"/>
    <w:rsid w:val="00D73AEC"/>
    <w:rsid w:val="00D74092"/>
    <w:rsid w:val="00D7441E"/>
    <w:rsid w:val="00D74465"/>
    <w:rsid w:val="00D747C5"/>
    <w:rsid w:val="00D748A5"/>
    <w:rsid w:val="00D74913"/>
    <w:rsid w:val="00D74BD0"/>
    <w:rsid w:val="00D74C4F"/>
    <w:rsid w:val="00D750E2"/>
    <w:rsid w:val="00D750F1"/>
    <w:rsid w:val="00D75313"/>
    <w:rsid w:val="00D754E2"/>
    <w:rsid w:val="00D7569C"/>
    <w:rsid w:val="00D75B6C"/>
    <w:rsid w:val="00D75CD1"/>
    <w:rsid w:val="00D75F72"/>
    <w:rsid w:val="00D761BB"/>
    <w:rsid w:val="00D7628B"/>
    <w:rsid w:val="00D76394"/>
    <w:rsid w:val="00D763AD"/>
    <w:rsid w:val="00D76917"/>
    <w:rsid w:val="00D76983"/>
    <w:rsid w:val="00D76B48"/>
    <w:rsid w:val="00D76C0D"/>
    <w:rsid w:val="00D76C9A"/>
    <w:rsid w:val="00D76CC4"/>
    <w:rsid w:val="00D76DAF"/>
    <w:rsid w:val="00D76DD5"/>
    <w:rsid w:val="00D76F89"/>
    <w:rsid w:val="00D770E5"/>
    <w:rsid w:val="00D770F6"/>
    <w:rsid w:val="00D771B9"/>
    <w:rsid w:val="00D77203"/>
    <w:rsid w:val="00D773BD"/>
    <w:rsid w:val="00D77652"/>
    <w:rsid w:val="00D77738"/>
    <w:rsid w:val="00D777F6"/>
    <w:rsid w:val="00D77888"/>
    <w:rsid w:val="00D77A8D"/>
    <w:rsid w:val="00D77BC6"/>
    <w:rsid w:val="00D77C1D"/>
    <w:rsid w:val="00D77C5A"/>
    <w:rsid w:val="00D77CCE"/>
    <w:rsid w:val="00D77E60"/>
    <w:rsid w:val="00D77EBF"/>
    <w:rsid w:val="00D77EE3"/>
    <w:rsid w:val="00D77EF1"/>
    <w:rsid w:val="00D77F77"/>
    <w:rsid w:val="00D800F1"/>
    <w:rsid w:val="00D801FC"/>
    <w:rsid w:val="00D80466"/>
    <w:rsid w:val="00D80554"/>
    <w:rsid w:val="00D80636"/>
    <w:rsid w:val="00D8077F"/>
    <w:rsid w:val="00D8086D"/>
    <w:rsid w:val="00D809AE"/>
    <w:rsid w:val="00D80BA1"/>
    <w:rsid w:val="00D80BCA"/>
    <w:rsid w:val="00D80BD0"/>
    <w:rsid w:val="00D80BE8"/>
    <w:rsid w:val="00D80CCC"/>
    <w:rsid w:val="00D80E11"/>
    <w:rsid w:val="00D80FB6"/>
    <w:rsid w:val="00D81058"/>
    <w:rsid w:val="00D811B1"/>
    <w:rsid w:val="00D81439"/>
    <w:rsid w:val="00D81815"/>
    <w:rsid w:val="00D81839"/>
    <w:rsid w:val="00D819C8"/>
    <w:rsid w:val="00D81C63"/>
    <w:rsid w:val="00D81C82"/>
    <w:rsid w:val="00D81E00"/>
    <w:rsid w:val="00D81FD3"/>
    <w:rsid w:val="00D82164"/>
    <w:rsid w:val="00D8222A"/>
    <w:rsid w:val="00D822CE"/>
    <w:rsid w:val="00D822D9"/>
    <w:rsid w:val="00D82387"/>
    <w:rsid w:val="00D8257B"/>
    <w:rsid w:val="00D825AD"/>
    <w:rsid w:val="00D82776"/>
    <w:rsid w:val="00D8292D"/>
    <w:rsid w:val="00D8297E"/>
    <w:rsid w:val="00D829FD"/>
    <w:rsid w:val="00D82C14"/>
    <w:rsid w:val="00D82CB5"/>
    <w:rsid w:val="00D82DB2"/>
    <w:rsid w:val="00D82F6D"/>
    <w:rsid w:val="00D82FA7"/>
    <w:rsid w:val="00D835A5"/>
    <w:rsid w:val="00D83867"/>
    <w:rsid w:val="00D8392D"/>
    <w:rsid w:val="00D83B1D"/>
    <w:rsid w:val="00D83D92"/>
    <w:rsid w:val="00D83DF3"/>
    <w:rsid w:val="00D83DFA"/>
    <w:rsid w:val="00D83F44"/>
    <w:rsid w:val="00D84463"/>
    <w:rsid w:val="00D844E7"/>
    <w:rsid w:val="00D84827"/>
    <w:rsid w:val="00D848CA"/>
    <w:rsid w:val="00D8498D"/>
    <w:rsid w:val="00D84A0C"/>
    <w:rsid w:val="00D84AF2"/>
    <w:rsid w:val="00D84BE1"/>
    <w:rsid w:val="00D84C7E"/>
    <w:rsid w:val="00D84E2B"/>
    <w:rsid w:val="00D84E71"/>
    <w:rsid w:val="00D84F38"/>
    <w:rsid w:val="00D851DD"/>
    <w:rsid w:val="00D851E2"/>
    <w:rsid w:val="00D852E2"/>
    <w:rsid w:val="00D8530D"/>
    <w:rsid w:val="00D853B6"/>
    <w:rsid w:val="00D854A9"/>
    <w:rsid w:val="00D854B1"/>
    <w:rsid w:val="00D85553"/>
    <w:rsid w:val="00D85918"/>
    <w:rsid w:val="00D859AD"/>
    <w:rsid w:val="00D85A85"/>
    <w:rsid w:val="00D85AB2"/>
    <w:rsid w:val="00D85B89"/>
    <w:rsid w:val="00D85C1D"/>
    <w:rsid w:val="00D85C28"/>
    <w:rsid w:val="00D85E7A"/>
    <w:rsid w:val="00D86034"/>
    <w:rsid w:val="00D86386"/>
    <w:rsid w:val="00D86387"/>
    <w:rsid w:val="00D86484"/>
    <w:rsid w:val="00D865B6"/>
    <w:rsid w:val="00D86614"/>
    <w:rsid w:val="00D866FA"/>
    <w:rsid w:val="00D86AEA"/>
    <w:rsid w:val="00D86C4D"/>
    <w:rsid w:val="00D86F22"/>
    <w:rsid w:val="00D86F3E"/>
    <w:rsid w:val="00D87009"/>
    <w:rsid w:val="00D870DF"/>
    <w:rsid w:val="00D8716A"/>
    <w:rsid w:val="00D8717C"/>
    <w:rsid w:val="00D87716"/>
    <w:rsid w:val="00D87E5B"/>
    <w:rsid w:val="00D87E8D"/>
    <w:rsid w:val="00D90026"/>
    <w:rsid w:val="00D90128"/>
    <w:rsid w:val="00D90198"/>
    <w:rsid w:val="00D901EE"/>
    <w:rsid w:val="00D9032C"/>
    <w:rsid w:val="00D90591"/>
    <w:rsid w:val="00D906C2"/>
    <w:rsid w:val="00D9070F"/>
    <w:rsid w:val="00D9075D"/>
    <w:rsid w:val="00D90865"/>
    <w:rsid w:val="00D908EC"/>
    <w:rsid w:val="00D908F1"/>
    <w:rsid w:val="00D909B8"/>
    <w:rsid w:val="00D909BD"/>
    <w:rsid w:val="00D90B9C"/>
    <w:rsid w:val="00D90CE2"/>
    <w:rsid w:val="00D90F14"/>
    <w:rsid w:val="00D90FCE"/>
    <w:rsid w:val="00D915F3"/>
    <w:rsid w:val="00D91860"/>
    <w:rsid w:val="00D918A5"/>
    <w:rsid w:val="00D918B9"/>
    <w:rsid w:val="00D918C8"/>
    <w:rsid w:val="00D9191F"/>
    <w:rsid w:val="00D91A3D"/>
    <w:rsid w:val="00D91BD5"/>
    <w:rsid w:val="00D92033"/>
    <w:rsid w:val="00D920C5"/>
    <w:rsid w:val="00D9233E"/>
    <w:rsid w:val="00D92392"/>
    <w:rsid w:val="00D92566"/>
    <w:rsid w:val="00D927A3"/>
    <w:rsid w:val="00D929AA"/>
    <w:rsid w:val="00D929E6"/>
    <w:rsid w:val="00D92AD5"/>
    <w:rsid w:val="00D92EFC"/>
    <w:rsid w:val="00D92FBF"/>
    <w:rsid w:val="00D93256"/>
    <w:rsid w:val="00D932AA"/>
    <w:rsid w:val="00D93621"/>
    <w:rsid w:val="00D93683"/>
    <w:rsid w:val="00D9377A"/>
    <w:rsid w:val="00D93846"/>
    <w:rsid w:val="00D93A48"/>
    <w:rsid w:val="00D93D14"/>
    <w:rsid w:val="00D93D6D"/>
    <w:rsid w:val="00D94143"/>
    <w:rsid w:val="00D94204"/>
    <w:rsid w:val="00D94431"/>
    <w:rsid w:val="00D94454"/>
    <w:rsid w:val="00D944D1"/>
    <w:rsid w:val="00D945E9"/>
    <w:rsid w:val="00D94772"/>
    <w:rsid w:val="00D948C8"/>
    <w:rsid w:val="00D9497E"/>
    <w:rsid w:val="00D94BEF"/>
    <w:rsid w:val="00D94C94"/>
    <w:rsid w:val="00D94CF1"/>
    <w:rsid w:val="00D94ED2"/>
    <w:rsid w:val="00D94F64"/>
    <w:rsid w:val="00D9504B"/>
    <w:rsid w:val="00D950DE"/>
    <w:rsid w:val="00D95237"/>
    <w:rsid w:val="00D95394"/>
    <w:rsid w:val="00D953D0"/>
    <w:rsid w:val="00D95490"/>
    <w:rsid w:val="00D954E3"/>
    <w:rsid w:val="00D95733"/>
    <w:rsid w:val="00D95759"/>
    <w:rsid w:val="00D9584B"/>
    <w:rsid w:val="00D95877"/>
    <w:rsid w:val="00D958AC"/>
    <w:rsid w:val="00D95AD8"/>
    <w:rsid w:val="00D95BBB"/>
    <w:rsid w:val="00D95C15"/>
    <w:rsid w:val="00D95C48"/>
    <w:rsid w:val="00D95E41"/>
    <w:rsid w:val="00D95E83"/>
    <w:rsid w:val="00D95EF2"/>
    <w:rsid w:val="00D963FD"/>
    <w:rsid w:val="00D9657F"/>
    <w:rsid w:val="00D9681E"/>
    <w:rsid w:val="00D968D9"/>
    <w:rsid w:val="00D96DC9"/>
    <w:rsid w:val="00D96E17"/>
    <w:rsid w:val="00D96E19"/>
    <w:rsid w:val="00D96FDC"/>
    <w:rsid w:val="00D97005"/>
    <w:rsid w:val="00D97011"/>
    <w:rsid w:val="00D971FA"/>
    <w:rsid w:val="00D9725E"/>
    <w:rsid w:val="00D97387"/>
    <w:rsid w:val="00D9743E"/>
    <w:rsid w:val="00D97444"/>
    <w:rsid w:val="00D97494"/>
    <w:rsid w:val="00D977C3"/>
    <w:rsid w:val="00D9782F"/>
    <w:rsid w:val="00D9795B"/>
    <w:rsid w:val="00D9796F"/>
    <w:rsid w:val="00D979DC"/>
    <w:rsid w:val="00D97A23"/>
    <w:rsid w:val="00D97A4F"/>
    <w:rsid w:val="00D97AD4"/>
    <w:rsid w:val="00D97BC5"/>
    <w:rsid w:val="00D97BD2"/>
    <w:rsid w:val="00D97C36"/>
    <w:rsid w:val="00D97D15"/>
    <w:rsid w:val="00D97E3E"/>
    <w:rsid w:val="00DA0021"/>
    <w:rsid w:val="00DA002E"/>
    <w:rsid w:val="00DA004A"/>
    <w:rsid w:val="00DA0132"/>
    <w:rsid w:val="00DA01A4"/>
    <w:rsid w:val="00DA029E"/>
    <w:rsid w:val="00DA0523"/>
    <w:rsid w:val="00DA0581"/>
    <w:rsid w:val="00DA07EC"/>
    <w:rsid w:val="00DA0919"/>
    <w:rsid w:val="00DA0B0B"/>
    <w:rsid w:val="00DA0C87"/>
    <w:rsid w:val="00DA0DFE"/>
    <w:rsid w:val="00DA1026"/>
    <w:rsid w:val="00DA1387"/>
    <w:rsid w:val="00DA14CE"/>
    <w:rsid w:val="00DA14FC"/>
    <w:rsid w:val="00DA16B1"/>
    <w:rsid w:val="00DA18F3"/>
    <w:rsid w:val="00DA19A5"/>
    <w:rsid w:val="00DA1A1A"/>
    <w:rsid w:val="00DA1D6E"/>
    <w:rsid w:val="00DA1DF0"/>
    <w:rsid w:val="00DA1F1B"/>
    <w:rsid w:val="00DA1F90"/>
    <w:rsid w:val="00DA21D2"/>
    <w:rsid w:val="00DA220C"/>
    <w:rsid w:val="00DA230B"/>
    <w:rsid w:val="00DA23CD"/>
    <w:rsid w:val="00DA256C"/>
    <w:rsid w:val="00DA26FF"/>
    <w:rsid w:val="00DA2828"/>
    <w:rsid w:val="00DA2840"/>
    <w:rsid w:val="00DA2962"/>
    <w:rsid w:val="00DA2A35"/>
    <w:rsid w:val="00DA2ABA"/>
    <w:rsid w:val="00DA2BE0"/>
    <w:rsid w:val="00DA2D8D"/>
    <w:rsid w:val="00DA2EC4"/>
    <w:rsid w:val="00DA2FA7"/>
    <w:rsid w:val="00DA2FE9"/>
    <w:rsid w:val="00DA31C0"/>
    <w:rsid w:val="00DA34C2"/>
    <w:rsid w:val="00DA3925"/>
    <w:rsid w:val="00DA39F3"/>
    <w:rsid w:val="00DA3A1D"/>
    <w:rsid w:val="00DA3AEA"/>
    <w:rsid w:val="00DA3C65"/>
    <w:rsid w:val="00DA3D0D"/>
    <w:rsid w:val="00DA3D1B"/>
    <w:rsid w:val="00DA3E81"/>
    <w:rsid w:val="00DA3F8F"/>
    <w:rsid w:val="00DA41E1"/>
    <w:rsid w:val="00DA41E9"/>
    <w:rsid w:val="00DA4232"/>
    <w:rsid w:val="00DA455C"/>
    <w:rsid w:val="00DA465B"/>
    <w:rsid w:val="00DA47EB"/>
    <w:rsid w:val="00DA4991"/>
    <w:rsid w:val="00DA584E"/>
    <w:rsid w:val="00DA58D6"/>
    <w:rsid w:val="00DA5C15"/>
    <w:rsid w:val="00DA5C6E"/>
    <w:rsid w:val="00DA5D6D"/>
    <w:rsid w:val="00DA5EF4"/>
    <w:rsid w:val="00DA6118"/>
    <w:rsid w:val="00DA617E"/>
    <w:rsid w:val="00DA644D"/>
    <w:rsid w:val="00DA64CA"/>
    <w:rsid w:val="00DA65D4"/>
    <w:rsid w:val="00DA6704"/>
    <w:rsid w:val="00DA6745"/>
    <w:rsid w:val="00DA6757"/>
    <w:rsid w:val="00DA6A70"/>
    <w:rsid w:val="00DA6CBA"/>
    <w:rsid w:val="00DA6F0B"/>
    <w:rsid w:val="00DA6F85"/>
    <w:rsid w:val="00DA7067"/>
    <w:rsid w:val="00DA7172"/>
    <w:rsid w:val="00DA718C"/>
    <w:rsid w:val="00DA729C"/>
    <w:rsid w:val="00DA7425"/>
    <w:rsid w:val="00DA742E"/>
    <w:rsid w:val="00DA757A"/>
    <w:rsid w:val="00DA7601"/>
    <w:rsid w:val="00DA7627"/>
    <w:rsid w:val="00DA7724"/>
    <w:rsid w:val="00DA783C"/>
    <w:rsid w:val="00DA7871"/>
    <w:rsid w:val="00DA794C"/>
    <w:rsid w:val="00DA7CED"/>
    <w:rsid w:val="00DA7E41"/>
    <w:rsid w:val="00DA7E44"/>
    <w:rsid w:val="00DA7E6F"/>
    <w:rsid w:val="00DA7F36"/>
    <w:rsid w:val="00DB00C8"/>
    <w:rsid w:val="00DB0390"/>
    <w:rsid w:val="00DB03A9"/>
    <w:rsid w:val="00DB0497"/>
    <w:rsid w:val="00DB0509"/>
    <w:rsid w:val="00DB0539"/>
    <w:rsid w:val="00DB06CC"/>
    <w:rsid w:val="00DB0703"/>
    <w:rsid w:val="00DB084D"/>
    <w:rsid w:val="00DB0A33"/>
    <w:rsid w:val="00DB0A3B"/>
    <w:rsid w:val="00DB0AEB"/>
    <w:rsid w:val="00DB0B4B"/>
    <w:rsid w:val="00DB0B77"/>
    <w:rsid w:val="00DB0C3A"/>
    <w:rsid w:val="00DB0D37"/>
    <w:rsid w:val="00DB0EFB"/>
    <w:rsid w:val="00DB111A"/>
    <w:rsid w:val="00DB1167"/>
    <w:rsid w:val="00DB127B"/>
    <w:rsid w:val="00DB15F3"/>
    <w:rsid w:val="00DB163F"/>
    <w:rsid w:val="00DB1812"/>
    <w:rsid w:val="00DB195C"/>
    <w:rsid w:val="00DB1B3C"/>
    <w:rsid w:val="00DB1BEA"/>
    <w:rsid w:val="00DB1BF0"/>
    <w:rsid w:val="00DB1CA0"/>
    <w:rsid w:val="00DB1D06"/>
    <w:rsid w:val="00DB1FAD"/>
    <w:rsid w:val="00DB1FDB"/>
    <w:rsid w:val="00DB20A4"/>
    <w:rsid w:val="00DB2102"/>
    <w:rsid w:val="00DB21FE"/>
    <w:rsid w:val="00DB2305"/>
    <w:rsid w:val="00DB2336"/>
    <w:rsid w:val="00DB266B"/>
    <w:rsid w:val="00DB292D"/>
    <w:rsid w:val="00DB2BB4"/>
    <w:rsid w:val="00DB2F01"/>
    <w:rsid w:val="00DB3047"/>
    <w:rsid w:val="00DB33B6"/>
    <w:rsid w:val="00DB34BE"/>
    <w:rsid w:val="00DB354E"/>
    <w:rsid w:val="00DB37F5"/>
    <w:rsid w:val="00DB3867"/>
    <w:rsid w:val="00DB3A8C"/>
    <w:rsid w:val="00DB3A91"/>
    <w:rsid w:val="00DB3B86"/>
    <w:rsid w:val="00DB3C86"/>
    <w:rsid w:val="00DB3EBB"/>
    <w:rsid w:val="00DB4220"/>
    <w:rsid w:val="00DB42D4"/>
    <w:rsid w:val="00DB43B5"/>
    <w:rsid w:val="00DB44E1"/>
    <w:rsid w:val="00DB4500"/>
    <w:rsid w:val="00DB450B"/>
    <w:rsid w:val="00DB4604"/>
    <w:rsid w:val="00DB474D"/>
    <w:rsid w:val="00DB4A05"/>
    <w:rsid w:val="00DB4AF7"/>
    <w:rsid w:val="00DB4B14"/>
    <w:rsid w:val="00DB4B20"/>
    <w:rsid w:val="00DB5109"/>
    <w:rsid w:val="00DB51C9"/>
    <w:rsid w:val="00DB55C0"/>
    <w:rsid w:val="00DB571B"/>
    <w:rsid w:val="00DB5851"/>
    <w:rsid w:val="00DB5A0D"/>
    <w:rsid w:val="00DB5D56"/>
    <w:rsid w:val="00DB5F89"/>
    <w:rsid w:val="00DB634D"/>
    <w:rsid w:val="00DB63CF"/>
    <w:rsid w:val="00DB6466"/>
    <w:rsid w:val="00DB6483"/>
    <w:rsid w:val="00DB64F3"/>
    <w:rsid w:val="00DB661D"/>
    <w:rsid w:val="00DB665D"/>
    <w:rsid w:val="00DB669F"/>
    <w:rsid w:val="00DB6735"/>
    <w:rsid w:val="00DB69AF"/>
    <w:rsid w:val="00DB6A3C"/>
    <w:rsid w:val="00DB6B17"/>
    <w:rsid w:val="00DB6B41"/>
    <w:rsid w:val="00DB6D35"/>
    <w:rsid w:val="00DB6E18"/>
    <w:rsid w:val="00DB6EB2"/>
    <w:rsid w:val="00DB6EBD"/>
    <w:rsid w:val="00DB6F96"/>
    <w:rsid w:val="00DB6FCA"/>
    <w:rsid w:val="00DB713A"/>
    <w:rsid w:val="00DB72E4"/>
    <w:rsid w:val="00DB7350"/>
    <w:rsid w:val="00DB7588"/>
    <w:rsid w:val="00DB761E"/>
    <w:rsid w:val="00DB7638"/>
    <w:rsid w:val="00DB7768"/>
    <w:rsid w:val="00DB7AC1"/>
    <w:rsid w:val="00DB7D41"/>
    <w:rsid w:val="00DB7D85"/>
    <w:rsid w:val="00DB7E60"/>
    <w:rsid w:val="00DC00E1"/>
    <w:rsid w:val="00DC00EB"/>
    <w:rsid w:val="00DC01ED"/>
    <w:rsid w:val="00DC02F9"/>
    <w:rsid w:val="00DC0392"/>
    <w:rsid w:val="00DC04CE"/>
    <w:rsid w:val="00DC05B6"/>
    <w:rsid w:val="00DC07DF"/>
    <w:rsid w:val="00DC0BF3"/>
    <w:rsid w:val="00DC0BF6"/>
    <w:rsid w:val="00DC0C9C"/>
    <w:rsid w:val="00DC0EE6"/>
    <w:rsid w:val="00DC0FDD"/>
    <w:rsid w:val="00DC1049"/>
    <w:rsid w:val="00DC10F4"/>
    <w:rsid w:val="00DC1112"/>
    <w:rsid w:val="00DC122C"/>
    <w:rsid w:val="00DC126D"/>
    <w:rsid w:val="00DC13A8"/>
    <w:rsid w:val="00DC143C"/>
    <w:rsid w:val="00DC1480"/>
    <w:rsid w:val="00DC149D"/>
    <w:rsid w:val="00DC14EB"/>
    <w:rsid w:val="00DC1527"/>
    <w:rsid w:val="00DC157C"/>
    <w:rsid w:val="00DC157D"/>
    <w:rsid w:val="00DC1734"/>
    <w:rsid w:val="00DC17CC"/>
    <w:rsid w:val="00DC183E"/>
    <w:rsid w:val="00DC18E0"/>
    <w:rsid w:val="00DC1C7D"/>
    <w:rsid w:val="00DC1DC2"/>
    <w:rsid w:val="00DC1FBE"/>
    <w:rsid w:val="00DC209C"/>
    <w:rsid w:val="00DC20FD"/>
    <w:rsid w:val="00DC212F"/>
    <w:rsid w:val="00DC21A0"/>
    <w:rsid w:val="00DC2238"/>
    <w:rsid w:val="00DC27FD"/>
    <w:rsid w:val="00DC298D"/>
    <w:rsid w:val="00DC2C90"/>
    <w:rsid w:val="00DC2D2D"/>
    <w:rsid w:val="00DC2F3D"/>
    <w:rsid w:val="00DC2F7F"/>
    <w:rsid w:val="00DC3068"/>
    <w:rsid w:val="00DC31C0"/>
    <w:rsid w:val="00DC3214"/>
    <w:rsid w:val="00DC322D"/>
    <w:rsid w:val="00DC35E6"/>
    <w:rsid w:val="00DC36A3"/>
    <w:rsid w:val="00DC3736"/>
    <w:rsid w:val="00DC380E"/>
    <w:rsid w:val="00DC38AD"/>
    <w:rsid w:val="00DC38FD"/>
    <w:rsid w:val="00DC393C"/>
    <w:rsid w:val="00DC396B"/>
    <w:rsid w:val="00DC3976"/>
    <w:rsid w:val="00DC3A70"/>
    <w:rsid w:val="00DC3C89"/>
    <w:rsid w:val="00DC3D9F"/>
    <w:rsid w:val="00DC3DA9"/>
    <w:rsid w:val="00DC4042"/>
    <w:rsid w:val="00DC41C2"/>
    <w:rsid w:val="00DC43B1"/>
    <w:rsid w:val="00DC4545"/>
    <w:rsid w:val="00DC45BF"/>
    <w:rsid w:val="00DC46B4"/>
    <w:rsid w:val="00DC46F8"/>
    <w:rsid w:val="00DC47AC"/>
    <w:rsid w:val="00DC48A5"/>
    <w:rsid w:val="00DC4AAB"/>
    <w:rsid w:val="00DC4C08"/>
    <w:rsid w:val="00DC4C9D"/>
    <w:rsid w:val="00DC4CDF"/>
    <w:rsid w:val="00DC4CE7"/>
    <w:rsid w:val="00DC4DBC"/>
    <w:rsid w:val="00DC4E3E"/>
    <w:rsid w:val="00DC4E4C"/>
    <w:rsid w:val="00DC4EE5"/>
    <w:rsid w:val="00DC5112"/>
    <w:rsid w:val="00DC51C3"/>
    <w:rsid w:val="00DC5403"/>
    <w:rsid w:val="00DC54E0"/>
    <w:rsid w:val="00DC55F0"/>
    <w:rsid w:val="00DC5BB2"/>
    <w:rsid w:val="00DC5CC4"/>
    <w:rsid w:val="00DC5D88"/>
    <w:rsid w:val="00DC5F70"/>
    <w:rsid w:val="00DC6154"/>
    <w:rsid w:val="00DC61D8"/>
    <w:rsid w:val="00DC61F0"/>
    <w:rsid w:val="00DC6310"/>
    <w:rsid w:val="00DC6464"/>
    <w:rsid w:val="00DC6496"/>
    <w:rsid w:val="00DC65B6"/>
    <w:rsid w:val="00DC6A3C"/>
    <w:rsid w:val="00DC6EC2"/>
    <w:rsid w:val="00DC6FB9"/>
    <w:rsid w:val="00DC6FEA"/>
    <w:rsid w:val="00DC71D0"/>
    <w:rsid w:val="00DC7356"/>
    <w:rsid w:val="00DC7440"/>
    <w:rsid w:val="00DC7582"/>
    <w:rsid w:val="00DC7678"/>
    <w:rsid w:val="00DC7840"/>
    <w:rsid w:val="00DC7880"/>
    <w:rsid w:val="00DC79CD"/>
    <w:rsid w:val="00DC7CC7"/>
    <w:rsid w:val="00DC7D8D"/>
    <w:rsid w:val="00DC7E11"/>
    <w:rsid w:val="00DC7E53"/>
    <w:rsid w:val="00DC7F10"/>
    <w:rsid w:val="00DC7FA3"/>
    <w:rsid w:val="00DD03CA"/>
    <w:rsid w:val="00DD041C"/>
    <w:rsid w:val="00DD06A1"/>
    <w:rsid w:val="00DD0769"/>
    <w:rsid w:val="00DD09FA"/>
    <w:rsid w:val="00DD09FD"/>
    <w:rsid w:val="00DD0BD9"/>
    <w:rsid w:val="00DD0C90"/>
    <w:rsid w:val="00DD1002"/>
    <w:rsid w:val="00DD1120"/>
    <w:rsid w:val="00DD1199"/>
    <w:rsid w:val="00DD11AD"/>
    <w:rsid w:val="00DD12CA"/>
    <w:rsid w:val="00DD173F"/>
    <w:rsid w:val="00DD17D2"/>
    <w:rsid w:val="00DD1A3F"/>
    <w:rsid w:val="00DD1AF3"/>
    <w:rsid w:val="00DD1B63"/>
    <w:rsid w:val="00DD1C96"/>
    <w:rsid w:val="00DD1D5F"/>
    <w:rsid w:val="00DD1FD4"/>
    <w:rsid w:val="00DD204D"/>
    <w:rsid w:val="00DD2112"/>
    <w:rsid w:val="00DD234E"/>
    <w:rsid w:val="00DD23EA"/>
    <w:rsid w:val="00DD2604"/>
    <w:rsid w:val="00DD2BE9"/>
    <w:rsid w:val="00DD2D5C"/>
    <w:rsid w:val="00DD2DBF"/>
    <w:rsid w:val="00DD2EF2"/>
    <w:rsid w:val="00DD3008"/>
    <w:rsid w:val="00DD310A"/>
    <w:rsid w:val="00DD35D9"/>
    <w:rsid w:val="00DD3899"/>
    <w:rsid w:val="00DD3918"/>
    <w:rsid w:val="00DD3A38"/>
    <w:rsid w:val="00DD3A55"/>
    <w:rsid w:val="00DD3A5E"/>
    <w:rsid w:val="00DD3A9E"/>
    <w:rsid w:val="00DD3CAC"/>
    <w:rsid w:val="00DD3FD3"/>
    <w:rsid w:val="00DD42F3"/>
    <w:rsid w:val="00DD4483"/>
    <w:rsid w:val="00DD479D"/>
    <w:rsid w:val="00DD4AFC"/>
    <w:rsid w:val="00DD4B93"/>
    <w:rsid w:val="00DD4FB5"/>
    <w:rsid w:val="00DD5133"/>
    <w:rsid w:val="00DD51E1"/>
    <w:rsid w:val="00DD5282"/>
    <w:rsid w:val="00DD52C2"/>
    <w:rsid w:val="00DD53EE"/>
    <w:rsid w:val="00DD55AF"/>
    <w:rsid w:val="00DD58C1"/>
    <w:rsid w:val="00DD5C00"/>
    <w:rsid w:val="00DD5D5A"/>
    <w:rsid w:val="00DD5E29"/>
    <w:rsid w:val="00DD5E8B"/>
    <w:rsid w:val="00DD6144"/>
    <w:rsid w:val="00DD62CE"/>
    <w:rsid w:val="00DD6328"/>
    <w:rsid w:val="00DD635E"/>
    <w:rsid w:val="00DD658B"/>
    <w:rsid w:val="00DD68F6"/>
    <w:rsid w:val="00DD6921"/>
    <w:rsid w:val="00DD6AE0"/>
    <w:rsid w:val="00DD6B91"/>
    <w:rsid w:val="00DD6E5D"/>
    <w:rsid w:val="00DD6F46"/>
    <w:rsid w:val="00DD6FA7"/>
    <w:rsid w:val="00DD6FAD"/>
    <w:rsid w:val="00DD709A"/>
    <w:rsid w:val="00DD728B"/>
    <w:rsid w:val="00DD72E9"/>
    <w:rsid w:val="00DD759D"/>
    <w:rsid w:val="00DD75A4"/>
    <w:rsid w:val="00DD75CF"/>
    <w:rsid w:val="00DD7724"/>
    <w:rsid w:val="00DD79AC"/>
    <w:rsid w:val="00DD7BDE"/>
    <w:rsid w:val="00DD7C18"/>
    <w:rsid w:val="00DD7C73"/>
    <w:rsid w:val="00DD7D02"/>
    <w:rsid w:val="00DD7E9F"/>
    <w:rsid w:val="00DD7FD6"/>
    <w:rsid w:val="00DE02D1"/>
    <w:rsid w:val="00DE04B5"/>
    <w:rsid w:val="00DE07D7"/>
    <w:rsid w:val="00DE09E6"/>
    <w:rsid w:val="00DE0AF1"/>
    <w:rsid w:val="00DE0B58"/>
    <w:rsid w:val="00DE1231"/>
    <w:rsid w:val="00DE1303"/>
    <w:rsid w:val="00DE1307"/>
    <w:rsid w:val="00DE130F"/>
    <w:rsid w:val="00DE1310"/>
    <w:rsid w:val="00DE1377"/>
    <w:rsid w:val="00DE141B"/>
    <w:rsid w:val="00DE145B"/>
    <w:rsid w:val="00DE1504"/>
    <w:rsid w:val="00DE1522"/>
    <w:rsid w:val="00DE157D"/>
    <w:rsid w:val="00DE160D"/>
    <w:rsid w:val="00DE16C7"/>
    <w:rsid w:val="00DE16E4"/>
    <w:rsid w:val="00DE17CB"/>
    <w:rsid w:val="00DE17F1"/>
    <w:rsid w:val="00DE183B"/>
    <w:rsid w:val="00DE1A28"/>
    <w:rsid w:val="00DE1A5A"/>
    <w:rsid w:val="00DE1B16"/>
    <w:rsid w:val="00DE1B94"/>
    <w:rsid w:val="00DE1FAD"/>
    <w:rsid w:val="00DE202C"/>
    <w:rsid w:val="00DE2109"/>
    <w:rsid w:val="00DE2207"/>
    <w:rsid w:val="00DE26CA"/>
    <w:rsid w:val="00DE26F3"/>
    <w:rsid w:val="00DE278E"/>
    <w:rsid w:val="00DE29BF"/>
    <w:rsid w:val="00DE2A49"/>
    <w:rsid w:val="00DE2A7A"/>
    <w:rsid w:val="00DE2DD9"/>
    <w:rsid w:val="00DE2E74"/>
    <w:rsid w:val="00DE30C1"/>
    <w:rsid w:val="00DE346B"/>
    <w:rsid w:val="00DE347D"/>
    <w:rsid w:val="00DE369B"/>
    <w:rsid w:val="00DE36DE"/>
    <w:rsid w:val="00DE38BA"/>
    <w:rsid w:val="00DE3943"/>
    <w:rsid w:val="00DE3A90"/>
    <w:rsid w:val="00DE3ACF"/>
    <w:rsid w:val="00DE3D6F"/>
    <w:rsid w:val="00DE3DF8"/>
    <w:rsid w:val="00DE3EBC"/>
    <w:rsid w:val="00DE4055"/>
    <w:rsid w:val="00DE4077"/>
    <w:rsid w:val="00DE40B2"/>
    <w:rsid w:val="00DE4141"/>
    <w:rsid w:val="00DE42CA"/>
    <w:rsid w:val="00DE432A"/>
    <w:rsid w:val="00DE43F0"/>
    <w:rsid w:val="00DE44E3"/>
    <w:rsid w:val="00DE45F1"/>
    <w:rsid w:val="00DE4768"/>
    <w:rsid w:val="00DE49AE"/>
    <w:rsid w:val="00DE49CB"/>
    <w:rsid w:val="00DE4A21"/>
    <w:rsid w:val="00DE4AB6"/>
    <w:rsid w:val="00DE4AEF"/>
    <w:rsid w:val="00DE4BA2"/>
    <w:rsid w:val="00DE4BDB"/>
    <w:rsid w:val="00DE4BDD"/>
    <w:rsid w:val="00DE4BF9"/>
    <w:rsid w:val="00DE4CA0"/>
    <w:rsid w:val="00DE4D95"/>
    <w:rsid w:val="00DE4E04"/>
    <w:rsid w:val="00DE4EFE"/>
    <w:rsid w:val="00DE5048"/>
    <w:rsid w:val="00DE5148"/>
    <w:rsid w:val="00DE521D"/>
    <w:rsid w:val="00DE52E2"/>
    <w:rsid w:val="00DE52F3"/>
    <w:rsid w:val="00DE5335"/>
    <w:rsid w:val="00DE5385"/>
    <w:rsid w:val="00DE541A"/>
    <w:rsid w:val="00DE543E"/>
    <w:rsid w:val="00DE54AA"/>
    <w:rsid w:val="00DE5645"/>
    <w:rsid w:val="00DE5803"/>
    <w:rsid w:val="00DE5887"/>
    <w:rsid w:val="00DE5A40"/>
    <w:rsid w:val="00DE5B2E"/>
    <w:rsid w:val="00DE5B9F"/>
    <w:rsid w:val="00DE5D5B"/>
    <w:rsid w:val="00DE5E9C"/>
    <w:rsid w:val="00DE5FEF"/>
    <w:rsid w:val="00DE613E"/>
    <w:rsid w:val="00DE6175"/>
    <w:rsid w:val="00DE63E0"/>
    <w:rsid w:val="00DE676A"/>
    <w:rsid w:val="00DE6DB1"/>
    <w:rsid w:val="00DE6DEA"/>
    <w:rsid w:val="00DE6F69"/>
    <w:rsid w:val="00DE6FB3"/>
    <w:rsid w:val="00DE718B"/>
    <w:rsid w:val="00DE72A6"/>
    <w:rsid w:val="00DE743F"/>
    <w:rsid w:val="00DE762C"/>
    <w:rsid w:val="00DE769F"/>
    <w:rsid w:val="00DE792E"/>
    <w:rsid w:val="00DE7949"/>
    <w:rsid w:val="00DE7B92"/>
    <w:rsid w:val="00DE7DA0"/>
    <w:rsid w:val="00DE7E63"/>
    <w:rsid w:val="00DE7F6E"/>
    <w:rsid w:val="00DF0423"/>
    <w:rsid w:val="00DF0666"/>
    <w:rsid w:val="00DF07ED"/>
    <w:rsid w:val="00DF09CA"/>
    <w:rsid w:val="00DF0ADF"/>
    <w:rsid w:val="00DF0D2C"/>
    <w:rsid w:val="00DF0D30"/>
    <w:rsid w:val="00DF0EFA"/>
    <w:rsid w:val="00DF0FC8"/>
    <w:rsid w:val="00DF11FB"/>
    <w:rsid w:val="00DF12DE"/>
    <w:rsid w:val="00DF12F8"/>
    <w:rsid w:val="00DF1474"/>
    <w:rsid w:val="00DF16AE"/>
    <w:rsid w:val="00DF17EC"/>
    <w:rsid w:val="00DF18CA"/>
    <w:rsid w:val="00DF1A20"/>
    <w:rsid w:val="00DF1D56"/>
    <w:rsid w:val="00DF1EC7"/>
    <w:rsid w:val="00DF1FD9"/>
    <w:rsid w:val="00DF205E"/>
    <w:rsid w:val="00DF2246"/>
    <w:rsid w:val="00DF2347"/>
    <w:rsid w:val="00DF2398"/>
    <w:rsid w:val="00DF2418"/>
    <w:rsid w:val="00DF26EB"/>
    <w:rsid w:val="00DF26F2"/>
    <w:rsid w:val="00DF2924"/>
    <w:rsid w:val="00DF2A22"/>
    <w:rsid w:val="00DF2B94"/>
    <w:rsid w:val="00DF2BCE"/>
    <w:rsid w:val="00DF2C56"/>
    <w:rsid w:val="00DF2C70"/>
    <w:rsid w:val="00DF2F8B"/>
    <w:rsid w:val="00DF3005"/>
    <w:rsid w:val="00DF305E"/>
    <w:rsid w:val="00DF3098"/>
    <w:rsid w:val="00DF3267"/>
    <w:rsid w:val="00DF330B"/>
    <w:rsid w:val="00DF330C"/>
    <w:rsid w:val="00DF3538"/>
    <w:rsid w:val="00DF385F"/>
    <w:rsid w:val="00DF3D48"/>
    <w:rsid w:val="00DF40D4"/>
    <w:rsid w:val="00DF42E4"/>
    <w:rsid w:val="00DF4380"/>
    <w:rsid w:val="00DF4403"/>
    <w:rsid w:val="00DF4418"/>
    <w:rsid w:val="00DF4479"/>
    <w:rsid w:val="00DF4546"/>
    <w:rsid w:val="00DF4824"/>
    <w:rsid w:val="00DF48D5"/>
    <w:rsid w:val="00DF4AF7"/>
    <w:rsid w:val="00DF4D5B"/>
    <w:rsid w:val="00DF4DAB"/>
    <w:rsid w:val="00DF4E04"/>
    <w:rsid w:val="00DF4F10"/>
    <w:rsid w:val="00DF5065"/>
    <w:rsid w:val="00DF5078"/>
    <w:rsid w:val="00DF53ED"/>
    <w:rsid w:val="00DF5534"/>
    <w:rsid w:val="00DF5736"/>
    <w:rsid w:val="00DF577D"/>
    <w:rsid w:val="00DF579B"/>
    <w:rsid w:val="00DF586F"/>
    <w:rsid w:val="00DF5A65"/>
    <w:rsid w:val="00DF5AE0"/>
    <w:rsid w:val="00DF5DA9"/>
    <w:rsid w:val="00DF5E0D"/>
    <w:rsid w:val="00DF5F7B"/>
    <w:rsid w:val="00DF6079"/>
    <w:rsid w:val="00DF60EE"/>
    <w:rsid w:val="00DF61C7"/>
    <w:rsid w:val="00DF61F5"/>
    <w:rsid w:val="00DF640C"/>
    <w:rsid w:val="00DF6533"/>
    <w:rsid w:val="00DF659E"/>
    <w:rsid w:val="00DF65BD"/>
    <w:rsid w:val="00DF65D0"/>
    <w:rsid w:val="00DF6719"/>
    <w:rsid w:val="00DF67C4"/>
    <w:rsid w:val="00DF6908"/>
    <w:rsid w:val="00DF6BC8"/>
    <w:rsid w:val="00DF6C54"/>
    <w:rsid w:val="00DF6D07"/>
    <w:rsid w:val="00DF6D7D"/>
    <w:rsid w:val="00DF6E74"/>
    <w:rsid w:val="00DF6E9B"/>
    <w:rsid w:val="00DF6EAD"/>
    <w:rsid w:val="00DF6F4A"/>
    <w:rsid w:val="00DF6FCB"/>
    <w:rsid w:val="00DF6FD5"/>
    <w:rsid w:val="00DF6FDE"/>
    <w:rsid w:val="00DF710C"/>
    <w:rsid w:val="00DF7467"/>
    <w:rsid w:val="00DF75B1"/>
    <w:rsid w:val="00DF75D7"/>
    <w:rsid w:val="00DF7625"/>
    <w:rsid w:val="00DF773A"/>
    <w:rsid w:val="00DF796D"/>
    <w:rsid w:val="00DF79C8"/>
    <w:rsid w:val="00DF79ED"/>
    <w:rsid w:val="00DF7B17"/>
    <w:rsid w:val="00DF7B2C"/>
    <w:rsid w:val="00DF7B8F"/>
    <w:rsid w:val="00DF7DC9"/>
    <w:rsid w:val="00DF7F10"/>
    <w:rsid w:val="00DF7F38"/>
    <w:rsid w:val="00E00072"/>
    <w:rsid w:val="00E00184"/>
    <w:rsid w:val="00E001B9"/>
    <w:rsid w:val="00E00758"/>
    <w:rsid w:val="00E009F3"/>
    <w:rsid w:val="00E00B07"/>
    <w:rsid w:val="00E00D8A"/>
    <w:rsid w:val="00E00E09"/>
    <w:rsid w:val="00E00E65"/>
    <w:rsid w:val="00E012AC"/>
    <w:rsid w:val="00E013CD"/>
    <w:rsid w:val="00E01449"/>
    <w:rsid w:val="00E014C3"/>
    <w:rsid w:val="00E01543"/>
    <w:rsid w:val="00E01649"/>
    <w:rsid w:val="00E0182F"/>
    <w:rsid w:val="00E01A2D"/>
    <w:rsid w:val="00E01BDA"/>
    <w:rsid w:val="00E01C53"/>
    <w:rsid w:val="00E01D3C"/>
    <w:rsid w:val="00E01DAF"/>
    <w:rsid w:val="00E02004"/>
    <w:rsid w:val="00E020E5"/>
    <w:rsid w:val="00E023A7"/>
    <w:rsid w:val="00E02430"/>
    <w:rsid w:val="00E0254E"/>
    <w:rsid w:val="00E025CD"/>
    <w:rsid w:val="00E02650"/>
    <w:rsid w:val="00E0269B"/>
    <w:rsid w:val="00E02858"/>
    <w:rsid w:val="00E02AA9"/>
    <w:rsid w:val="00E02B31"/>
    <w:rsid w:val="00E02C54"/>
    <w:rsid w:val="00E02D23"/>
    <w:rsid w:val="00E02D9A"/>
    <w:rsid w:val="00E02DD3"/>
    <w:rsid w:val="00E02EE6"/>
    <w:rsid w:val="00E02F50"/>
    <w:rsid w:val="00E03098"/>
    <w:rsid w:val="00E031C9"/>
    <w:rsid w:val="00E031F9"/>
    <w:rsid w:val="00E03409"/>
    <w:rsid w:val="00E03471"/>
    <w:rsid w:val="00E034A9"/>
    <w:rsid w:val="00E0358D"/>
    <w:rsid w:val="00E035D3"/>
    <w:rsid w:val="00E03656"/>
    <w:rsid w:val="00E0365B"/>
    <w:rsid w:val="00E03796"/>
    <w:rsid w:val="00E03913"/>
    <w:rsid w:val="00E03971"/>
    <w:rsid w:val="00E03C1A"/>
    <w:rsid w:val="00E03C56"/>
    <w:rsid w:val="00E03CC2"/>
    <w:rsid w:val="00E03D6D"/>
    <w:rsid w:val="00E03FB5"/>
    <w:rsid w:val="00E0407A"/>
    <w:rsid w:val="00E04172"/>
    <w:rsid w:val="00E043C1"/>
    <w:rsid w:val="00E0456C"/>
    <w:rsid w:val="00E04766"/>
    <w:rsid w:val="00E04B85"/>
    <w:rsid w:val="00E04C00"/>
    <w:rsid w:val="00E04C80"/>
    <w:rsid w:val="00E04D37"/>
    <w:rsid w:val="00E04ED7"/>
    <w:rsid w:val="00E04FCC"/>
    <w:rsid w:val="00E05888"/>
    <w:rsid w:val="00E05AE4"/>
    <w:rsid w:val="00E05BEB"/>
    <w:rsid w:val="00E05CBB"/>
    <w:rsid w:val="00E05E7F"/>
    <w:rsid w:val="00E05F7F"/>
    <w:rsid w:val="00E06146"/>
    <w:rsid w:val="00E06335"/>
    <w:rsid w:val="00E064F6"/>
    <w:rsid w:val="00E0652A"/>
    <w:rsid w:val="00E065F8"/>
    <w:rsid w:val="00E0671A"/>
    <w:rsid w:val="00E067C9"/>
    <w:rsid w:val="00E06928"/>
    <w:rsid w:val="00E06A75"/>
    <w:rsid w:val="00E06D4E"/>
    <w:rsid w:val="00E06D7C"/>
    <w:rsid w:val="00E06D95"/>
    <w:rsid w:val="00E07080"/>
    <w:rsid w:val="00E07192"/>
    <w:rsid w:val="00E073D5"/>
    <w:rsid w:val="00E07430"/>
    <w:rsid w:val="00E07481"/>
    <w:rsid w:val="00E07518"/>
    <w:rsid w:val="00E076B8"/>
    <w:rsid w:val="00E0771D"/>
    <w:rsid w:val="00E077AE"/>
    <w:rsid w:val="00E07A66"/>
    <w:rsid w:val="00E07C01"/>
    <w:rsid w:val="00E07D7A"/>
    <w:rsid w:val="00E07FA4"/>
    <w:rsid w:val="00E07FC2"/>
    <w:rsid w:val="00E10006"/>
    <w:rsid w:val="00E1001E"/>
    <w:rsid w:val="00E10340"/>
    <w:rsid w:val="00E1036E"/>
    <w:rsid w:val="00E104D1"/>
    <w:rsid w:val="00E1070E"/>
    <w:rsid w:val="00E1084B"/>
    <w:rsid w:val="00E109B6"/>
    <w:rsid w:val="00E109B8"/>
    <w:rsid w:val="00E109FA"/>
    <w:rsid w:val="00E109FF"/>
    <w:rsid w:val="00E10A0C"/>
    <w:rsid w:val="00E10AE5"/>
    <w:rsid w:val="00E10B0A"/>
    <w:rsid w:val="00E10B44"/>
    <w:rsid w:val="00E10F5E"/>
    <w:rsid w:val="00E1113E"/>
    <w:rsid w:val="00E1118A"/>
    <w:rsid w:val="00E111F4"/>
    <w:rsid w:val="00E1131C"/>
    <w:rsid w:val="00E1141A"/>
    <w:rsid w:val="00E114B0"/>
    <w:rsid w:val="00E115F9"/>
    <w:rsid w:val="00E11603"/>
    <w:rsid w:val="00E11A17"/>
    <w:rsid w:val="00E11BDF"/>
    <w:rsid w:val="00E11CA2"/>
    <w:rsid w:val="00E11DF4"/>
    <w:rsid w:val="00E11FF0"/>
    <w:rsid w:val="00E121DA"/>
    <w:rsid w:val="00E12377"/>
    <w:rsid w:val="00E123E0"/>
    <w:rsid w:val="00E1242C"/>
    <w:rsid w:val="00E124EC"/>
    <w:rsid w:val="00E127EC"/>
    <w:rsid w:val="00E127F8"/>
    <w:rsid w:val="00E1282C"/>
    <w:rsid w:val="00E12C81"/>
    <w:rsid w:val="00E1309D"/>
    <w:rsid w:val="00E130AC"/>
    <w:rsid w:val="00E130CF"/>
    <w:rsid w:val="00E133BF"/>
    <w:rsid w:val="00E1399E"/>
    <w:rsid w:val="00E13A16"/>
    <w:rsid w:val="00E13A4A"/>
    <w:rsid w:val="00E13E12"/>
    <w:rsid w:val="00E13F02"/>
    <w:rsid w:val="00E13FEA"/>
    <w:rsid w:val="00E14022"/>
    <w:rsid w:val="00E1421F"/>
    <w:rsid w:val="00E142D5"/>
    <w:rsid w:val="00E142F5"/>
    <w:rsid w:val="00E14343"/>
    <w:rsid w:val="00E14673"/>
    <w:rsid w:val="00E1480F"/>
    <w:rsid w:val="00E148F8"/>
    <w:rsid w:val="00E14947"/>
    <w:rsid w:val="00E14A93"/>
    <w:rsid w:val="00E14B54"/>
    <w:rsid w:val="00E14EB8"/>
    <w:rsid w:val="00E14F64"/>
    <w:rsid w:val="00E15225"/>
    <w:rsid w:val="00E1541A"/>
    <w:rsid w:val="00E154B7"/>
    <w:rsid w:val="00E15583"/>
    <w:rsid w:val="00E15686"/>
    <w:rsid w:val="00E156A3"/>
    <w:rsid w:val="00E156BB"/>
    <w:rsid w:val="00E156BF"/>
    <w:rsid w:val="00E159A0"/>
    <w:rsid w:val="00E159D8"/>
    <w:rsid w:val="00E15AB6"/>
    <w:rsid w:val="00E15AFE"/>
    <w:rsid w:val="00E15B41"/>
    <w:rsid w:val="00E15EE3"/>
    <w:rsid w:val="00E15F28"/>
    <w:rsid w:val="00E16335"/>
    <w:rsid w:val="00E1654A"/>
    <w:rsid w:val="00E166F8"/>
    <w:rsid w:val="00E16738"/>
    <w:rsid w:val="00E1674A"/>
    <w:rsid w:val="00E167C3"/>
    <w:rsid w:val="00E168A2"/>
    <w:rsid w:val="00E1694C"/>
    <w:rsid w:val="00E169D4"/>
    <w:rsid w:val="00E16A0F"/>
    <w:rsid w:val="00E16B9F"/>
    <w:rsid w:val="00E16BA4"/>
    <w:rsid w:val="00E16BC0"/>
    <w:rsid w:val="00E16C39"/>
    <w:rsid w:val="00E16C9A"/>
    <w:rsid w:val="00E16DBB"/>
    <w:rsid w:val="00E16E86"/>
    <w:rsid w:val="00E16FA6"/>
    <w:rsid w:val="00E1707F"/>
    <w:rsid w:val="00E171D5"/>
    <w:rsid w:val="00E174E8"/>
    <w:rsid w:val="00E175E5"/>
    <w:rsid w:val="00E17682"/>
    <w:rsid w:val="00E17702"/>
    <w:rsid w:val="00E1778E"/>
    <w:rsid w:val="00E177D9"/>
    <w:rsid w:val="00E17822"/>
    <w:rsid w:val="00E17866"/>
    <w:rsid w:val="00E178E7"/>
    <w:rsid w:val="00E17912"/>
    <w:rsid w:val="00E17960"/>
    <w:rsid w:val="00E179BA"/>
    <w:rsid w:val="00E17B12"/>
    <w:rsid w:val="00E17CFA"/>
    <w:rsid w:val="00E17DFC"/>
    <w:rsid w:val="00E17F5F"/>
    <w:rsid w:val="00E20171"/>
    <w:rsid w:val="00E203F6"/>
    <w:rsid w:val="00E20439"/>
    <w:rsid w:val="00E20441"/>
    <w:rsid w:val="00E204E4"/>
    <w:rsid w:val="00E20530"/>
    <w:rsid w:val="00E20588"/>
    <w:rsid w:val="00E205AB"/>
    <w:rsid w:val="00E20987"/>
    <w:rsid w:val="00E209E1"/>
    <w:rsid w:val="00E20A34"/>
    <w:rsid w:val="00E20CBE"/>
    <w:rsid w:val="00E20D5A"/>
    <w:rsid w:val="00E20E3C"/>
    <w:rsid w:val="00E20F2E"/>
    <w:rsid w:val="00E20FF5"/>
    <w:rsid w:val="00E2109F"/>
    <w:rsid w:val="00E214F6"/>
    <w:rsid w:val="00E21511"/>
    <w:rsid w:val="00E2154C"/>
    <w:rsid w:val="00E215FA"/>
    <w:rsid w:val="00E2166F"/>
    <w:rsid w:val="00E21686"/>
    <w:rsid w:val="00E21745"/>
    <w:rsid w:val="00E217D0"/>
    <w:rsid w:val="00E218F5"/>
    <w:rsid w:val="00E21AA5"/>
    <w:rsid w:val="00E21C0F"/>
    <w:rsid w:val="00E21CE2"/>
    <w:rsid w:val="00E21DC1"/>
    <w:rsid w:val="00E21F04"/>
    <w:rsid w:val="00E21F2D"/>
    <w:rsid w:val="00E21FCA"/>
    <w:rsid w:val="00E222EE"/>
    <w:rsid w:val="00E223CC"/>
    <w:rsid w:val="00E22726"/>
    <w:rsid w:val="00E2275C"/>
    <w:rsid w:val="00E227CB"/>
    <w:rsid w:val="00E22822"/>
    <w:rsid w:val="00E22A8B"/>
    <w:rsid w:val="00E22AAE"/>
    <w:rsid w:val="00E22DD9"/>
    <w:rsid w:val="00E22E45"/>
    <w:rsid w:val="00E22F60"/>
    <w:rsid w:val="00E23034"/>
    <w:rsid w:val="00E234B8"/>
    <w:rsid w:val="00E23667"/>
    <w:rsid w:val="00E238F0"/>
    <w:rsid w:val="00E23ECE"/>
    <w:rsid w:val="00E23F72"/>
    <w:rsid w:val="00E23FC2"/>
    <w:rsid w:val="00E240D0"/>
    <w:rsid w:val="00E241A4"/>
    <w:rsid w:val="00E241DA"/>
    <w:rsid w:val="00E24220"/>
    <w:rsid w:val="00E24633"/>
    <w:rsid w:val="00E24712"/>
    <w:rsid w:val="00E24720"/>
    <w:rsid w:val="00E2475C"/>
    <w:rsid w:val="00E24763"/>
    <w:rsid w:val="00E2480A"/>
    <w:rsid w:val="00E24876"/>
    <w:rsid w:val="00E2491F"/>
    <w:rsid w:val="00E24BC6"/>
    <w:rsid w:val="00E24CC0"/>
    <w:rsid w:val="00E24DBD"/>
    <w:rsid w:val="00E24E00"/>
    <w:rsid w:val="00E25192"/>
    <w:rsid w:val="00E25246"/>
    <w:rsid w:val="00E2529E"/>
    <w:rsid w:val="00E2549B"/>
    <w:rsid w:val="00E25676"/>
    <w:rsid w:val="00E25911"/>
    <w:rsid w:val="00E259EC"/>
    <w:rsid w:val="00E25B8B"/>
    <w:rsid w:val="00E25C0B"/>
    <w:rsid w:val="00E25D54"/>
    <w:rsid w:val="00E25E1C"/>
    <w:rsid w:val="00E26123"/>
    <w:rsid w:val="00E2642F"/>
    <w:rsid w:val="00E2651C"/>
    <w:rsid w:val="00E267CA"/>
    <w:rsid w:val="00E268A3"/>
    <w:rsid w:val="00E26A72"/>
    <w:rsid w:val="00E271DD"/>
    <w:rsid w:val="00E2744B"/>
    <w:rsid w:val="00E27492"/>
    <w:rsid w:val="00E274A1"/>
    <w:rsid w:val="00E274F3"/>
    <w:rsid w:val="00E275C5"/>
    <w:rsid w:val="00E275D1"/>
    <w:rsid w:val="00E2765D"/>
    <w:rsid w:val="00E27673"/>
    <w:rsid w:val="00E27A67"/>
    <w:rsid w:val="00E27C46"/>
    <w:rsid w:val="00E27ED2"/>
    <w:rsid w:val="00E27FA6"/>
    <w:rsid w:val="00E27FE1"/>
    <w:rsid w:val="00E300B4"/>
    <w:rsid w:val="00E3050D"/>
    <w:rsid w:val="00E305B9"/>
    <w:rsid w:val="00E305C0"/>
    <w:rsid w:val="00E30765"/>
    <w:rsid w:val="00E3081B"/>
    <w:rsid w:val="00E30936"/>
    <w:rsid w:val="00E3099E"/>
    <w:rsid w:val="00E30BAD"/>
    <w:rsid w:val="00E30C18"/>
    <w:rsid w:val="00E30D55"/>
    <w:rsid w:val="00E30E5B"/>
    <w:rsid w:val="00E30E61"/>
    <w:rsid w:val="00E30EE0"/>
    <w:rsid w:val="00E30F99"/>
    <w:rsid w:val="00E30FE3"/>
    <w:rsid w:val="00E31093"/>
    <w:rsid w:val="00E31376"/>
    <w:rsid w:val="00E3152F"/>
    <w:rsid w:val="00E3157E"/>
    <w:rsid w:val="00E3165A"/>
    <w:rsid w:val="00E317E5"/>
    <w:rsid w:val="00E3194C"/>
    <w:rsid w:val="00E31A36"/>
    <w:rsid w:val="00E31AE1"/>
    <w:rsid w:val="00E31B21"/>
    <w:rsid w:val="00E31B84"/>
    <w:rsid w:val="00E31B9A"/>
    <w:rsid w:val="00E31CE1"/>
    <w:rsid w:val="00E31D5A"/>
    <w:rsid w:val="00E31E02"/>
    <w:rsid w:val="00E31EA2"/>
    <w:rsid w:val="00E31EAD"/>
    <w:rsid w:val="00E31F65"/>
    <w:rsid w:val="00E31FD0"/>
    <w:rsid w:val="00E32052"/>
    <w:rsid w:val="00E320EF"/>
    <w:rsid w:val="00E3212F"/>
    <w:rsid w:val="00E322FF"/>
    <w:rsid w:val="00E324DD"/>
    <w:rsid w:val="00E32541"/>
    <w:rsid w:val="00E325DA"/>
    <w:rsid w:val="00E32692"/>
    <w:rsid w:val="00E32693"/>
    <w:rsid w:val="00E32864"/>
    <w:rsid w:val="00E32B17"/>
    <w:rsid w:val="00E32EDF"/>
    <w:rsid w:val="00E32FA5"/>
    <w:rsid w:val="00E3325E"/>
    <w:rsid w:val="00E33325"/>
    <w:rsid w:val="00E3332E"/>
    <w:rsid w:val="00E3334A"/>
    <w:rsid w:val="00E3351E"/>
    <w:rsid w:val="00E338BD"/>
    <w:rsid w:val="00E33B12"/>
    <w:rsid w:val="00E33B47"/>
    <w:rsid w:val="00E33C92"/>
    <w:rsid w:val="00E33CBF"/>
    <w:rsid w:val="00E3427F"/>
    <w:rsid w:val="00E347E1"/>
    <w:rsid w:val="00E34875"/>
    <w:rsid w:val="00E34903"/>
    <w:rsid w:val="00E34A46"/>
    <w:rsid w:val="00E34F37"/>
    <w:rsid w:val="00E34F3E"/>
    <w:rsid w:val="00E35021"/>
    <w:rsid w:val="00E350C4"/>
    <w:rsid w:val="00E35136"/>
    <w:rsid w:val="00E351CD"/>
    <w:rsid w:val="00E3561F"/>
    <w:rsid w:val="00E35793"/>
    <w:rsid w:val="00E358D8"/>
    <w:rsid w:val="00E35A25"/>
    <w:rsid w:val="00E35BB8"/>
    <w:rsid w:val="00E35E7D"/>
    <w:rsid w:val="00E35E80"/>
    <w:rsid w:val="00E36049"/>
    <w:rsid w:val="00E36224"/>
    <w:rsid w:val="00E36287"/>
    <w:rsid w:val="00E363B1"/>
    <w:rsid w:val="00E36439"/>
    <w:rsid w:val="00E364A8"/>
    <w:rsid w:val="00E3663F"/>
    <w:rsid w:val="00E36653"/>
    <w:rsid w:val="00E36781"/>
    <w:rsid w:val="00E368D4"/>
    <w:rsid w:val="00E36A73"/>
    <w:rsid w:val="00E36B38"/>
    <w:rsid w:val="00E36C91"/>
    <w:rsid w:val="00E37284"/>
    <w:rsid w:val="00E37411"/>
    <w:rsid w:val="00E3747E"/>
    <w:rsid w:val="00E3752E"/>
    <w:rsid w:val="00E375D9"/>
    <w:rsid w:val="00E3764A"/>
    <w:rsid w:val="00E37760"/>
    <w:rsid w:val="00E377B3"/>
    <w:rsid w:val="00E37A91"/>
    <w:rsid w:val="00E37BA4"/>
    <w:rsid w:val="00E37C58"/>
    <w:rsid w:val="00E37D0D"/>
    <w:rsid w:val="00E37DD1"/>
    <w:rsid w:val="00E37F2D"/>
    <w:rsid w:val="00E4009A"/>
    <w:rsid w:val="00E4042E"/>
    <w:rsid w:val="00E4052E"/>
    <w:rsid w:val="00E4054B"/>
    <w:rsid w:val="00E4071B"/>
    <w:rsid w:val="00E4080B"/>
    <w:rsid w:val="00E40885"/>
    <w:rsid w:val="00E40A41"/>
    <w:rsid w:val="00E40A7F"/>
    <w:rsid w:val="00E40AC9"/>
    <w:rsid w:val="00E40B22"/>
    <w:rsid w:val="00E40CB2"/>
    <w:rsid w:val="00E40D09"/>
    <w:rsid w:val="00E40D7C"/>
    <w:rsid w:val="00E40FC8"/>
    <w:rsid w:val="00E41032"/>
    <w:rsid w:val="00E41488"/>
    <w:rsid w:val="00E4148B"/>
    <w:rsid w:val="00E41501"/>
    <w:rsid w:val="00E4155F"/>
    <w:rsid w:val="00E416B9"/>
    <w:rsid w:val="00E41833"/>
    <w:rsid w:val="00E4189B"/>
    <w:rsid w:val="00E41903"/>
    <w:rsid w:val="00E41AF7"/>
    <w:rsid w:val="00E41C14"/>
    <w:rsid w:val="00E41D67"/>
    <w:rsid w:val="00E41D72"/>
    <w:rsid w:val="00E41FA4"/>
    <w:rsid w:val="00E4213B"/>
    <w:rsid w:val="00E421A4"/>
    <w:rsid w:val="00E42223"/>
    <w:rsid w:val="00E42350"/>
    <w:rsid w:val="00E42426"/>
    <w:rsid w:val="00E425A2"/>
    <w:rsid w:val="00E426FF"/>
    <w:rsid w:val="00E4282B"/>
    <w:rsid w:val="00E4284D"/>
    <w:rsid w:val="00E4285E"/>
    <w:rsid w:val="00E429CF"/>
    <w:rsid w:val="00E429D5"/>
    <w:rsid w:val="00E42A4F"/>
    <w:rsid w:val="00E42A63"/>
    <w:rsid w:val="00E42AD0"/>
    <w:rsid w:val="00E42D3D"/>
    <w:rsid w:val="00E4301A"/>
    <w:rsid w:val="00E43096"/>
    <w:rsid w:val="00E4312F"/>
    <w:rsid w:val="00E43211"/>
    <w:rsid w:val="00E43459"/>
    <w:rsid w:val="00E436FB"/>
    <w:rsid w:val="00E43804"/>
    <w:rsid w:val="00E438B0"/>
    <w:rsid w:val="00E4391D"/>
    <w:rsid w:val="00E43C38"/>
    <w:rsid w:val="00E43E32"/>
    <w:rsid w:val="00E43EAE"/>
    <w:rsid w:val="00E43FDC"/>
    <w:rsid w:val="00E44078"/>
    <w:rsid w:val="00E4431A"/>
    <w:rsid w:val="00E443BD"/>
    <w:rsid w:val="00E444C2"/>
    <w:rsid w:val="00E44576"/>
    <w:rsid w:val="00E4457E"/>
    <w:rsid w:val="00E4471A"/>
    <w:rsid w:val="00E44794"/>
    <w:rsid w:val="00E447DD"/>
    <w:rsid w:val="00E44866"/>
    <w:rsid w:val="00E44885"/>
    <w:rsid w:val="00E448DB"/>
    <w:rsid w:val="00E44A30"/>
    <w:rsid w:val="00E44B3C"/>
    <w:rsid w:val="00E44BE0"/>
    <w:rsid w:val="00E44C46"/>
    <w:rsid w:val="00E44EAC"/>
    <w:rsid w:val="00E44F9C"/>
    <w:rsid w:val="00E44FC7"/>
    <w:rsid w:val="00E45079"/>
    <w:rsid w:val="00E451AC"/>
    <w:rsid w:val="00E45241"/>
    <w:rsid w:val="00E453E4"/>
    <w:rsid w:val="00E456A7"/>
    <w:rsid w:val="00E4596E"/>
    <w:rsid w:val="00E45AA1"/>
    <w:rsid w:val="00E45B18"/>
    <w:rsid w:val="00E45B36"/>
    <w:rsid w:val="00E45D11"/>
    <w:rsid w:val="00E4603A"/>
    <w:rsid w:val="00E461BE"/>
    <w:rsid w:val="00E461D1"/>
    <w:rsid w:val="00E46334"/>
    <w:rsid w:val="00E4641B"/>
    <w:rsid w:val="00E46441"/>
    <w:rsid w:val="00E4662F"/>
    <w:rsid w:val="00E4672E"/>
    <w:rsid w:val="00E46AEC"/>
    <w:rsid w:val="00E46F0C"/>
    <w:rsid w:val="00E46F32"/>
    <w:rsid w:val="00E46FAD"/>
    <w:rsid w:val="00E470FB"/>
    <w:rsid w:val="00E472B8"/>
    <w:rsid w:val="00E47377"/>
    <w:rsid w:val="00E47480"/>
    <w:rsid w:val="00E47493"/>
    <w:rsid w:val="00E476C0"/>
    <w:rsid w:val="00E47810"/>
    <w:rsid w:val="00E47A2E"/>
    <w:rsid w:val="00E47BB0"/>
    <w:rsid w:val="00E47D1E"/>
    <w:rsid w:val="00E500D6"/>
    <w:rsid w:val="00E50147"/>
    <w:rsid w:val="00E50418"/>
    <w:rsid w:val="00E504DA"/>
    <w:rsid w:val="00E50534"/>
    <w:rsid w:val="00E50552"/>
    <w:rsid w:val="00E505F2"/>
    <w:rsid w:val="00E5097F"/>
    <w:rsid w:val="00E509D4"/>
    <w:rsid w:val="00E50BDD"/>
    <w:rsid w:val="00E50C4F"/>
    <w:rsid w:val="00E50CBA"/>
    <w:rsid w:val="00E50D48"/>
    <w:rsid w:val="00E50FA1"/>
    <w:rsid w:val="00E50FCE"/>
    <w:rsid w:val="00E51482"/>
    <w:rsid w:val="00E516B3"/>
    <w:rsid w:val="00E51740"/>
    <w:rsid w:val="00E51A6D"/>
    <w:rsid w:val="00E51BBC"/>
    <w:rsid w:val="00E51C77"/>
    <w:rsid w:val="00E51D1F"/>
    <w:rsid w:val="00E51D53"/>
    <w:rsid w:val="00E51DEC"/>
    <w:rsid w:val="00E51F08"/>
    <w:rsid w:val="00E52034"/>
    <w:rsid w:val="00E5209B"/>
    <w:rsid w:val="00E52143"/>
    <w:rsid w:val="00E522E9"/>
    <w:rsid w:val="00E5233A"/>
    <w:rsid w:val="00E52369"/>
    <w:rsid w:val="00E527AE"/>
    <w:rsid w:val="00E52879"/>
    <w:rsid w:val="00E52D77"/>
    <w:rsid w:val="00E52F74"/>
    <w:rsid w:val="00E5342E"/>
    <w:rsid w:val="00E534C2"/>
    <w:rsid w:val="00E5365D"/>
    <w:rsid w:val="00E536D9"/>
    <w:rsid w:val="00E537BF"/>
    <w:rsid w:val="00E5399D"/>
    <w:rsid w:val="00E539F4"/>
    <w:rsid w:val="00E53A4D"/>
    <w:rsid w:val="00E53D0D"/>
    <w:rsid w:val="00E53E53"/>
    <w:rsid w:val="00E5415B"/>
    <w:rsid w:val="00E54260"/>
    <w:rsid w:val="00E5427F"/>
    <w:rsid w:val="00E54351"/>
    <w:rsid w:val="00E54361"/>
    <w:rsid w:val="00E54394"/>
    <w:rsid w:val="00E544EC"/>
    <w:rsid w:val="00E5450E"/>
    <w:rsid w:val="00E546D1"/>
    <w:rsid w:val="00E547DE"/>
    <w:rsid w:val="00E54800"/>
    <w:rsid w:val="00E54C0D"/>
    <w:rsid w:val="00E54C78"/>
    <w:rsid w:val="00E54D15"/>
    <w:rsid w:val="00E54D80"/>
    <w:rsid w:val="00E54D9E"/>
    <w:rsid w:val="00E54EA4"/>
    <w:rsid w:val="00E54EEF"/>
    <w:rsid w:val="00E54F81"/>
    <w:rsid w:val="00E54F9E"/>
    <w:rsid w:val="00E553AE"/>
    <w:rsid w:val="00E5543A"/>
    <w:rsid w:val="00E55500"/>
    <w:rsid w:val="00E55629"/>
    <w:rsid w:val="00E5562A"/>
    <w:rsid w:val="00E556E8"/>
    <w:rsid w:val="00E55B82"/>
    <w:rsid w:val="00E55D03"/>
    <w:rsid w:val="00E55D6F"/>
    <w:rsid w:val="00E55E50"/>
    <w:rsid w:val="00E55E7F"/>
    <w:rsid w:val="00E55EA0"/>
    <w:rsid w:val="00E55EB9"/>
    <w:rsid w:val="00E56021"/>
    <w:rsid w:val="00E561F3"/>
    <w:rsid w:val="00E5621D"/>
    <w:rsid w:val="00E563FE"/>
    <w:rsid w:val="00E5651E"/>
    <w:rsid w:val="00E566DE"/>
    <w:rsid w:val="00E567EE"/>
    <w:rsid w:val="00E56824"/>
    <w:rsid w:val="00E569AD"/>
    <w:rsid w:val="00E569DE"/>
    <w:rsid w:val="00E56A8C"/>
    <w:rsid w:val="00E56CFB"/>
    <w:rsid w:val="00E56D53"/>
    <w:rsid w:val="00E56E18"/>
    <w:rsid w:val="00E56E62"/>
    <w:rsid w:val="00E56E7E"/>
    <w:rsid w:val="00E56FC6"/>
    <w:rsid w:val="00E572AA"/>
    <w:rsid w:val="00E57345"/>
    <w:rsid w:val="00E5762F"/>
    <w:rsid w:val="00E5766E"/>
    <w:rsid w:val="00E5769C"/>
    <w:rsid w:val="00E579A3"/>
    <w:rsid w:val="00E57C1E"/>
    <w:rsid w:val="00E57C62"/>
    <w:rsid w:val="00E57C9D"/>
    <w:rsid w:val="00E57E4C"/>
    <w:rsid w:val="00E57F2E"/>
    <w:rsid w:val="00E60136"/>
    <w:rsid w:val="00E602F7"/>
    <w:rsid w:val="00E6049E"/>
    <w:rsid w:val="00E604D9"/>
    <w:rsid w:val="00E60582"/>
    <w:rsid w:val="00E605D5"/>
    <w:rsid w:val="00E6066E"/>
    <w:rsid w:val="00E607ED"/>
    <w:rsid w:val="00E6080C"/>
    <w:rsid w:val="00E60996"/>
    <w:rsid w:val="00E60ACD"/>
    <w:rsid w:val="00E60AE5"/>
    <w:rsid w:val="00E60DEE"/>
    <w:rsid w:val="00E60F24"/>
    <w:rsid w:val="00E61096"/>
    <w:rsid w:val="00E61166"/>
    <w:rsid w:val="00E6121F"/>
    <w:rsid w:val="00E6133D"/>
    <w:rsid w:val="00E6140A"/>
    <w:rsid w:val="00E61569"/>
    <w:rsid w:val="00E61645"/>
    <w:rsid w:val="00E61732"/>
    <w:rsid w:val="00E61844"/>
    <w:rsid w:val="00E6184E"/>
    <w:rsid w:val="00E61994"/>
    <w:rsid w:val="00E61C48"/>
    <w:rsid w:val="00E61CEF"/>
    <w:rsid w:val="00E61D79"/>
    <w:rsid w:val="00E61EAD"/>
    <w:rsid w:val="00E61F7A"/>
    <w:rsid w:val="00E6216C"/>
    <w:rsid w:val="00E622AA"/>
    <w:rsid w:val="00E622E6"/>
    <w:rsid w:val="00E623AA"/>
    <w:rsid w:val="00E623C3"/>
    <w:rsid w:val="00E6245D"/>
    <w:rsid w:val="00E625F3"/>
    <w:rsid w:val="00E62A90"/>
    <w:rsid w:val="00E62AA0"/>
    <w:rsid w:val="00E62B9E"/>
    <w:rsid w:val="00E62C27"/>
    <w:rsid w:val="00E62F6F"/>
    <w:rsid w:val="00E62F82"/>
    <w:rsid w:val="00E63025"/>
    <w:rsid w:val="00E6302F"/>
    <w:rsid w:val="00E63113"/>
    <w:rsid w:val="00E6318F"/>
    <w:rsid w:val="00E6330D"/>
    <w:rsid w:val="00E6368A"/>
    <w:rsid w:val="00E6375D"/>
    <w:rsid w:val="00E637EF"/>
    <w:rsid w:val="00E639D7"/>
    <w:rsid w:val="00E63AF0"/>
    <w:rsid w:val="00E63B50"/>
    <w:rsid w:val="00E63BF8"/>
    <w:rsid w:val="00E63CCB"/>
    <w:rsid w:val="00E63F40"/>
    <w:rsid w:val="00E63FC7"/>
    <w:rsid w:val="00E64167"/>
    <w:rsid w:val="00E6421A"/>
    <w:rsid w:val="00E6440B"/>
    <w:rsid w:val="00E644AD"/>
    <w:rsid w:val="00E64597"/>
    <w:rsid w:val="00E64631"/>
    <w:rsid w:val="00E64699"/>
    <w:rsid w:val="00E64904"/>
    <w:rsid w:val="00E64B72"/>
    <w:rsid w:val="00E64E09"/>
    <w:rsid w:val="00E65332"/>
    <w:rsid w:val="00E65367"/>
    <w:rsid w:val="00E65425"/>
    <w:rsid w:val="00E65725"/>
    <w:rsid w:val="00E65A99"/>
    <w:rsid w:val="00E65C1B"/>
    <w:rsid w:val="00E65CB4"/>
    <w:rsid w:val="00E66368"/>
    <w:rsid w:val="00E6692F"/>
    <w:rsid w:val="00E66CED"/>
    <w:rsid w:val="00E66F4A"/>
    <w:rsid w:val="00E67104"/>
    <w:rsid w:val="00E678B3"/>
    <w:rsid w:val="00E67A48"/>
    <w:rsid w:val="00E67A7D"/>
    <w:rsid w:val="00E67BAE"/>
    <w:rsid w:val="00E67CA5"/>
    <w:rsid w:val="00E7012B"/>
    <w:rsid w:val="00E70252"/>
    <w:rsid w:val="00E702B9"/>
    <w:rsid w:val="00E7044B"/>
    <w:rsid w:val="00E7087B"/>
    <w:rsid w:val="00E708A4"/>
    <w:rsid w:val="00E70949"/>
    <w:rsid w:val="00E709D2"/>
    <w:rsid w:val="00E70A02"/>
    <w:rsid w:val="00E70B35"/>
    <w:rsid w:val="00E70B99"/>
    <w:rsid w:val="00E70D61"/>
    <w:rsid w:val="00E710F0"/>
    <w:rsid w:val="00E711C5"/>
    <w:rsid w:val="00E7124D"/>
    <w:rsid w:val="00E71389"/>
    <w:rsid w:val="00E71B21"/>
    <w:rsid w:val="00E71B7E"/>
    <w:rsid w:val="00E71CEF"/>
    <w:rsid w:val="00E71FF1"/>
    <w:rsid w:val="00E71FF7"/>
    <w:rsid w:val="00E72201"/>
    <w:rsid w:val="00E72222"/>
    <w:rsid w:val="00E72274"/>
    <w:rsid w:val="00E722E8"/>
    <w:rsid w:val="00E726B4"/>
    <w:rsid w:val="00E7273A"/>
    <w:rsid w:val="00E72810"/>
    <w:rsid w:val="00E728BC"/>
    <w:rsid w:val="00E72AC7"/>
    <w:rsid w:val="00E72B13"/>
    <w:rsid w:val="00E72E4B"/>
    <w:rsid w:val="00E72E4E"/>
    <w:rsid w:val="00E73195"/>
    <w:rsid w:val="00E73296"/>
    <w:rsid w:val="00E73339"/>
    <w:rsid w:val="00E73542"/>
    <w:rsid w:val="00E7356F"/>
    <w:rsid w:val="00E73682"/>
    <w:rsid w:val="00E736CB"/>
    <w:rsid w:val="00E736F4"/>
    <w:rsid w:val="00E73888"/>
    <w:rsid w:val="00E7392E"/>
    <w:rsid w:val="00E73AFB"/>
    <w:rsid w:val="00E73BCF"/>
    <w:rsid w:val="00E73C5A"/>
    <w:rsid w:val="00E73EF1"/>
    <w:rsid w:val="00E74002"/>
    <w:rsid w:val="00E7423C"/>
    <w:rsid w:val="00E743C4"/>
    <w:rsid w:val="00E743FA"/>
    <w:rsid w:val="00E74414"/>
    <w:rsid w:val="00E74511"/>
    <w:rsid w:val="00E746A9"/>
    <w:rsid w:val="00E746C9"/>
    <w:rsid w:val="00E746E3"/>
    <w:rsid w:val="00E74700"/>
    <w:rsid w:val="00E74819"/>
    <w:rsid w:val="00E7489C"/>
    <w:rsid w:val="00E748FA"/>
    <w:rsid w:val="00E749EE"/>
    <w:rsid w:val="00E74B14"/>
    <w:rsid w:val="00E74BDE"/>
    <w:rsid w:val="00E74D3A"/>
    <w:rsid w:val="00E74E0A"/>
    <w:rsid w:val="00E7507C"/>
    <w:rsid w:val="00E75222"/>
    <w:rsid w:val="00E75236"/>
    <w:rsid w:val="00E7568E"/>
    <w:rsid w:val="00E75713"/>
    <w:rsid w:val="00E75943"/>
    <w:rsid w:val="00E75A33"/>
    <w:rsid w:val="00E75A84"/>
    <w:rsid w:val="00E75AF0"/>
    <w:rsid w:val="00E75B13"/>
    <w:rsid w:val="00E75BF2"/>
    <w:rsid w:val="00E75CC1"/>
    <w:rsid w:val="00E75E7D"/>
    <w:rsid w:val="00E75EF8"/>
    <w:rsid w:val="00E75F53"/>
    <w:rsid w:val="00E75F79"/>
    <w:rsid w:val="00E7612D"/>
    <w:rsid w:val="00E761CE"/>
    <w:rsid w:val="00E761DC"/>
    <w:rsid w:val="00E7639B"/>
    <w:rsid w:val="00E765C0"/>
    <w:rsid w:val="00E7664A"/>
    <w:rsid w:val="00E76672"/>
    <w:rsid w:val="00E767EA"/>
    <w:rsid w:val="00E76923"/>
    <w:rsid w:val="00E7693C"/>
    <w:rsid w:val="00E769DB"/>
    <w:rsid w:val="00E76A37"/>
    <w:rsid w:val="00E76C9C"/>
    <w:rsid w:val="00E76D22"/>
    <w:rsid w:val="00E76D71"/>
    <w:rsid w:val="00E76E13"/>
    <w:rsid w:val="00E76E78"/>
    <w:rsid w:val="00E76EE6"/>
    <w:rsid w:val="00E774D5"/>
    <w:rsid w:val="00E7762B"/>
    <w:rsid w:val="00E776C8"/>
    <w:rsid w:val="00E77928"/>
    <w:rsid w:val="00E77DB0"/>
    <w:rsid w:val="00E77E4C"/>
    <w:rsid w:val="00E80160"/>
    <w:rsid w:val="00E801C4"/>
    <w:rsid w:val="00E804A2"/>
    <w:rsid w:val="00E804EC"/>
    <w:rsid w:val="00E8072E"/>
    <w:rsid w:val="00E807E3"/>
    <w:rsid w:val="00E809BB"/>
    <w:rsid w:val="00E80A01"/>
    <w:rsid w:val="00E80A98"/>
    <w:rsid w:val="00E80B3A"/>
    <w:rsid w:val="00E80BFE"/>
    <w:rsid w:val="00E80D44"/>
    <w:rsid w:val="00E80E8A"/>
    <w:rsid w:val="00E80ED9"/>
    <w:rsid w:val="00E80F87"/>
    <w:rsid w:val="00E811AC"/>
    <w:rsid w:val="00E81303"/>
    <w:rsid w:val="00E81349"/>
    <w:rsid w:val="00E8154C"/>
    <w:rsid w:val="00E815D2"/>
    <w:rsid w:val="00E81706"/>
    <w:rsid w:val="00E81899"/>
    <w:rsid w:val="00E818E2"/>
    <w:rsid w:val="00E81905"/>
    <w:rsid w:val="00E81979"/>
    <w:rsid w:val="00E819FD"/>
    <w:rsid w:val="00E81B7B"/>
    <w:rsid w:val="00E81CDE"/>
    <w:rsid w:val="00E81D4F"/>
    <w:rsid w:val="00E81DB2"/>
    <w:rsid w:val="00E81DD6"/>
    <w:rsid w:val="00E81F7D"/>
    <w:rsid w:val="00E82030"/>
    <w:rsid w:val="00E826D9"/>
    <w:rsid w:val="00E826F0"/>
    <w:rsid w:val="00E82709"/>
    <w:rsid w:val="00E82739"/>
    <w:rsid w:val="00E827BA"/>
    <w:rsid w:val="00E828D4"/>
    <w:rsid w:val="00E829D1"/>
    <w:rsid w:val="00E82C28"/>
    <w:rsid w:val="00E82D72"/>
    <w:rsid w:val="00E82E16"/>
    <w:rsid w:val="00E82F7C"/>
    <w:rsid w:val="00E830C4"/>
    <w:rsid w:val="00E83124"/>
    <w:rsid w:val="00E8359F"/>
    <w:rsid w:val="00E836E6"/>
    <w:rsid w:val="00E83724"/>
    <w:rsid w:val="00E83729"/>
    <w:rsid w:val="00E83B16"/>
    <w:rsid w:val="00E83E71"/>
    <w:rsid w:val="00E83EAF"/>
    <w:rsid w:val="00E84066"/>
    <w:rsid w:val="00E842DF"/>
    <w:rsid w:val="00E84633"/>
    <w:rsid w:val="00E84715"/>
    <w:rsid w:val="00E84CBD"/>
    <w:rsid w:val="00E84DD9"/>
    <w:rsid w:val="00E84E08"/>
    <w:rsid w:val="00E84E5B"/>
    <w:rsid w:val="00E850BA"/>
    <w:rsid w:val="00E85172"/>
    <w:rsid w:val="00E851B3"/>
    <w:rsid w:val="00E854BA"/>
    <w:rsid w:val="00E8558A"/>
    <w:rsid w:val="00E858F5"/>
    <w:rsid w:val="00E859C7"/>
    <w:rsid w:val="00E85F06"/>
    <w:rsid w:val="00E85FDB"/>
    <w:rsid w:val="00E86235"/>
    <w:rsid w:val="00E86343"/>
    <w:rsid w:val="00E864AF"/>
    <w:rsid w:val="00E866BD"/>
    <w:rsid w:val="00E8680B"/>
    <w:rsid w:val="00E86A01"/>
    <w:rsid w:val="00E86B3F"/>
    <w:rsid w:val="00E86CC9"/>
    <w:rsid w:val="00E86D68"/>
    <w:rsid w:val="00E86E83"/>
    <w:rsid w:val="00E8719A"/>
    <w:rsid w:val="00E871A7"/>
    <w:rsid w:val="00E87337"/>
    <w:rsid w:val="00E873CE"/>
    <w:rsid w:val="00E87751"/>
    <w:rsid w:val="00E87849"/>
    <w:rsid w:val="00E8788E"/>
    <w:rsid w:val="00E878A9"/>
    <w:rsid w:val="00E87F2A"/>
    <w:rsid w:val="00E90052"/>
    <w:rsid w:val="00E90211"/>
    <w:rsid w:val="00E90413"/>
    <w:rsid w:val="00E90625"/>
    <w:rsid w:val="00E9076E"/>
    <w:rsid w:val="00E907A3"/>
    <w:rsid w:val="00E90ABB"/>
    <w:rsid w:val="00E90ADA"/>
    <w:rsid w:val="00E90BB7"/>
    <w:rsid w:val="00E90CAC"/>
    <w:rsid w:val="00E90D3A"/>
    <w:rsid w:val="00E90E0C"/>
    <w:rsid w:val="00E90FD7"/>
    <w:rsid w:val="00E91107"/>
    <w:rsid w:val="00E911D4"/>
    <w:rsid w:val="00E91227"/>
    <w:rsid w:val="00E91626"/>
    <w:rsid w:val="00E917E2"/>
    <w:rsid w:val="00E919B9"/>
    <w:rsid w:val="00E91BAD"/>
    <w:rsid w:val="00E91C6F"/>
    <w:rsid w:val="00E91E1F"/>
    <w:rsid w:val="00E9217B"/>
    <w:rsid w:val="00E92217"/>
    <w:rsid w:val="00E92727"/>
    <w:rsid w:val="00E92788"/>
    <w:rsid w:val="00E92789"/>
    <w:rsid w:val="00E92937"/>
    <w:rsid w:val="00E92958"/>
    <w:rsid w:val="00E92978"/>
    <w:rsid w:val="00E9298E"/>
    <w:rsid w:val="00E92997"/>
    <w:rsid w:val="00E92C48"/>
    <w:rsid w:val="00E92E9B"/>
    <w:rsid w:val="00E932F1"/>
    <w:rsid w:val="00E9335B"/>
    <w:rsid w:val="00E9337E"/>
    <w:rsid w:val="00E933A3"/>
    <w:rsid w:val="00E933C3"/>
    <w:rsid w:val="00E93685"/>
    <w:rsid w:val="00E9388F"/>
    <w:rsid w:val="00E938F2"/>
    <w:rsid w:val="00E939E3"/>
    <w:rsid w:val="00E93C9B"/>
    <w:rsid w:val="00E93D65"/>
    <w:rsid w:val="00E93DFC"/>
    <w:rsid w:val="00E93E01"/>
    <w:rsid w:val="00E93E5A"/>
    <w:rsid w:val="00E93EB7"/>
    <w:rsid w:val="00E93F49"/>
    <w:rsid w:val="00E941C0"/>
    <w:rsid w:val="00E94359"/>
    <w:rsid w:val="00E946AF"/>
    <w:rsid w:val="00E94710"/>
    <w:rsid w:val="00E9473C"/>
    <w:rsid w:val="00E94BB3"/>
    <w:rsid w:val="00E94D31"/>
    <w:rsid w:val="00E94D55"/>
    <w:rsid w:val="00E94DD3"/>
    <w:rsid w:val="00E94FF5"/>
    <w:rsid w:val="00E951ED"/>
    <w:rsid w:val="00E95217"/>
    <w:rsid w:val="00E95425"/>
    <w:rsid w:val="00E9549D"/>
    <w:rsid w:val="00E95703"/>
    <w:rsid w:val="00E957CF"/>
    <w:rsid w:val="00E95834"/>
    <w:rsid w:val="00E9583A"/>
    <w:rsid w:val="00E95C8D"/>
    <w:rsid w:val="00E95CDD"/>
    <w:rsid w:val="00E95D7D"/>
    <w:rsid w:val="00E95E83"/>
    <w:rsid w:val="00E95EE1"/>
    <w:rsid w:val="00E95FBB"/>
    <w:rsid w:val="00E963AA"/>
    <w:rsid w:val="00E963E5"/>
    <w:rsid w:val="00E96412"/>
    <w:rsid w:val="00E96508"/>
    <w:rsid w:val="00E96741"/>
    <w:rsid w:val="00E96AA8"/>
    <w:rsid w:val="00E96CB0"/>
    <w:rsid w:val="00E96D84"/>
    <w:rsid w:val="00E96F3B"/>
    <w:rsid w:val="00E97042"/>
    <w:rsid w:val="00E970CA"/>
    <w:rsid w:val="00E97119"/>
    <w:rsid w:val="00E97411"/>
    <w:rsid w:val="00E974A1"/>
    <w:rsid w:val="00E97589"/>
    <w:rsid w:val="00E97666"/>
    <w:rsid w:val="00E9774F"/>
    <w:rsid w:val="00E9775F"/>
    <w:rsid w:val="00E9778A"/>
    <w:rsid w:val="00E9787A"/>
    <w:rsid w:val="00E97A31"/>
    <w:rsid w:val="00E97A34"/>
    <w:rsid w:val="00E97A7A"/>
    <w:rsid w:val="00E97AAD"/>
    <w:rsid w:val="00E97C37"/>
    <w:rsid w:val="00E97CA6"/>
    <w:rsid w:val="00E97D48"/>
    <w:rsid w:val="00E97E1A"/>
    <w:rsid w:val="00E97EDB"/>
    <w:rsid w:val="00E97EE0"/>
    <w:rsid w:val="00EA0097"/>
    <w:rsid w:val="00EA016A"/>
    <w:rsid w:val="00EA01C5"/>
    <w:rsid w:val="00EA025E"/>
    <w:rsid w:val="00EA03DC"/>
    <w:rsid w:val="00EA0410"/>
    <w:rsid w:val="00EA0667"/>
    <w:rsid w:val="00EA0928"/>
    <w:rsid w:val="00EA0968"/>
    <w:rsid w:val="00EA0999"/>
    <w:rsid w:val="00EA0A04"/>
    <w:rsid w:val="00EA0A3C"/>
    <w:rsid w:val="00EA0A5A"/>
    <w:rsid w:val="00EA0B3E"/>
    <w:rsid w:val="00EA0C97"/>
    <w:rsid w:val="00EA14DA"/>
    <w:rsid w:val="00EA153C"/>
    <w:rsid w:val="00EA1694"/>
    <w:rsid w:val="00EA1723"/>
    <w:rsid w:val="00EA1860"/>
    <w:rsid w:val="00EA1929"/>
    <w:rsid w:val="00EA1979"/>
    <w:rsid w:val="00EA1BC6"/>
    <w:rsid w:val="00EA1BCF"/>
    <w:rsid w:val="00EA1EE6"/>
    <w:rsid w:val="00EA1F4A"/>
    <w:rsid w:val="00EA1FDF"/>
    <w:rsid w:val="00EA207D"/>
    <w:rsid w:val="00EA2095"/>
    <w:rsid w:val="00EA20F4"/>
    <w:rsid w:val="00EA2128"/>
    <w:rsid w:val="00EA2237"/>
    <w:rsid w:val="00EA2393"/>
    <w:rsid w:val="00EA254C"/>
    <w:rsid w:val="00EA26BA"/>
    <w:rsid w:val="00EA2729"/>
    <w:rsid w:val="00EA2731"/>
    <w:rsid w:val="00EA275A"/>
    <w:rsid w:val="00EA2802"/>
    <w:rsid w:val="00EA2B69"/>
    <w:rsid w:val="00EA2CE2"/>
    <w:rsid w:val="00EA2D75"/>
    <w:rsid w:val="00EA2F81"/>
    <w:rsid w:val="00EA2F8E"/>
    <w:rsid w:val="00EA2FA8"/>
    <w:rsid w:val="00EA3336"/>
    <w:rsid w:val="00EA343E"/>
    <w:rsid w:val="00EA3508"/>
    <w:rsid w:val="00EA3524"/>
    <w:rsid w:val="00EA384E"/>
    <w:rsid w:val="00EA3A2F"/>
    <w:rsid w:val="00EA3A5D"/>
    <w:rsid w:val="00EA3C86"/>
    <w:rsid w:val="00EA3CD6"/>
    <w:rsid w:val="00EA3CE7"/>
    <w:rsid w:val="00EA3CFE"/>
    <w:rsid w:val="00EA3DC2"/>
    <w:rsid w:val="00EA3DF0"/>
    <w:rsid w:val="00EA3E78"/>
    <w:rsid w:val="00EA4262"/>
    <w:rsid w:val="00EA4379"/>
    <w:rsid w:val="00EA44CD"/>
    <w:rsid w:val="00EA45A4"/>
    <w:rsid w:val="00EA46A1"/>
    <w:rsid w:val="00EA4706"/>
    <w:rsid w:val="00EA485B"/>
    <w:rsid w:val="00EA48BD"/>
    <w:rsid w:val="00EA48CE"/>
    <w:rsid w:val="00EA4A09"/>
    <w:rsid w:val="00EA4A11"/>
    <w:rsid w:val="00EA4A3E"/>
    <w:rsid w:val="00EA4AC3"/>
    <w:rsid w:val="00EA4BB6"/>
    <w:rsid w:val="00EA4DB8"/>
    <w:rsid w:val="00EA502F"/>
    <w:rsid w:val="00EA5091"/>
    <w:rsid w:val="00EA519A"/>
    <w:rsid w:val="00EA5201"/>
    <w:rsid w:val="00EA5548"/>
    <w:rsid w:val="00EA5618"/>
    <w:rsid w:val="00EA5B64"/>
    <w:rsid w:val="00EA5C07"/>
    <w:rsid w:val="00EA5C2C"/>
    <w:rsid w:val="00EA5F67"/>
    <w:rsid w:val="00EA5FAE"/>
    <w:rsid w:val="00EA60A2"/>
    <w:rsid w:val="00EA6268"/>
    <w:rsid w:val="00EA6357"/>
    <w:rsid w:val="00EA6563"/>
    <w:rsid w:val="00EA659E"/>
    <w:rsid w:val="00EA676D"/>
    <w:rsid w:val="00EA6816"/>
    <w:rsid w:val="00EA6952"/>
    <w:rsid w:val="00EA6A13"/>
    <w:rsid w:val="00EA6AB8"/>
    <w:rsid w:val="00EA6C75"/>
    <w:rsid w:val="00EA6CA4"/>
    <w:rsid w:val="00EA6D0E"/>
    <w:rsid w:val="00EA6E68"/>
    <w:rsid w:val="00EA6FCE"/>
    <w:rsid w:val="00EA7055"/>
    <w:rsid w:val="00EA710F"/>
    <w:rsid w:val="00EA71F6"/>
    <w:rsid w:val="00EA749D"/>
    <w:rsid w:val="00EA74A7"/>
    <w:rsid w:val="00EA74DC"/>
    <w:rsid w:val="00EA77CE"/>
    <w:rsid w:val="00EA7954"/>
    <w:rsid w:val="00EA7A2D"/>
    <w:rsid w:val="00EA7C12"/>
    <w:rsid w:val="00EA7D20"/>
    <w:rsid w:val="00EA7E07"/>
    <w:rsid w:val="00EA7F5A"/>
    <w:rsid w:val="00EA7F60"/>
    <w:rsid w:val="00EB042D"/>
    <w:rsid w:val="00EB0580"/>
    <w:rsid w:val="00EB06D2"/>
    <w:rsid w:val="00EB09CC"/>
    <w:rsid w:val="00EB0A1B"/>
    <w:rsid w:val="00EB0A25"/>
    <w:rsid w:val="00EB0A6F"/>
    <w:rsid w:val="00EB0D51"/>
    <w:rsid w:val="00EB0DA8"/>
    <w:rsid w:val="00EB0DEE"/>
    <w:rsid w:val="00EB127E"/>
    <w:rsid w:val="00EB12C7"/>
    <w:rsid w:val="00EB13A0"/>
    <w:rsid w:val="00EB13F3"/>
    <w:rsid w:val="00EB1488"/>
    <w:rsid w:val="00EB15CD"/>
    <w:rsid w:val="00EB1775"/>
    <w:rsid w:val="00EB19D7"/>
    <w:rsid w:val="00EB1D44"/>
    <w:rsid w:val="00EB1DE5"/>
    <w:rsid w:val="00EB1E58"/>
    <w:rsid w:val="00EB1F45"/>
    <w:rsid w:val="00EB262A"/>
    <w:rsid w:val="00EB26A6"/>
    <w:rsid w:val="00EB288D"/>
    <w:rsid w:val="00EB29DD"/>
    <w:rsid w:val="00EB2B53"/>
    <w:rsid w:val="00EB2C71"/>
    <w:rsid w:val="00EB2CBF"/>
    <w:rsid w:val="00EB2E45"/>
    <w:rsid w:val="00EB2E5D"/>
    <w:rsid w:val="00EB2FA0"/>
    <w:rsid w:val="00EB2FCF"/>
    <w:rsid w:val="00EB3001"/>
    <w:rsid w:val="00EB31C1"/>
    <w:rsid w:val="00EB3336"/>
    <w:rsid w:val="00EB3545"/>
    <w:rsid w:val="00EB35C7"/>
    <w:rsid w:val="00EB3605"/>
    <w:rsid w:val="00EB3637"/>
    <w:rsid w:val="00EB365C"/>
    <w:rsid w:val="00EB37E3"/>
    <w:rsid w:val="00EB37FD"/>
    <w:rsid w:val="00EB3837"/>
    <w:rsid w:val="00EB392C"/>
    <w:rsid w:val="00EB3E53"/>
    <w:rsid w:val="00EB3E7D"/>
    <w:rsid w:val="00EB41A3"/>
    <w:rsid w:val="00EB41C7"/>
    <w:rsid w:val="00EB4299"/>
    <w:rsid w:val="00EB4398"/>
    <w:rsid w:val="00EB4507"/>
    <w:rsid w:val="00EB46AE"/>
    <w:rsid w:val="00EB46D2"/>
    <w:rsid w:val="00EB4774"/>
    <w:rsid w:val="00EB4A8B"/>
    <w:rsid w:val="00EB4B00"/>
    <w:rsid w:val="00EB4B2C"/>
    <w:rsid w:val="00EB4C60"/>
    <w:rsid w:val="00EB4E1B"/>
    <w:rsid w:val="00EB4E5F"/>
    <w:rsid w:val="00EB4FD9"/>
    <w:rsid w:val="00EB50CE"/>
    <w:rsid w:val="00EB5325"/>
    <w:rsid w:val="00EB53A9"/>
    <w:rsid w:val="00EB549F"/>
    <w:rsid w:val="00EB552B"/>
    <w:rsid w:val="00EB55BA"/>
    <w:rsid w:val="00EB5637"/>
    <w:rsid w:val="00EB58F3"/>
    <w:rsid w:val="00EB5BD7"/>
    <w:rsid w:val="00EB5E22"/>
    <w:rsid w:val="00EB5EA6"/>
    <w:rsid w:val="00EB5F13"/>
    <w:rsid w:val="00EB5FD4"/>
    <w:rsid w:val="00EB5FF6"/>
    <w:rsid w:val="00EB6222"/>
    <w:rsid w:val="00EB632F"/>
    <w:rsid w:val="00EB6363"/>
    <w:rsid w:val="00EB63BE"/>
    <w:rsid w:val="00EB649F"/>
    <w:rsid w:val="00EB65B3"/>
    <w:rsid w:val="00EB6698"/>
    <w:rsid w:val="00EB6777"/>
    <w:rsid w:val="00EB67DF"/>
    <w:rsid w:val="00EB681A"/>
    <w:rsid w:val="00EB6E25"/>
    <w:rsid w:val="00EB6E6D"/>
    <w:rsid w:val="00EB6EBD"/>
    <w:rsid w:val="00EB6FC7"/>
    <w:rsid w:val="00EB7081"/>
    <w:rsid w:val="00EB7110"/>
    <w:rsid w:val="00EB71B0"/>
    <w:rsid w:val="00EB71CE"/>
    <w:rsid w:val="00EB7202"/>
    <w:rsid w:val="00EB72AB"/>
    <w:rsid w:val="00EB7AC9"/>
    <w:rsid w:val="00EB7B1F"/>
    <w:rsid w:val="00EC0394"/>
    <w:rsid w:val="00EC0513"/>
    <w:rsid w:val="00EC05E3"/>
    <w:rsid w:val="00EC0663"/>
    <w:rsid w:val="00EC08EA"/>
    <w:rsid w:val="00EC0BB4"/>
    <w:rsid w:val="00EC0BB8"/>
    <w:rsid w:val="00EC0DA8"/>
    <w:rsid w:val="00EC0E77"/>
    <w:rsid w:val="00EC0F30"/>
    <w:rsid w:val="00EC11A7"/>
    <w:rsid w:val="00EC123A"/>
    <w:rsid w:val="00EC126F"/>
    <w:rsid w:val="00EC129E"/>
    <w:rsid w:val="00EC1355"/>
    <w:rsid w:val="00EC13D0"/>
    <w:rsid w:val="00EC1406"/>
    <w:rsid w:val="00EC1567"/>
    <w:rsid w:val="00EC1673"/>
    <w:rsid w:val="00EC16D6"/>
    <w:rsid w:val="00EC16DF"/>
    <w:rsid w:val="00EC1731"/>
    <w:rsid w:val="00EC1BAA"/>
    <w:rsid w:val="00EC1D66"/>
    <w:rsid w:val="00EC1DB5"/>
    <w:rsid w:val="00EC20B5"/>
    <w:rsid w:val="00EC22EF"/>
    <w:rsid w:val="00EC22F3"/>
    <w:rsid w:val="00EC2389"/>
    <w:rsid w:val="00EC255C"/>
    <w:rsid w:val="00EC2604"/>
    <w:rsid w:val="00EC286B"/>
    <w:rsid w:val="00EC2875"/>
    <w:rsid w:val="00EC2971"/>
    <w:rsid w:val="00EC29A3"/>
    <w:rsid w:val="00EC2AB8"/>
    <w:rsid w:val="00EC2BF0"/>
    <w:rsid w:val="00EC2D26"/>
    <w:rsid w:val="00EC2E06"/>
    <w:rsid w:val="00EC2EBC"/>
    <w:rsid w:val="00EC2F6B"/>
    <w:rsid w:val="00EC2F78"/>
    <w:rsid w:val="00EC304A"/>
    <w:rsid w:val="00EC3228"/>
    <w:rsid w:val="00EC3326"/>
    <w:rsid w:val="00EC3899"/>
    <w:rsid w:val="00EC3C29"/>
    <w:rsid w:val="00EC3EDB"/>
    <w:rsid w:val="00EC3F52"/>
    <w:rsid w:val="00EC3FFB"/>
    <w:rsid w:val="00EC4252"/>
    <w:rsid w:val="00EC43D4"/>
    <w:rsid w:val="00EC43D7"/>
    <w:rsid w:val="00EC44AB"/>
    <w:rsid w:val="00EC4766"/>
    <w:rsid w:val="00EC47A2"/>
    <w:rsid w:val="00EC47AB"/>
    <w:rsid w:val="00EC4815"/>
    <w:rsid w:val="00EC4A27"/>
    <w:rsid w:val="00EC4B05"/>
    <w:rsid w:val="00EC4B2C"/>
    <w:rsid w:val="00EC4D06"/>
    <w:rsid w:val="00EC4D87"/>
    <w:rsid w:val="00EC4DF2"/>
    <w:rsid w:val="00EC4F46"/>
    <w:rsid w:val="00EC5207"/>
    <w:rsid w:val="00EC540D"/>
    <w:rsid w:val="00EC54AE"/>
    <w:rsid w:val="00EC5523"/>
    <w:rsid w:val="00EC55AA"/>
    <w:rsid w:val="00EC58E7"/>
    <w:rsid w:val="00EC59C5"/>
    <w:rsid w:val="00EC5B98"/>
    <w:rsid w:val="00EC5BA9"/>
    <w:rsid w:val="00EC5C3D"/>
    <w:rsid w:val="00EC5C80"/>
    <w:rsid w:val="00EC5E69"/>
    <w:rsid w:val="00EC5FE0"/>
    <w:rsid w:val="00EC6021"/>
    <w:rsid w:val="00EC636A"/>
    <w:rsid w:val="00EC64E3"/>
    <w:rsid w:val="00EC660A"/>
    <w:rsid w:val="00EC6A4F"/>
    <w:rsid w:val="00EC6E2E"/>
    <w:rsid w:val="00EC6FF7"/>
    <w:rsid w:val="00EC7151"/>
    <w:rsid w:val="00EC71D1"/>
    <w:rsid w:val="00EC7227"/>
    <w:rsid w:val="00EC73AB"/>
    <w:rsid w:val="00EC7406"/>
    <w:rsid w:val="00EC7462"/>
    <w:rsid w:val="00EC7549"/>
    <w:rsid w:val="00EC75BB"/>
    <w:rsid w:val="00EC7642"/>
    <w:rsid w:val="00EC76BB"/>
    <w:rsid w:val="00EC7741"/>
    <w:rsid w:val="00EC782F"/>
    <w:rsid w:val="00EC78E2"/>
    <w:rsid w:val="00EC78EC"/>
    <w:rsid w:val="00EC7A11"/>
    <w:rsid w:val="00EC7AFB"/>
    <w:rsid w:val="00EC7BBB"/>
    <w:rsid w:val="00EC7C46"/>
    <w:rsid w:val="00EC7D3D"/>
    <w:rsid w:val="00EC7F36"/>
    <w:rsid w:val="00EC7FA4"/>
    <w:rsid w:val="00EC7FF3"/>
    <w:rsid w:val="00ED0057"/>
    <w:rsid w:val="00ED067A"/>
    <w:rsid w:val="00ED0727"/>
    <w:rsid w:val="00ED0936"/>
    <w:rsid w:val="00ED0A85"/>
    <w:rsid w:val="00ED0B8A"/>
    <w:rsid w:val="00ED0C5E"/>
    <w:rsid w:val="00ED0D22"/>
    <w:rsid w:val="00ED0D5F"/>
    <w:rsid w:val="00ED0E4A"/>
    <w:rsid w:val="00ED10BB"/>
    <w:rsid w:val="00ED1240"/>
    <w:rsid w:val="00ED1516"/>
    <w:rsid w:val="00ED174C"/>
    <w:rsid w:val="00ED1760"/>
    <w:rsid w:val="00ED1975"/>
    <w:rsid w:val="00ED1A01"/>
    <w:rsid w:val="00ED1A8B"/>
    <w:rsid w:val="00ED1AA3"/>
    <w:rsid w:val="00ED1FB1"/>
    <w:rsid w:val="00ED206B"/>
    <w:rsid w:val="00ED23B5"/>
    <w:rsid w:val="00ED2401"/>
    <w:rsid w:val="00ED2638"/>
    <w:rsid w:val="00ED269E"/>
    <w:rsid w:val="00ED27DC"/>
    <w:rsid w:val="00ED296C"/>
    <w:rsid w:val="00ED2BC7"/>
    <w:rsid w:val="00ED32D5"/>
    <w:rsid w:val="00ED358F"/>
    <w:rsid w:val="00ED35A0"/>
    <w:rsid w:val="00ED35A8"/>
    <w:rsid w:val="00ED36BE"/>
    <w:rsid w:val="00ED36E0"/>
    <w:rsid w:val="00ED3A96"/>
    <w:rsid w:val="00ED3AD7"/>
    <w:rsid w:val="00ED3BF5"/>
    <w:rsid w:val="00ED3CEE"/>
    <w:rsid w:val="00ED3E10"/>
    <w:rsid w:val="00ED3EA6"/>
    <w:rsid w:val="00ED3F2A"/>
    <w:rsid w:val="00ED3F3B"/>
    <w:rsid w:val="00ED4177"/>
    <w:rsid w:val="00ED41C1"/>
    <w:rsid w:val="00ED429E"/>
    <w:rsid w:val="00ED45C4"/>
    <w:rsid w:val="00ED4642"/>
    <w:rsid w:val="00ED467A"/>
    <w:rsid w:val="00ED4795"/>
    <w:rsid w:val="00ED481E"/>
    <w:rsid w:val="00ED4C25"/>
    <w:rsid w:val="00ED4EFB"/>
    <w:rsid w:val="00ED4F1E"/>
    <w:rsid w:val="00ED5026"/>
    <w:rsid w:val="00ED5363"/>
    <w:rsid w:val="00ED5452"/>
    <w:rsid w:val="00ED54B1"/>
    <w:rsid w:val="00ED54C6"/>
    <w:rsid w:val="00ED5693"/>
    <w:rsid w:val="00ED5793"/>
    <w:rsid w:val="00ED58EC"/>
    <w:rsid w:val="00ED5B31"/>
    <w:rsid w:val="00ED5B4E"/>
    <w:rsid w:val="00ED5DAB"/>
    <w:rsid w:val="00ED5FCF"/>
    <w:rsid w:val="00ED5FE4"/>
    <w:rsid w:val="00ED604D"/>
    <w:rsid w:val="00ED60AE"/>
    <w:rsid w:val="00ED615E"/>
    <w:rsid w:val="00ED61AF"/>
    <w:rsid w:val="00ED631F"/>
    <w:rsid w:val="00ED63DB"/>
    <w:rsid w:val="00ED6443"/>
    <w:rsid w:val="00ED6633"/>
    <w:rsid w:val="00ED6645"/>
    <w:rsid w:val="00ED66CF"/>
    <w:rsid w:val="00ED6837"/>
    <w:rsid w:val="00ED692C"/>
    <w:rsid w:val="00ED692D"/>
    <w:rsid w:val="00ED6A31"/>
    <w:rsid w:val="00ED6A94"/>
    <w:rsid w:val="00ED6AB2"/>
    <w:rsid w:val="00ED6C8C"/>
    <w:rsid w:val="00ED6CA7"/>
    <w:rsid w:val="00ED6DC2"/>
    <w:rsid w:val="00ED6EC3"/>
    <w:rsid w:val="00ED6F41"/>
    <w:rsid w:val="00ED6F59"/>
    <w:rsid w:val="00ED703C"/>
    <w:rsid w:val="00ED70A9"/>
    <w:rsid w:val="00ED70B6"/>
    <w:rsid w:val="00ED723A"/>
    <w:rsid w:val="00ED724C"/>
    <w:rsid w:val="00ED7364"/>
    <w:rsid w:val="00ED73CD"/>
    <w:rsid w:val="00ED759F"/>
    <w:rsid w:val="00ED75AA"/>
    <w:rsid w:val="00ED7623"/>
    <w:rsid w:val="00ED7656"/>
    <w:rsid w:val="00ED78D7"/>
    <w:rsid w:val="00ED7A7D"/>
    <w:rsid w:val="00ED7ABA"/>
    <w:rsid w:val="00ED7AFB"/>
    <w:rsid w:val="00ED7B10"/>
    <w:rsid w:val="00ED7C23"/>
    <w:rsid w:val="00ED7C54"/>
    <w:rsid w:val="00EE0259"/>
    <w:rsid w:val="00EE0290"/>
    <w:rsid w:val="00EE029F"/>
    <w:rsid w:val="00EE03C8"/>
    <w:rsid w:val="00EE042D"/>
    <w:rsid w:val="00EE0504"/>
    <w:rsid w:val="00EE0508"/>
    <w:rsid w:val="00EE0687"/>
    <w:rsid w:val="00EE0794"/>
    <w:rsid w:val="00EE092A"/>
    <w:rsid w:val="00EE09CC"/>
    <w:rsid w:val="00EE0A04"/>
    <w:rsid w:val="00EE0A13"/>
    <w:rsid w:val="00EE0A23"/>
    <w:rsid w:val="00EE0A4C"/>
    <w:rsid w:val="00EE0C36"/>
    <w:rsid w:val="00EE0EC1"/>
    <w:rsid w:val="00EE0EDF"/>
    <w:rsid w:val="00EE0FE0"/>
    <w:rsid w:val="00EE10B6"/>
    <w:rsid w:val="00EE1462"/>
    <w:rsid w:val="00EE151F"/>
    <w:rsid w:val="00EE1787"/>
    <w:rsid w:val="00EE178A"/>
    <w:rsid w:val="00EE178D"/>
    <w:rsid w:val="00EE17D0"/>
    <w:rsid w:val="00EE1946"/>
    <w:rsid w:val="00EE196A"/>
    <w:rsid w:val="00EE1D05"/>
    <w:rsid w:val="00EE2186"/>
    <w:rsid w:val="00EE233C"/>
    <w:rsid w:val="00EE239C"/>
    <w:rsid w:val="00EE23D1"/>
    <w:rsid w:val="00EE25AF"/>
    <w:rsid w:val="00EE26F6"/>
    <w:rsid w:val="00EE289C"/>
    <w:rsid w:val="00EE2ABB"/>
    <w:rsid w:val="00EE2AE5"/>
    <w:rsid w:val="00EE2B11"/>
    <w:rsid w:val="00EE2C00"/>
    <w:rsid w:val="00EE2D3C"/>
    <w:rsid w:val="00EE2DF6"/>
    <w:rsid w:val="00EE2E98"/>
    <w:rsid w:val="00EE2EBA"/>
    <w:rsid w:val="00EE2EDC"/>
    <w:rsid w:val="00EE2FAC"/>
    <w:rsid w:val="00EE2FF5"/>
    <w:rsid w:val="00EE3130"/>
    <w:rsid w:val="00EE31A8"/>
    <w:rsid w:val="00EE32FC"/>
    <w:rsid w:val="00EE346E"/>
    <w:rsid w:val="00EE3727"/>
    <w:rsid w:val="00EE37C8"/>
    <w:rsid w:val="00EE39EB"/>
    <w:rsid w:val="00EE3B07"/>
    <w:rsid w:val="00EE3B87"/>
    <w:rsid w:val="00EE3B9F"/>
    <w:rsid w:val="00EE3D94"/>
    <w:rsid w:val="00EE3DB9"/>
    <w:rsid w:val="00EE3E39"/>
    <w:rsid w:val="00EE3FCC"/>
    <w:rsid w:val="00EE3FE7"/>
    <w:rsid w:val="00EE4307"/>
    <w:rsid w:val="00EE4340"/>
    <w:rsid w:val="00EE47C2"/>
    <w:rsid w:val="00EE47F2"/>
    <w:rsid w:val="00EE4AD8"/>
    <w:rsid w:val="00EE4B18"/>
    <w:rsid w:val="00EE4B8F"/>
    <w:rsid w:val="00EE4D53"/>
    <w:rsid w:val="00EE4DA3"/>
    <w:rsid w:val="00EE4DA4"/>
    <w:rsid w:val="00EE4EA8"/>
    <w:rsid w:val="00EE4EEA"/>
    <w:rsid w:val="00EE5050"/>
    <w:rsid w:val="00EE5132"/>
    <w:rsid w:val="00EE522F"/>
    <w:rsid w:val="00EE5312"/>
    <w:rsid w:val="00EE55C4"/>
    <w:rsid w:val="00EE5730"/>
    <w:rsid w:val="00EE57EB"/>
    <w:rsid w:val="00EE58BF"/>
    <w:rsid w:val="00EE5AFB"/>
    <w:rsid w:val="00EE5B13"/>
    <w:rsid w:val="00EE5C8D"/>
    <w:rsid w:val="00EE5D87"/>
    <w:rsid w:val="00EE6024"/>
    <w:rsid w:val="00EE60D4"/>
    <w:rsid w:val="00EE612C"/>
    <w:rsid w:val="00EE61BF"/>
    <w:rsid w:val="00EE63DC"/>
    <w:rsid w:val="00EE6426"/>
    <w:rsid w:val="00EE64FA"/>
    <w:rsid w:val="00EE674B"/>
    <w:rsid w:val="00EE6981"/>
    <w:rsid w:val="00EE6C65"/>
    <w:rsid w:val="00EE6E40"/>
    <w:rsid w:val="00EE704E"/>
    <w:rsid w:val="00EE73DD"/>
    <w:rsid w:val="00EE78A4"/>
    <w:rsid w:val="00EE7AB5"/>
    <w:rsid w:val="00EE7B9C"/>
    <w:rsid w:val="00EE7BA0"/>
    <w:rsid w:val="00EE7BDF"/>
    <w:rsid w:val="00EE7CBF"/>
    <w:rsid w:val="00EE7DCC"/>
    <w:rsid w:val="00EE7F94"/>
    <w:rsid w:val="00EE7FBF"/>
    <w:rsid w:val="00EF0048"/>
    <w:rsid w:val="00EF00AB"/>
    <w:rsid w:val="00EF012C"/>
    <w:rsid w:val="00EF012E"/>
    <w:rsid w:val="00EF0170"/>
    <w:rsid w:val="00EF0178"/>
    <w:rsid w:val="00EF025D"/>
    <w:rsid w:val="00EF0417"/>
    <w:rsid w:val="00EF0422"/>
    <w:rsid w:val="00EF08C2"/>
    <w:rsid w:val="00EF08F0"/>
    <w:rsid w:val="00EF0A9C"/>
    <w:rsid w:val="00EF0AF4"/>
    <w:rsid w:val="00EF0B27"/>
    <w:rsid w:val="00EF0B33"/>
    <w:rsid w:val="00EF0C5C"/>
    <w:rsid w:val="00EF0D9D"/>
    <w:rsid w:val="00EF0E62"/>
    <w:rsid w:val="00EF0FBE"/>
    <w:rsid w:val="00EF1044"/>
    <w:rsid w:val="00EF10CA"/>
    <w:rsid w:val="00EF11A9"/>
    <w:rsid w:val="00EF11ED"/>
    <w:rsid w:val="00EF122C"/>
    <w:rsid w:val="00EF132F"/>
    <w:rsid w:val="00EF14BD"/>
    <w:rsid w:val="00EF14D3"/>
    <w:rsid w:val="00EF14EB"/>
    <w:rsid w:val="00EF15BE"/>
    <w:rsid w:val="00EF15D5"/>
    <w:rsid w:val="00EF19A4"/>
    <w:rsid w:val="00EF1E7D"/>
    <w:rsid w:val="00EF2210"/>
    <w:rsid w:val="00EF2260"/>
    <w:rsid w:val="00EF2385"/>
    <w:rsid w:val="00EF24FB"/>
    <w:rsid w:val="00EF267D"/>
    <w:rsid w:val="00EF26EC"/>
    <w:rsid w:val="00EF271D"/>
    <w:rsid w:val="00EF274C"/>
    <w:rsid w:val="00EF2AC7"/>
    <w:rsid w:val="00EF2D0A"/>
    <w:rsid w:val="00EF2E1C"/>
    <w:rsid w:val="00EF2F4D"/>
    <w:rsid w:val="00EF3049"/>
    <w:rsid w:val="00EF309A"/>
    <w:rsid w:val="00EF35DC"/>
    <w:rsid w:val="00EF3A5F"/>
    <w:rsid w:val="00EF3B5B"/>
    <w:rsid w:val="00EF3BC1"/>
    <w:rsid w:val="00EF3C3F"/>
    <w:rsid w:val="00EF3CC6"/>
    <w:rsid w:val="00EF3EC0"/>
    <w:rsid w:val="00EF3EDB"/>
    <w:rsid w:val="00EF4002"/>
    <w:rsid w:val="00EF4125"/>
    <w:rsid w:val="00EF421B"/>
    <w:rsid w:val="00EF424C"/>
    <w:rsid w:val="00EF42A7"/>
    <w:rsid w:val="00EF4664"/>
    <w:rsid w:val="00EF468D"/>
    <w:rsid w:val="00EF47D1"/>
    <w:rsid w:val="00EF48EF"/>
    <w:rsid w:val="00EF4A09"/>
    <w:rsid w:val="00EF4AD8"/>
    <w:rsid w:val="00EF4C3B"/>
    <w:rsid w:val="00EF4D16"/>
    <w:rsid w:val="00EF4E67"/>
    <w:rsid w:val="00EF4EA1"/>
    <w:rsid w:val="00EF4FAE"/>
    <w:rsid w:val="00EF5181"/>
    <w:rsid w:val="00EF5271"/>
    <w:rsid w:val="00EF5481"/>
    <w:rsid w:val="00EF557A"/>
    <w:rsid w:val="00EF56DE"/>
    <w:rsid w:val="00EF5A6C"/>
    <w:rsid w:val="00EF5A8E"/>
    <w:rsid w:val="00EF5B1B"/>
    <w:rsid w:val="00EF5C7C"/>
    <w:rsid w:val="00EF5DB7"/>
    <w:rsid w:val="00EF5FDC"/>
    <w:rsid w:val="00EF60B2"/>
    <w:rsid w:val="00EF620A"/>
    <w:rsid w:val="00EF62F9"/>
    <w:rsid w:val="00EF63A8"/>
    <w:rsid w:val="00EF63DA"/>
    <w:rsid w:val="00EF6529"/>
    <w:rsid w:val="00EF6747"/>
    <w:rsid w:val="00EF67A4"/>
    <w:rsid w:val="00EF6873"/>
    <w:rsid w:val="00EF6A8A"/>
    <w:rsid w:val="00EF6BD8"/>
    <w:rsid w:val="00EF6C5B"/>
    <w:rsid w:val="00EF6C88"/>
    <w:rsid w:val="00EF6C99"/>
    <w:rsid w:val="00EF6D31"/>
    <w:rsid w:val="00EF6DE8"/>
    <w:rsid w:val="00EF6FD9"/>
    <w:rsid w:val="00EF733B"/>
    <w:rsid w:val="00EF7429"/>
    <w:rsid w:val="00EF75C8"/>
    <w:rsid w:val="00EF75FB"/>
    <w:rsid w:val="00EF783A"/>
    <w:rsid w:val="00EF789E"/>
    <w:rsid w:val="00EF78CE"/>
    <w:rsid w:val="00EF797F"/>
    <w:rsid w:val="00EF7A4B"/>
    <w:rsid w:val="00EF7A7A"/>
    <w:rsid w:val="00EF7B20"/>
    <w:rsid w:val="00EF7B40"/>
    <w:rsid w:val="00EF7B66"/>
    <w:rsid w:val="00EF7BDC"/>
    <w:rsid w:val="00EF7D9F"/>
    <w:rsid w:val="00EF7DEA"/>
    <w:rsid w:val="00EF7F0E"/>
    <w:rsid w:val="00EF7FF7"/>
    <w:rsid w:val="00F00040"/>
    <w:rsid w:val="00F00129"/>
    <w:rsid w:val="00F00203"/>
    <w:rsid w:val="00F0038D"/>
    <w:rsid w:val="00F004E4"/>
    <w:rsid w:val="00F00748"/>
    <w:rsid w:val="00F007E5"/>
    <w:rsid w:val="00F008D1"/>
    <w:rsid w:val="00F00B3C"/>
    <w:rsid w:val="00F00B49"/>
    <w:rsid w:val="00F00BA6"/>
    <w:rsid w:val="00F00D2D"/>
    <w:rsid w:val="00F00DB3"/>
    <w:rsid w:val="00F00DD5"/>
    <w:rsid w:val="00F00FB7"/>
    <w:rsid w:val="00F0100E"/>
    <w:rsid w:val="00F01010"/>
    <w:rsid w:val="00F0124E"/>
    <w:rsid w:val="00F0128F"/>
    <w:rsid w:val="00F01322"/>
    <w:rsid w:val="00F013AF"/>
    <w:rsid w:val="00F0159B"/>
    <w:rsid w:val="00F016B6"/>
    <w:rsid w:val="00F017D2"/>
    <w:rsid w:val="00F018A9"/>
    <w:rsid w:val="00F018E4"/>
    <w:rsid w:val="00F01912"/>
    <w:rsid w:val="00F01937"/>
    <w:rsid w:val="00F01A72"/>
    <w:rsid w:val="00F01B5D"/>
    <w:rsid w:val="00F01BAE"/>
    <w:rsid w:val="00F021C0"/>
    <w:rsid w:val="00F021E5"/>
    <w:rsid w:val="00F022A5"/>
    <w:rsid w:val="00F02388"/>
    <w:rsid w:val="00F026C6"/>
    <w:rsid w:val="00F0283F"/>
    <w:rsid w:val="00F028F6"/>
    <w:rsid w:val="00F02909"/>
    <w:rsid w:val="00F02A49"/>
    <w:rsid w:val="00F02E9E"/>
    <w:rsid w:val="00F032E0"/>
    <w:rsid w:val="00F0339F"/>
    <w:rsid w:val="00F03520"/>
    <w:rsid w:val="00F037EA"/>
    <w:rsid w:val="00F03A1E"/>
    <w:rsid w:val="00F03A5D"/>
    <w:rsid w:val="00F03BEE"/>
    <w:rsid w:val="00F03CFE"/>
    <w:rsid w:val="00F03DEF"/>
    <w:rsid w:val="00F03E38"/>
    <w:rsid w:val="00F0405B"/>
    <w:rsid w:val="00F040A1"/>
    <w:rsid w:val="00F041B9"/>
    <w:rsid w:val="00F0426D"/>
    <w:rsid w:val="00F043D2"/>
    <w:rsid w:val="00F043F4"/>
    <w:rsid w:val="00F04444"/>
    <w:rsid w:val="00F04566"/>
    <w:rsid w:val="00F04722"/>
    <w:rsid w:val="00F0473C"/>
    <w:rsid w:val="00F0474A"/>
    <w:rsid w:val="00F047EB"/>
    <w:rsid w:val="00F04998"/>
    <w:rsid w:val="00F04AFD"/>
    <w:rsid w:val="00F04B06"/>
    <w:rsid w:val="00F04D32"/>
    <w:rsid w:val="00F0522C"/>
    <w:rsid w:val="00F0532A"/>
    <w:rsid w:val="00F053A3"/>
    <w:rsid w:val="00F0543D"/>
    <w:rsid w:val="00F054AB"/>
    <w:rsid w:val="00F05B08"/>
    <w:rsid w:val="00F05C62"/>
    <w:rsid w:val="00F05CFC"/>
    <w:rsid w:val="00F05E54"/>
    <w:rsid w:val="00F05F5F"/>
    <w:rsid w:val="00F0604F"/>
    <w:rsid w:val="00F0615A"/>
    <w:rsid w:val="00F064BA"/>
    <w:rsid w:val="00F068C5"/>
    <w:rsid w:val="00F068C6"/>
    <w:rsid w:val="00F06C9F"/>
    <w:rsid w:val="00F06D72"/>
    <w:rsid w:val="00F06F15"/>
    <w:rsid w:val="00F072ED"/>
    <w:rsid w:val="00F0733F"/>
    <w:rsid w:val="00F074A8"/>
    <w:rsid w:val="00F07740"/>
    <w:rsid w:val="00F077A5"/>
    <w:rsid w:val="00F0787F"/>
    <w:rsid w:val="00F078F5"/>
    <w:rsid w:val="00F07A27"/>
    <w:rsid w:val="00F07A35"/>
    <w:rsid w:val="00F07A7B"/>
    <w:rsid w:val="00F07A94"/>
    <w:rsid w:val="00F07C9A"/>
    <w:rsid w:val="00F07F3C"/>
    <w:rsid w:val="00F101F1"/>
    <w:rsid w:val="00F101FA"/>
    <w:rsid w:val="00F102A1"/>
    <w:rsid w:val="00F1041B"/>
    <w:rsid w:val="00F1096B"/>
    <w:rsid w:val="00F10AD8"/>
    <w:rsid w:val="00F10E56"/>
    <w:rsid w:val="00F10E7B"/>
    <w:rsid w:val="00F10FB1"/>
    <w:rsid w:val="00F11100"/>
    <w:rsid w:val="00F11102"/>
    <w:rsid w:val="00F11240"/>
    <w:rsid w:val="00F1129F"/>
    <w:rsid w:val="00F11567"/>
    <w:rsid w:val="00F11664"/>
    <w:rsid w:val="00F11779"/>
    <w:rsid w:val="00F117C2"/>
    <w:rsid w:val="00F118B5"/>
    <w:rsid w:val="00F11A5E"/>
    <w:rsid w:val="00F11AA5"/>
    <w:rsid w:val="00F11D00"/>
    <w:rsid w:val="00F11D03"/>
    <w:rsid w:val="00F11D27"/>
    <w:rsid w:val="00F11D43"/>
    <w:rsid w:val="00F11D59"/>
    <w:rsid w:val="00F11FF0"/>
    <w:rsid w:val="00F12215"/>
    <w:rsid w:val="00F1229D"/>
    <w:rsid w:val="00F1236A"/>
    <w:rsid w:val="00F1241F"/>
    <w:rsid w:val="00F1244F"/>
    <w:rsid w:val="00F12746"/>
    <w:rsid w:val="00F12948"/>
    <w:rsid w:val="00F12A4C"/>
    <w:rsid w:val="00F12A87"/>
    <w:rsid w:val="00F12AE5"/>
    <w:rsid w:val="00F12B01"/>
    <w:rsid w:val="00F12B32"/>
    <w:rsid w:val="00F12F50"/>
    <w:rsid w:val="00F13231"/>
    <w:rsid w:val="00F13360"/>
    <w:rsid w:val="00F133E8"/>
    <w:rsid w:val="00F1342E"/>
    <w:rsid w:val="00F1353B"/>
    <w:rsid w:val="00F1360E"/>
    <w:rsid w:val="00F1382A"/>
    <w:rsid w:val="00F1383A"/>
    <w:rsid w:val="00F1387C"/>
    <w:rsid w:val="00F13987"/>
    <w:rsid w:val="00F13CE2"/>
    <w:rsid w:val="00F13D1C"/>
    <w:rsid w:val="00F13EDA"/>
    <w:rsid w:val="00F14022"/>
    <w:rsid w:val="00F14055"/>
    <w:rsid w:val="00F14120"/>
    <w:rsid w:val="00F142FC"/>
    <w:rsid w:val="00F1437B"/>
    <w:rsid w:val="00F14796"/>
    <w:rsid w:val="00F147D7"/>
    <w:rsid w:val="00F14855"/>
    <w:rsid w:val="00F148A1"/>
    <w:rsid w:val="00F148F9"/>
    <w:rsid w:val="00F14D25"/>
    <w:rsid w:val="00F15066"/>
    <w:rsid w:val="00F151A0"/>
    <w:rsid w:val="00F152F0"/>
    <w:rsid w:val="00F15467"/>
    <w:rsid w:val="00F1567B"/>
    <w:rsid w:val="00F157B5"/>
    <w:rsid w:val="00F158BE"/>
    <w:rsid w:val="00F15A5F"/>
    <w:rsid w:val="00F15B57"/>
    <w:rsid w:val="00F15D82"/>
    <w:rsid w:val="00F15F90"/>
    <w:rsid w:val="00F16121"/>
    <w:rsid w:val="00F16178"/>
    <w:rsid w:val="00F163FA"/>
    <w:rsid w:val="00F1696C"/>
    <w:rsid w:val="00F16990"/>
    <w:rsid w:val="00F16D20"/>
    <w:rsid w:val="00F16ED8"/>
    <w:rsid w:val="00F16EF0"/>
    <w:rsid w:val="00F16FC2"/>
    <w:rsid w:val="00F175E8"/>
    <w:rsid w:val="00F17786"/>
    <w:rsid w:val="00F177E1"/>
    <w:rsid w:val="00F17964"/>
    <w:rsid w:val="00F17995"/>
    <w:rsid w:val="00F17AA1"/>
    <w:rsid w:val="00F17C21"/>
    <w:rsid w:val="00F17FCF"/>
    <w:rsid w:val="00F20253"/>
    <w:rsid w:val="00F20259"/>
    <w:rsid w:val="00F20732"/>
    <w:rsid w:val="00F20745"/>
    <w:rsid w:val="00F20A2C"/>
    <w:rsid w:val="00F20A41"/>
    <w:rsid w:val="00F20A50"/>
    <w:rsid w:val="00F20B3D"/>
    <w:rsid w:val="00F20B99"/>
    <w:rsid w:val="00F20F69"/>
    <w:rsid w:val="00F20F6A"/>
    <w:rsid w:val="00F210AB"/>
    <w:rsid w:val="00F2125B"/>
    <w:rsid w:val="00F214C9"/>
    <w:rsid w:val="00F2166F"/>
    <w:rsid w:val="00F21956"/>
    <w:rsid w:val="00F219B1"/>
    <w:rsid w:val="00F219B5"/>
    <w:rsid w:val="00F21B9F"/>
    <w:rsid w:val="00F21BD7"/>
    <w:rsid w:val="00F21CED"/>
    <w:rsid w:val="00F21CFF"/>
    <w:rsid w:val="00F21D76"/>
    <w:rsid w:val="00F21E7A"/>
    <w:rsid w:val="00F21E8B"/>
    <w:rsid w:val="00F21F23"/>
    <w:rsid w:val="00F22002"/>
    <w:rsid w:val="00F22030"/>
    <w:rsid w:val="00F22143"/>
    <w:rsid w:val="00F22262"/>
    <w:rsid w:val="00F2246C"/>
    <w:rsid w:val="00F22482"/>
    <w:rsid w:val="00F224FF"/>
    <w:rsid w:val="00F225B4"/>
    <w:rsid w:val="00F225D3"/>
    <w:rsid w:val="00F22878"/>
    <w:rsid w:val="00F229B5"/>
    <w:rsid w:val="00F229E4"/>
    <w:rsid w:val="00F22A30"/>
    <w:rsid w:val="00F22B38"/>
    <w:rsid w:val="00F22EC9"/>
    <w:rsid w:val="00F22EF7"/>
    <w:rsid w:val="00F22F29"/>
    <w:rsid w:val="00F22F44"/>
    <w:rsid w:val="00F22FE0"/>
    <w:rsid w:val="00F2306D"/>
    <w:rsid w:val="00F23304"/>
    <w:rsid w:val="00F23355"/>
    <w:rsid w:val="00F233CF"/>
    <w:rsid w:val="00F233ED"/>
    <w:rsid w:val="00F236DD"/>
    <w:rsid w:val="00F23776"/>
    <w:rsid w:val="00F23782"/>
    <w:rsid w:val="00F237BB"/>
    <w:rsid w:val="00F239E2"/>
    <w:rsid w:val="00F23A51"/>
    <w:rsid w:val="00F23AFC"/>
    <w:rsid w:val="00F23D82"/>
    <w:rsid w:val="00F23DE2"/>
    <w:rsid w:val="00F23E4A"/>
    <w:rsid w:val="00F23FB6"/>
    <w:rsid w:val="00F2412A"/>
    <w:rsid w:val="00F24351"/>
    <w:rsid w:val="00F24459"/>
    <w:rsid w:val="00F2452F"/>
    <w:rsid w:val="00F2462F"/>
    <w:rsid w:val="00F2471B"/>
    <w:rsid w:val="00F24784"/>
    <w:rsid w:val="00F24A1A"/>
    <w:rsid w:val="00F24A22"/>
    <w:rsid w:val="00F24A37"/>
    <w:rsid w:val="00F24A38"/>
    <w:rsid w:val="00F24AF4"/>
    <w:rsid w:val="00F24F3B"/>
    <w:rsid w:val="00F24F6C"/>
    <w:rsid w:val="00F24F70"/>
    <w:rsid w:val="00F25109"/>
    <w:rsid w:val="00F25519"/>
    <w:rsid w:val="00F2559D"/>
    <w:rsid w:val="00F255EB"/>
    <w:rsid w:val="00F257BC"/>
    <w:rsid w:val="00F2582D"/>
    <w:rsid w:val="00F25A47"/>
    <w:rsid w:val="00F25A4C"/>
    <w:rsid w:val="00F25B36"/>
    <w:rsid w:val="00F25BB5"/>
    <w:rsid w:val="00F25C8F"/>
    <w:rsid w:val="00F25CF2"/>
    <w:rsid w:val="00F25E95"/>
    <w:rsid w:val="00F26332"/>
    <w:rsid w:val="00F26472"/>
    <w:rsid w:val="00F26AE4"/>
    <w:rsid w:val="00F26C46"/>
    <w:rsid w:val="00F26D57"/>
    <w:rsid w:val="00F27003"/>
    <w:rsid w:val="00F27078"/>
    <w:rsid w:val="00F27235"/>
    <w:rsid w:val="00F2732E"/>
    <w:rsid w:val="00F273EB"/>
    <w:rsid w:val="00F27402"/>
    <w:rsid w:val="00F27593"/>
    <w:rsid w:val="00F275AD"/>
    <w:rsid w:val="00F27769"/>
    <w:rsid w:val="00F27820"/>
    <w:rsid w:val="00F27916"/>
    <w:rsid w:val="00F27966"/>
    <w:rsid w:val="00F27A68"/>
    <w:rsid w:val="00F27C08"/>
    <w:rsid w:val="00F27C32"/>
    <w:rsid w:val="00F27DAC"/>
    <w:rsid w:val="00F27E02"/>
    <w:rsid w:val="00F27E36"/>
    <w:rsid w:val="00F27E95"/>
    <w:rsid w:val="00F27EC9"/>
    <w:rsid w:val="00F27F3C"/>
    <w:rsid w:val="00F27F4B"/>
    <w:rsid w:val="00F27F74"/>
    <w:rsid w:val="00F300D2"/>
    <w:rsid w:val="00F300F7"/>
    <w:rsid w:val="00F301FA"/>
    <w:rsid w:val="00F303EA"/>
    <w:rsid w:val="00F30553"/>
    <w:rsid w:val="00F3064D"/>
    <w:rsid w:val="00F307FC"/>
    <w:rsid w:val="00F30886"/>
    <w:rsid w:val="00F30899"/>
    <w:rsid w:val="00F30963"/>
    <w:rsid w:val="00F30B27"/>
    <w:rsid w:val="00F30CAE"/>
    <w:rsid w:val="00F30EA3"/>
    <w:rsid w:val="00F30EA5"/>
    <w:rsid w:val="00F30F74"/>
    <w:rsid w:val="00F310C3"/>
    <w:rsid w:val="00F310E7"/>
    <w:rsid w:val="00F31189"/>
    <w:rsid w:val="00F31257"/>
    <w:rsid w:val="00F31412"/>
    <w:rsid w:val="00F3147F"/>
    <w:rsid w:val="00F315C5"/>
    <w:rsid w:val="00F316E5"/>
    <w:rsid w:val="00F31A1D"/>
    <w:rsid w:val="00F31C7D"/>
    <w:rsid w:val="00F31E3E"/>
    <w:rsid w:val="00F31ED5"/>
    <w:rsid w:val="00F31F7F"/>
    <w:rsid w:val="00F3208B"/>
    <w:rsid w:val="00F321BB"/>
    <w:rsid w:val="00F322A6"/>
    <w:rsid w:val="00F32458"/>
    <w:rsid w:val="00F32461"/>
    <w:rsid w:val="00F325D4"/>
    <w:rsid w:val="00F325E5"/>
    <w:rsid w:val="00F327D1"/>
    <w:rsid w:val="00F3293D"/>
    <w:rsid w:val="00F329EE"/>
    <w:rsid w:val="00F32A23"/>
    <w:rsid w:val="00F32A7D"/>
    <w:rsid w:val="00F32A7E"/>
    <w:rsid w:val="00F32B9A"/>
    <w:rsid w:val="00F32BC7"/>
    <w:rsid w:val="00F32C53"/>
    <w:rsid w:val="00F32D4F"/>
    <w:rsid w:val="00F32DB9"/>
    <w:rsid w:val="00F33186"/>
    <w:rsid w:val="00F3323B"/>
    <w:rsid w:val="00F33716"/>
    <w:rsid w:val="00F33A65"/>
    <w:rsid w:val="00F33A68"/>
    <w:rsid w:val="00F33C0F"/>
    <w:rsid w:val="00F33C7B"/>
    <w:rsid w:val="00F33C84"/>
    <w:rsid w:val="00F33D9B"/>
    <w:rsid w:val="00F33E78"/>
    <w:rsid w:val="00F33FED"/>
    <w:rsid w:val="00F34130"/>
    <w:rsid w:val="00F344E3"/>
    <w:rsid w:val="00F34677"/>
    <w:rsid w:val="00F3499A"/>
    <w:rsid w:val="00F34A58"/>
    <w:rsid w:val="00F34C7B"/>
    <w:rsid w:val="00F34E9F"/>
    <w:rsid w:val="00F34F0C"/>
    <w:rsid w:val="00F34FA5"/>
    <w:rsid w:val="00F351C6"/>
    <w:rsid w:val="00F35200"/>
    <w:rsid w:val="00F35448"/>
    <w:rsid w:val="00F3545E"/>
    <w:rsid w:val="00F354F8"/>
    <w:rsid w:val="00F35508"/>
    <w:rsid w:val="00F357F3"/>
    <w:rsid w:val="00F35A84"/>
    <w:rsid w:val="00F35A8B"/>
    <w:rsid w:val="00F35B5B"/>
    <w:rsid w:val="00F35BE5"/>
    <w:rsid w:val="00F35D04"/>
    <w:rsid w:val="00F3603C"/>
    <w:rsid w:val="00F36B43"/>
    <w:rsid w:val="00F36DC5"/>
    <w:rsid w:val="00F36E6F"/>
    <w:rsid w:val="00F37069"/>
    <w:rsid w:val="00F37257"/>
    <w:rsid w:val="00F372D7"/>
    <w:rsid w:val="00F37537"/>
    <w:rsid w:val="00F376D3"/>
    <w:rsid w:val="00F3783E"/>
    <w:rsid w:val="00F378BD"/>
    <w:rsid w:val="00F37987"/>
    <w:rsid w:val="00F37C18"/>
    <w:rsid w:val="00F37C1A"/>
    <w:rsid w:val="00F37C63"/>
    <w:rsid w:val="00F37EC7"/>
    <w:rsid w:val="00F37F26"/>
    <w:rsid w:val="00F37F54"/>
    <w:rsid w:val="00F4001C"/>
    <w:rsid w:val="00F40284"/>
    <w:rsid w:val="00F40296"/>
    <w:rsid w:val="00F4041C"/>
    <w:rsid w:val="00F4054F"/>
    <w:rsid w:val="00F40598"/>
    <w:rsid w:val="00F4081E"/>
    <w:rsid w:val="00F408D1"/>
    <w:rsid w:val="00F409C1"/>
    <w:rsid w:val="00F40B00"/>
    <w:rsid w:val="00F40B94"/>
    <w:rsid w:val="00F40B9D"/>
    <w:rsid w:val="00F40C1A"/>
    <w:rsid w:val="00F40CFB"/>
    <w:rsid w:val="00F40D81"/>
    <w:rsid w:val="00F4111B"/>
    <w:rsid w:val="00F4144B"/>
    <w:rsid w:val="00F414D5"/>
    <w:rsid w:val="00F41C35"/>
    <w:rsid w:val="00F41C7E"/>
    <w:rsid w:val="00F41E4A"/>
    <w:rsid w:val="00F420F8"/>
    <w:rsid w:val="00F42150"/>
    <w:rsid w:val="00F42195"/>
    <w:rsid w:val="00F42208"/>
    <w:rsid w:val="00F4222A"/>
    <w:rsid w:val="00F422E4"/>
    <w:rsid w:val="00F42339"/>
    <w:rsid w:val="00F423F5"/>
    <w:rsid w:val="00F4255F"/>
    <w:rsid w:val="00F426F7"/>
    <w:rsid w:val="00F42AD4"/>
    <w:rsid w:val="00F42B68"/>
    <w:rsid w:val="00F42B80"/>
    <w:rsid w:val="00F42BFA"/>
    <w:rsid w:val="00F42CA6"/>
    <w:rsid w:val="00F42CC5"/>
    <w:rsid w:val="00F42D0A"/>
    <w:rsid w:val="00F42DC8"/>
    <w:rsid w:val="00F42DCA"/>
    <w:rsid w:val="00F42DD9"/>
    <w:rsid w:val="00F42E32"/>
    <w:rsid w:val="00F42F24"/>
    <w:rsid w:val="00F43059"/>
    <w:rsid w:val="00F4309C"/>
    <w:rsid w:val="00F43133"/>
    <w:rsid w:val="00F431D0"/>
    <w:rsid w:val="00F432DD"/>
    <w:rsid w:val="00F432DE"/>
    <w:rsid w:val="00F433D5"/>
    <w:rsid w:val="00F433F0"/>
    <w:rsid w:val="00F433F6"/>
    <w:rsid w:val="00F433FF"/>
    <w:rsid w:val="00F43427"/>
    <w:rsid w:val="00F4375A"/>
    <w:rsid w:val="00F4390C"/>
    <w:rsid w:val="00F43971"/>
    <w:rsid w:val="00F43BD1"/>
    <w:rsid w:val="00F43D5F"/>
    <w:rsid w:val="00F43E16"/>
    <w:rsid w:val="00F44065"/>
    <w:rsid w:val="00F443A3"/>
    <w:rsid w:val="00F443B0"/>
    <w:rsid w:val="00F4447F"/>
    <w:rsid w:val="00F445F4"/>
    <w:rsid w:val="00F4479C"/>
    <w:rsid w:val="00F447DE"/>
    <w:rsid w:val="00F44895"/>
    <w:rsid w:val="00F44A83"/>
    <w:rsid w:val="00F44AD1"/>
    <w:rsid w:val="00F44F26"/>
    <w:rsid w:val="00F44FFA"/>
    <w:rsid w:val="00F45292"/>
    <w:rsid w:val="00F452A7"/>
    <w:rsid w:val="00F452C7"/>
    <w:rsid w:val="00F4547B"/>
    <w:rsid w:val="00F454D4"/>
    <w:rsid w:val="00F454F5"/>
    <w:rsid w:val="00F455CF"/>
    <w:rsid w:val="00F4580A"/>
    <w:rsid w:val="00F45A54"/>
    <w:rsid w:val="00F45A76"/>
    <w:rsid w:val="00F45B89"/>
    <w:rsid w:val="00F45D63"/>
    <w:rsid w:val="00F45EB3"/>
    <w:rsid w:val="00F463D3"/>
    <w:rsid w:val="00F46477"/>
    <w:rsid w:val="00F46593"/>
    <w:rsid w:val="00F466B5"/>
    <w:rsid w:val="00F46793"/>
    <w:rsid w:val="00F46965"/>
    <w:rsid w:val="00F4697A"/>
    <w:rsid w:val="00F46A48"/>
    <w:rsid w:val="00F46B3E"/>
    <w:rsid w:val="00F46C57"/>
    <w:rsid w:val="00F46CFF"/>
    <w:rsid w:val="00F46D2A"/>
    <w:rsid w:val="00F46FD3"/>
    <w:rsid w:val="00F4738B"/>
    <w:rsid w:val="00F47413"/>
    <w:rsid w:val="00F47427"/>
    <w:rsid w:val="00F4756F"/>
    <w:rsid w:val="00F477C8"/>
    <w:rsid w:val="00F478C6"/>
    <w:rsid w:val="00F479BA"/>
    <w:rsid w:val="00F47A07"/>
    <w:rsid w:val="00F47B87"/>
    <w:rsid w:val="00F47BB3"/>
    <w:rsid w:val="00F47D36"/>
    <w:rsid w:val="00F47E60"/>
    <w:rsid w:val="00F47E75"/>
    <w:rsid w:val="00F5003A"/>
    <w:rsid w:val="00F50286"/>
    <w:rsid w:val="00F5039C"/>
    <w:rsid w:val="00F5042A"/>
    <w:rsid w:val="00F5045A"/>
    <w:rsid w:val="00F50998"/>
    <w:rsid w:val="00F50B28"/>
    <w:rsid w:val="00F50C4D"/>
    <w:rsid w:val="00F50E09"/>
    <w:rsid w:val="00F50F92"/>
    <w:rsid w:val="00F51257"/>
    <w:rsid w:val="00F5136B"/>
    <w:rsid w:val="00F5149B"/>
    <w:rsid w:val="00F51A2F"/>
    <w:rsid w:val="00F51A92"/>
    <w:rsid w:val="00F51DB3"/>
    <w:rsid w:val="00F51F5E"/>
    <w:rsid w:val="00F51FCC"/>
    <w:rsid w:val="00F52063"/>
    <w:rsid w:val="00F5235D"/>
    <w:rsid w:val="00F52529"/>
    <w:rsid w:val="00F52663"/>
    <w:rsid w:val="00F527C9"/>
    <w:rsid w:val="00F52A1F"/>
    <w:rsid w:val="00F52BE0"/>
    <w:rsid w:val="00F52C73"/>
    <w:rsid w:val="00F52CD9"/>
    <w:rsid w:val="00F52E56"/>
    <w:rsid w:val="00F52F37"/>
    <w:rsid w:val="00F5301C"/>
    <w:rsid w:val="00F53159"/>
    <w:rsid w:val="00F53508"/>
    <w:rsid w:val="00F535E1"/>
    <w:rsid w:val="00F53621"/>
    <w:rsid w:val="00F5364C"/>
    <w:rsid w:val="00F53679"/>
    <w:rsid w:val="00F539C6"/>
    <w:rsid w:val="00F53A92"/>
    <w:rsid w:val="00F53B37"/>
    <w:rsid w:val="00F53C38"/>
    <w:rsid w:val="00F53C52"/>
    <w:rsid w:val="00F53CAF"/>
    <w:rsid w:val="00F53DFA"/>
    <w:rsid w:val="00F542E0"/>
    <w:rsid w:val="00F5447C"/>
    <w:rsid w:val="00F544DA"/>
    <w:rsid w:val="00F5492C"/>
    <w:rsid w:val="00F54952"/>
    <w:rsid w:val="00F54C05"/>
    <w:rsid w:val="00F54E11"/>
    <w:rsid w:val="00F54E32"/>
    <w:rsid w:val="00F54F2D"/>
    <w:rsid w:val="00F552E6"/>
    <w:rsid w:val="00F5565B"/>
    <w:rsid w:val="00F55D26"/>
    <w:rsid w:val="00F55F0A"/>
    <w:rsid w:val="00F55F3C"/>
    <w:rsid w:val="00F55F97"/>
    <w:rsid w:val="00F56149"/>
    <w:rsid w:val="00F5662D"/>
    <w:rsid w:val="00F56664"/>
    <w:rsid w:val="00F566FA"/>
    <w:rsid w:val="00F5684B"/>
    <w:rsid w:val="00F56858"/>
    <w:rsid w:val="00F56A65"/>
    <w:rsid w:val="00F56CAE"/>
    <w:rsid w:val="00F56E2A"/>
    <w:rsid w:val="00F56F62"/>
    <w:rsid w:val="00F56FE4"/>
    <w:rsid w:val="00F5702A"/>
    <w:rsid w:val="00F571B2"/>
    <w:rsid w:val="00F57242"/>
    <w:rsid w:val="00F57261"/>
    <w:rsid w:val="00F5759C"/>
    <w:rsid w:val="00F57652"/>
    <w:rsid w:val="00F578A0"/>
    <w:rsid w:val="00F578C6"/>
    <w:rsid w:val="00F57983"/>
    <w:rsid w:val="00F57B59"/>
    <w:rsid w:val="00F57C28"/>
    <w:rsid w:val="00F57CDA"/>
    <w:rsid w:val="00F57DD0"/>
    <w:rsid w:val="00F60322"/>
    <w:rsid w:val="00F6033F"/>
    <w:rsid w:val="00F6050B"/>
    <w:rsid w:val="00F6060F"/>
    <w:rsid w:val="00F60610"/>
    <w:rsid w:val="00F609A2"/>
    <w:rsid w:val="00F60B33"/>
    <w:rsid w:val="00F60B76"/>
    <w:rsid w:val="00F60CED"/>
    <w:rsid w:val="00F60CF1"/>
    <w:rsid w:val="00F60D32"/>
    <w:rsid w:val="00F60EE8"/>
    <w:rsid w:val="00F60FD3"/>
    <w:rsid w:val="00F614F6"/>
    <w:rsid w:val="00F616E2"/>
    <w:rsid w:val="00F61737"/>
    <w:rsid w:val="00F61763"/>
    <w:rsid w:val="00F61771"/>
    <w:rsid w:val="00F61AF5"/>
    <w:rsid w:val="00F61C56"/>
    <w:rsid w:val="00F61C61"/>
    <w:rsid w:val="00F61DEC"/>
    <w:rsid w:val="00F62416"/>
    <w:rsid w:val="00F6246C"/>
    <w:rsid w:val="00F624CD"/>
    <w:rsid w:val="00F625E0"/>
    <w:rsid w:val="00F625EB"/>
    <w:rsid w:val="00F62823"/>
    <w:rsid w:val="00F62A53"/>
    <w:rsid w:val="00F62B95"/>
    <w:rsid w:val="00F62D0F"/>
    <w:rsid w:val="00F62DEB"/>
    <w:rsid w:val="00F62E04"/>
    <w:rsid w:val="00F6306C"/>
    <w:rsid w:val="00F630C6"/>
    <w:rsid w:val="00F6311C"/>
    <w:rsid w:val="00F6316D"/>
    <w:rsid w:val="00F632E5"/>
    <w:rsid w:val="00F632F7"/>
    <w:rsid w:val="00F63313"/>
    <w:rsid w:val="00F634FE"/>
    <w:rsid w:val="00F6350E"/>
    <w:rsid w:val="00F63574"/>
    <w:rsid w:val="00F63689"/>
    <w:rsid w:val="00F638A4"/>
    <w:rsid w:val="00F63A15"/>
    <w:rsid w:val="00F63CCF"/>
    <w:rsid w:val="00F63DCB"/>
    <w:rsid w:val="00F63E09"/>
    <w:rsid w:val="00F6405D"/>
    <w:rsid w:val="00F640CC"/>
    <w:rsid w:val="00F6430C"/>
    <w:rsid w:val="00F64641"/>
    <w:rsid w:val="00F646A8"/>
    <w:rsid w:val="00F648CD"/>
    <w:rsid w:val="00F64AE9"/>
    <w:rsid w:val="00F64CC0"/>
    <w:rsid w:val="00F64D31"/>
    <w:rsid w:val="00F64D38"/>
    <w:rsid w:val="00F64DFB"/>
    <w:rsid w:val="00F6505A"/>
    <w:rsid w:val="00F650A8"/>
    <w:rsid w:val="00F6519F"/>
    <w:rsid w:val="00F651FE"/>
    <w:rsid w:val="00F65270"/>
    <w:rsid w:val="00F65546"/>
    <w:rsid w:val="00F65641"/>
    <w:rsid w:val="00F657C2"/>
    <w:rsid w:val="00F65872"/>
    <w:rsid w:val="00F65880"/>
    <w:rsid w:val="00F65953"/>
    <w:rsid w:val="00F65B49"/>
    <w:rsid w:val="00F65B5B"/>
    <w:rsid w:val="00F65D50"/>
    <w:rsid w:val="00F65EE9"/>
    <w:rsid w:val="00F66090"/>
    <w:rsid w:val="00F66266"/>
    <w:rsid w:val="00F662B9"/>
    <w:rsid w:val="00F66433"/>
    <w:rsid w:val="00F66503"/>
    <w:rsid w:val="00F66507"/>
    <w:rsid w:val="00F66553"/>
    <w:rsid w:val="00F665C5"/>
    <w:rsid w:val="00F668C2"/>
    <w:rsid w:val="00F668F8"/>
    <w:rsid w:val="00F668FC"/>
    <w:rsid w:val="00F669C6"/>
    <w:rsid w:val="00F66A33"/>
    <w:rsid w:val="00F66C00"/>
    <w:rsid w:val="00F66CDE"/>
    <w:rsid w:val="00F66E87"/>
    <w:rsid w:val="00F66FEE"/>
    <w:rsid w:val="00F670B6"/>
    <w:rsid w:val="00F672A4"/>
    <w:rsid w:val="00F6737F"/>
    <w:rsid w:val="00F674BA"/>
    <w:rsid w:val="00F67614"/>
    <w:rsid w:val="00F6775D"/>
    <w:rsid w:val="00F67AB2"/>
    <w:rsid w:val="00F67B11"/>
    <w:rsid w:val="00F67DE9"/>
    <w:rsid w:val="00F67EC9"/>
    <w:rsid w:val="00F67F07"/>
    <w:rsid w:val="00F70061"/>
    <w:rsid w:val="00F701AC"/>
    <w:rsid w:val="00F704B0"/>
    <w:rsid w:val="00F7050D"/>
    <w:rsid w:val="00F7075A"/>
    <w:rsid w:val="00F708AB"/>
    <w:rsid w:val="00F70909"/>
    <w:rsid w:val="00F70BD9"/>
    <w:rsid w:val="00F70DA9"/>
    <w:rsid w:val="00F70E7E"/>
    <w:rsid w:val="00F70F42"/>
    <w:rsid w:val="00F71160"/>
    <w:rsid w:val="00F71312"/>
    <w:rsid w:val="00F713CA"/>
    <w:rsid w:val="00F7147A"/>
    <w:rsid w:val="00F714E8"/>
    <w:rsid w:val="00F7168D"/>
    <w:rsid w:val="00F7181F"/>
    <w:rsid w:val="00F71AE3"/>
    <w:rsid w:val="00F71D00"/>
    <w:rsid w:val="00F71D3E"/>
    <w:rsid w:val="00F71E2F"/>
    <w:rsid w:val="00F71ECF"/>
    <w:rsid w:val="00F71EE0"/>
    <w:rsid w:val="00F720D3"/>
    <w:rsid w:val="00F722B8"/>
    <w:rsid w:val="00F72649"/>
    <w:rsid w:val="00F72723"/>
    <w:rsid w:val="00F72742"/>
    <w:rsid w:val="00F72903"/>
    <w:rsid w:val="00F7297E"/>
    <w:rsid w:val="00F729F3"/>
    <w:rsid w:val="00F72C83"/>
    <w:rsid w:val="00F72C8E"/>
    <w:rsid w:val="00F72EF4"/>
    <w:rsid w:val="00F730A7"/>
    <w:rsid w:val="00F730C8"/>
    <w:rsid w:val="00F73133"/>
    <w:rsid w:val="00F732CD"/>
    <w:rsid w:val="00F7337F"/>
    <w:rsid w:val="00F73473"/>
    <w:rsid w:val="00F73477"/>
    <w:rsid w:val="00F73489"/>
    <w:rsid w:val="00F7358B"/>
    <w:rsid w:val="00F7367C"/>
    <w:rsid w:val="00F73761"/>
    <w:rsid w:val="00F738DF"/>
    <w:rsid w:val="00F73CE5"/>
    <w:rsid w:val="00F73E6C"/>
    <w:rsid w:val="00F73FF4"/>
    <w:rsid w:val="00F74186"/>
    <w:rsid w:val="00F7419E"/>
    <w:rsid w:val="00F74298"/>
    <w:rsid w:val="00F743FE"/>
    <w:rsid w:val="00F7440C"/>
    <w:rsid w:val="00F745E8"/>
    <w:rsid w:val="00F746B0"/>
    <w:rsid w:val="00F74776"/>
    <w:rsid w:val="00F74B34"/>
    <w:rsid w:val="00F74C58"/>
    <w:rsid w:val="00F74CBC"/>
    <w:rsid w:val="00F74CC3"/>
    <w:rsid w:val="00F74CDC"/>
    <w:rsid w:val="00F74D6C"/>
    <w:rsid w:val="00F74E69"/>
    <w:rsid w:val="00F74F4E"/>
    <w:rsid w:val="00F75025"/>
    <w:rsid w:val="00F7503B"/>
    <w:rsid w:val="00F751C7"/>
    <w:rsid w:val="00F75242"/>
    <w:rsid w:val="00F75349"/>
    <w:rsid w:val="00F7547F"/>
    <w:rsid w:val="00F7552C"/>
    <w:rsid w:val="00F75588"/>
    <w:rsid w:val="00F75609"/>
    <w:rsid w:val="00F756EF"/>
    <w:rsid w:val="00F75916"/>
    <w:rsid w:val="00F75A37"/>
    <w:rsid w:val="00F75CB1"/>
    <w:rsid w:val="00F75CD6"/>
    <w:rsid w:val="00F75D00"/>
    <w:rsid w:val="00F75D9F"/>
    <w:rsid w:val="00F75E17"/>
    <w:rsid w:val="00F75EE1"/>
    <w:rsid w:val="00F76062"/>
    <w:rsid w:val="00F76170"/>
    <w:rsid w:val="00F766EC"/>
    <w:rsid w:val="00F76BD9"/>
    <w:rsid w:val="00F76CDF"/>
    <w:rsid w:val="00F76DB2"/>
    <w:rsid w:val="00F76DDF"/>
    <w:rsid w:val="00F76E69"/>
    <w:rsid w:val="00F76F0B"/>
    <w:rsid w:val="00F77285"/>
    <w:rsid w:val="00F7738A"/>
    <w:rsid w:val="00F776F3"/>
    <w:rsid w:val="00F777EB"/>
    <w:rsid w:val="00F7794B"/>
    <w:rsid w:val="00F77976"/>
    <w:rsid w:val="00F77ABA"/>
    <w:rsid w:val="00F77AD6"/>
    <w:rsid w:val="00F80115"/>
    <w:rsid w:val="00F80156"/>
    <w:rsid w:val="00F803F9"/>
    <w:rsid w:val="00F8042A"/>
    <w:rsid w:val="00F80470"/>
    <w:rsid w:val="00F804D5"/>
    <w:rsid w:val="00F80556"/>
    <w:rsid w:val="00F8055D"/>
    <w:rsid w:val="00F8055E"/>
    <w:rsid w:val="00F80588"/>
    <w:rsid w:val="00F80664"/>
    <w:rsid w:val="00F80712"/>
    <w:rsid w:val="00F8091C"/>
    <w:rsid w:val="00F809F7"/>
    <w:rsid w:val="00F80B61"/>
    <w:rsid w:val="00F80B86"/>
    <w:rsid w:val="00F80C4A"/>
    <w:rsid w:val="00F80C65"/>
    <w:rsid w:val="00F80F45"/>
    <w:rsid w:val="00F80F64"/>
    <w:rsid w:val="00F80FAC"/>
    <w:rsid w:val="00F814BA"/>
    <w:rsid w:val="00F81864"/>
    <w:rsid w:val="00F81AB6"/>
    <w:rsid w:val="00F81C9F"/>
    <w:rsid w:val="00F81CB3"/>
    <w:rsid w:val="00F81CD2"/>
    <w:rsid w:val="00F81FA4"/>
    <w:rsid w:val="00F820C0"/>
    <w:rsid w:val="00F82139"/>
    <w:rsid w:val="00F82183"/>
    <w:rsid w:val="00F8225B"/>
    <w:rsid w:val="00F82430"/>
    <w:rsid w:val="00F825CE"/>
    <w:rsid w:val="00F82658"/>
    <w:rsid w:val="00F82895"/>
    <w:rsid w:val="00F8296C"/>
    <w:rsid w:val="00F82B0C"/>
    <w:rsid w:val="00F82F47"/>
    <w:rsid w:val="00F83058"/>
    <w:rsid w:val="00F83063"/>
    <w:rsid w:val="00F83164"/>
    <w:rsid w:val="00F833D3"/>
    <w:rsid w:val="00F8366D"/>
    <w:rsid w:val="00F8374B"/>
    <w:rsid w:val="00F837D6"/>
    <w:rsid w:val="00F8382A"/>
    <w:rsid w:val="00F83879"/>
    <w:rsid w:val="00F838FD"/>
    <w:rsid w:val="00F83BAC"/>
    <w:rsid w:val="00F83BCE"/>
    <w:rsid w:val="00F83CC5"/>
    <w:rsid w:val="00F83CE3"/>
    <w:rsid w:val="00F83E4D"/>
    <w:rsid w:val="00F8469A"/>
    <w:rsid w:val="00F847FD"/>
    <w:rsid w:val="00F8483A"/>
    <w:rsid w:val="00F849B9"/>
    <w:rsid w:val="00F84A2B"/>
    <w:rsid w:val="00F84CB2"/>
    <w:rsid w:val="00F84D89"/>
    <w:rsid w:val="00F84EC1"/>
    <w:rsid w:val="00F84ED9"/>
    <w:rsid w:val="00F85037"/>
    <w:rsid w:val="00F85222"/>
    <w:rsid w:val="00F85369"/>
    <w:rsid w:val="00F853E6"/>
    <w:rsid w:val="00F8555B"/>
    <w:rsid w:val="00F85574"/>
    <w:rsid w:val="00F855FA"/>
    <w:rsid w:val="00F857E5"/>
    <w:rsid w:val="00F859F4"/>
    <w:rsid w:val="00F85A2E"/>
    <w:rsid w:val="00F85C05"/>
    <w:rsid w:val="00F85C57"/>
    <w:rsid w:val="00F85C89"/>
    <w:rsid w:val="00F85E7E"/>
    <w:rsid w:val="00F85E85"/>
    <w:rsid w:val="00F86193"/>
    <w:rsid w:val="00F86281"/>
    <w:rsid w:val="00F86498"/>
    <w:rsid w:val="00F86727"/>
    <w:rsid w:val="00F869BA"/>
    <w:rsid w:val="00F86BDB"/>
    <w:rsid w:val="00F86C9C"/>
    <w:rsid w:val="00F86E96"/>
    <w:rsid w:val="00F86FD9"/>
    <w:rsid w:val="00F86FF6"/>
    <w:rsid w:val="00F8712B"/>
    <w:rsid w:val="00F871BF"/>
    <w:rsid w:val="00F871D0"/>
    <w:rsid w:val="00F873DF"/>
    <w:rsid w:val="00F87468"/>
    <w:rsid w:val="00F8757E"/>
    <w:rsid w:val="00F876ED"/>
    <w:rsid w:val="00F877C8"/>
    <w:rsid w:val="00F87900"/>
    <w:rsid w:val="00F87B42"/>
    <w:rsid w:val="00F87BB5"/>
    <w:rsid w:val="00F87BC1"/>
    <w:rsid w:val="00F87C2A"/>
    <w:rsid w:val="00F87D2E"/>
    <w:rsid w:val="00F87D81"/>
    <w:rsid w:val="00F87E4B"/>
    <w:rsid w:val="00F900CE"/>
    <w:rsid w:val="00F901EF"/>
    <w:rsid w:val="00F90328"/>
    <w:rsid w:val="00F90369"/>
    <w:rsid w:val="00F9063D"/>
    <w:rsid w:val="00F90645"/>
    <w:rsid w:val="00F9083A"/>
    <w:rsid w:val="00F90848"/>
    <w:rsid w:val="00F90935"/>
    <w:rsid w:val="00F90ACB"/>
    <w:rsid w:val="00F90B4D"/>
    <w:rsid w:val="00F90CF7"/>
    <w:rsid w:val="00F90E38"/>
    <w:rsid w:val="00F90E4F"/>
    <w:rsid w:val="00F90EA1"/>
    <w:rsid w:val="00F91614"/>
    <w:rsid w:val="00F917C0"/>
    <w:rsid w:val="00F91905"/>
    <w:rsid w:val="00F919C7"/>
    <w:rsid w:val="00F91A36"/>
    <w:rsid w:val="00F91A5F"/>
    <w:rsid w:val="00F91A6F"/>
    <w:rsid w:val="00F91C64"/>
    <w:rsid w:val="00F91DDE"/>
    <w:rsid w:val="00F91EC0"/>
    <w:rsid w:val="00F92048"/>
    <w:rsid w:val="00F92117"/>
    <w:rsid w:val="00F92853"/>
    <w:rsid w:val="00F92889"/>
    <w:rsid w:val="00F92911"/>
    <w:rsid w:val="00F92C14"/>
    <w:rsid w:val="00F92CC8"/>
    <w:rsid w:val="00F92DB2"/>
    <w:rsid w:val="00F92EE6"/>
    <w:rsid w:val="00F92FFF"/>
    <w:rsid w:val="00F932CE"/>
    <w:rsid w:val="00F93484"/>
    <w:rsid w:val="00F93496"/>
    <w:rsid w:val="00F93770"/>
    <w:rsid w:val="00F93842"/>
    <w:rsid w:val="00F93E2D"/>
    <w:rsid w:val="00F93FD8"/>
    <w:rsid w:val="00F94007"/>
    <w:rsid w:val="00F941CE"/>
    <w:rsid w:val="00F943D7"/>
    <w:rsid w:val="00F945BA"/>
    <w:rsid w:val="00F9461F"/>
    <w:rsid w:val="00F94710"/>
    <w:rsid w:val="00F94772"/>
    <w:rsid w:val="00F94F19"/>
    <w:rsid w:val="00F952B2"/>
    <w:rsid w:val="00F9546C"/>
    <w:rsid w:val="00F955EA"/>
    <w:rsid w:val="00F957C7"/>
    <w:rsid w:val="00F95AB4"/>
    <w:rsid w:val="00F95B9C"/>
    <w:rsid w:val="00F95C6C"/>
    <w:rsid w:val="00F95D21"/>
    <w:rsid w:val="00F95FBD"/>
    <w:rsid w:val="00F9604C"/>
    <w:rsid w:val="00F9617C"/>
    <w:rsid w:val="00F961E1"/>
    <w:rsid w:val="00F9624E"/>
    <w:rsid w:val="00F96283"/>
    <w:rsid w:val="00F96321"/>
    <w:rsid w:val="00F9657A"/>
    <w:rsid w:val="00F965C8"/>
    <w:rsid w:val="00F966E1"/>
    <w:rsid w:val="00F9672E"/>
    <w:rsid w:val="00F967D9"/>
    <w:rsid w:val="00F968BE"/>
    <w:rsid w:val="00F96A3B"/>
    <w:rsid w:val="00F96C0C"/>
    <w:rsid w:val="00F96CE7"/>
    <w:rsid w:val="00F96D59"/>
    <w:rsid w:val="00F9706E"/>
    <w:rsid w:val="00F970F2"/>
    <w:rsid w:val="00F9715F"/>
    <w:rsid w:val="00F9736C"/>
    <w:rsid w:val="00F973BD"/>
    <w:rsid w:val="00F97583"/>
    <w:rsid w:val="00F97768"/>
    <w:rsid w:val="00F9776C"/>
    <w:rsid w:val="00F97867"/>
    <w:rsid w:val="00F978DA"/>
    <w:rsid w:val="00F97958"/>
    <w:rsid w:val="00F9799A"/>
    <w:rsid w:val="00F97A73"/>
    <w:rsid w:val="00F97ABB"/>
    <w:rsid w:val="00F97C02"/>
    <w:rsid w:val="00F97D35"/>
    <w:rsid w:val="00F97F7C"/>
    <w:rsid w:val="00FA00CA"/>
    <w:rsid w:val="00FA012D"/>
    <w:rsid w:val="00FA0191"/>
    <w:rsid w:val="00FA0239"/>
    <w:rsid w:val="00FA026F"/>
    <w:rsid w:val="00FA0A27"/>
    <w:rsid w:val="00FA0A2A"/>
    <w:rsid w:val="00FA0AC5"/>
    <w:rsid w:val="00FA0ACF"/>
    <w:rsid w:val="00FA0B48"/>
    <w:rsid w:val="00FA0B61"/>
    <w:rsid w:val="00FA0C8C"/>
    <w:rsid w:val="00FA0CD5"/>
    <w:rsid w:val="00FA0F2C"/>
    <w:rsid w:val="00FA1366"/>
    <w:rsid w:val="00FA136D"/>
    <w:rsid w:val="00FA1400"/>
    <w:rsid w:val="00FA141D"/>
    <w:rsid w:val="00FA14A7"/>
    <w:rsid w:val="00FA159E"/>
    <w:rsid w:val="00FA176A"/>
    <w:rsid w:val="00FA17E7"/>
    <w:rsid w:val="00FA1AFD"/>
    <w:rsid w:val="00FA1B8A"/>
    <w:rsid w:val="00FA1D3A"/>
    <w:rsid w:val="00FA1E9B"/>
    <w:rsid w:val="00FA1EE7"/>
    <w:rsid w:val="00FA1FA5"/>
    <w:rsid w:val="00FA20AD"/>
    <w:rsid w:val="00FA20D4"/>
    <w:rsid w:val="00FA20E2"/>
    <w:rsid w:val="00FA21BC"/>
    <w:rsid w:val="00FA2230"/>
    <w:rsid w:val="00FA22FC"/>
    <w:rsid w:val="00FA2445"/>
    <w:rsid w:val="00FA24EB"/>
    <w:rsid w:val="00FA25EF"/>
    <w:rsid w:val="00FA2AC3"/>
    <w:rsid w:val="00FA2BA2"/>
    <w:rsid w:val="00FA2BA8"/>
    <w:rsid w:val="00FA2C01"/>
    <w:rsid w:val="00FA2DB1"/>
    <w:rsid w:val="00FA2DDE"/>
    <w:rsid w:val="00FA3088"/>
    <w:rsid w:val="00FA33D6"/>
    <w:rsid w:val="00FA3805"/>
    <w:rsid w:val="00FA3849"/>
    <w:rsid w:val="00FA38E2"/>
    <w:rsid w:val="00FA3997"/>
    <w:rsid w:val="00FA3BEE"/>
    <w:rsid w:val="00FA3EED"/>
    <w:rsid w:val="00FA3EEF"/>
    <w:rsid w:val="00FA4113"/>
    <w:rsid w:val="00FA41A0"/>
    <w:rsid w:val="00FA4237"/>
    <w:rsid w:val="00FA450E"/>
    <w:rsid w:val="00FA466C"/>
    <w:rsid w:val="00FA4692"/>
    <w:rsid w:val="00FA49AD"/>
    <w:rsid w:val="00FA4A38"/>
    <w:rsid w:val="00FA4AEB"/>
    <w:rsid w:val="00FA4B22"/>
    <w:rsid w:val="00FA4E92"/>
    <w:rsid w:val="00FA4FB0"/>
    <w:rsid w:val="00FA4FB5"/>
    <w:rsid w:val="00FA4FEB"/>
    <w:rsid w:val="00FA5077"/>
    <w:rsid w:val="00FA5381"/>
    <w:rsid w:val="00FA55B3"/>
    <w:rsid w:val="00FA55E6"/>
    <w:rsid w:val="00FA56C6"/>
    <w:rsid w:val="00FA5728"/>
    <w:rsid w:val="00FA57A5"/>
    <w:rsid w:val="00FA5899"/>
    <w:rsid w:val="00FA5B22"/>
    <w:rsid w:val="00FA5F18"/>
    <w:rsid w:val="00FA6137"/>
    <w:rsid w:val="00FA6140"/>
    <w:rsid w:val="00FA62AE"/>
    <w:rsid w:val="00FA66CB"/>
    <w:rsid w:val="00FA67EF"/>
    <w:rsid w:val="00FA6A03"/>
    <w:rsid w:val="00FA6CED"/>
    <w:rsid w:val="00FA6D9D"/>
    <w:rsid w:val="00FA6F99"/>
    <w:rsid w:val="00FA6FD1"/>
    <w:rsid w:val="00FA706E"/>
    <w:rsid w:val="00FA70CF"/>
    <w:rsid w:val="00FA7108"/>
    <w:rsid w:val="00FA7218"/>
    <w:rsid w:val="00FA735D"/>
    <w:rsid w:val="00FA76AD"/>
    <w:rsid w:val="00FA7713"/>
    <w:rsid w:val="00FA7787"/>
    <w:rsid w:val="00FA78BD"/>
    <w:rsid w:val="00FA79C0"/>
    <w:rsid w:val="00FA7A03"/>
    <w:rsid w:val="00FA7D45"/>
    <w:rsid w:val="00FA7F88"/>
    <w:rsid w:val="00FB0101"/>
    <w:rsid w:val="00FB0244"/>
    <w:rsid w:val="00FB030C"/>
    <w:rsid w:val="00FB04E9"/>
    <w:rsid w:val="00FB069A"/>
    <w:rsid w:val="00FB073E"/>
    <w:rsid w:val="00FB0988"/>
    <w:rsid w:val="00FB0A6D"/>
    <w:rsid w:val="00FB0A7C"/>
    <w:rsid w:val="00FB0BD6"/>
    <w:rsid w:val="00FB0CED"/>
    <w:rsid w:val="00FB0D25"/>
    <w:rsid w:val="00FB0E80"/>
    <w:rsid w:val="00FB0EE6"/>
    <w:rsid w:val="00FB10EF"/>
    <w:rsid w:val="00FB123C"/>
    <w:rsid w:val="00FB13F3"/>
    <w:rsid w:val="00FB1541"/>
    <w:rsid w:val="00FB1834"/>
    <w:rsid w:val="00FB194D"/>
    <w:rsid w:val="00FB1AFD"/>
    <w:rsid w:val="00FB1B24"/>
    <w:rsid w:val="00FB1CCA"/>
    <w:rsid w:val="00FB1EF2"/>
    <w:rsid w:val="00FB2029"/>
    <w:rsid w:val="00FB2073"/>
    <w:rsid w:val="00FB20D1"/>
    <w:rsid w:val="00FB20FC"/>
    <w:rsid w:val="00FB226F"/>
    <w:rsid w:val="00FB2387"/>
    <w:rsid w:val="00FB256B"/>
    <w:rsid w:val="00FB27E0"/>
    <w:rsid w:val="00FB281D"/>
    <w:rsid w:val="00FB2843"/>
    <w:rsid w:val="00FB284D"/>
    <w:rsid w:val="00FB2AA6"/>
    <w:rsid w:val="00FB2B71"/>
    <w:rsid w:val="00FB2E58"/>
    <w:rsid w:val="00FB2F69"/>
    <w:rsid w:val="00FB302F"/>
    <w:rsid w:val="00FB3137"/>
    <w:rsid w:val="00FB318C"/>
    <w:rsid w:val="00FB34E0"/>
    <w:rsid w:val="00FB358E"/>
    <w:rsid w:val="00FB3667"/>
    <w:rsid w:val="00FB3675"/>
    <w:rsid w:val="00FB3680"/>
    <w:rsid w:val="00FB370A"/>
    <w:rsid w:val="00FB37A8"/>
    <w:rsid w:val="00FB3977"/>
    <w:rsid w:val="00FB3A86"/>
    <w:rsid w:val="00FB3D15"/>
    <w:rsid w:val="00FB3E37"/>
    <w:rsid w:val="00FB3EAB"/>
    <w:rsid w:val="00FB3F01"/>
    <w:rsid w:val="00FB3F7F"/>
    <w:rsid w:val="00FB409A"/>
    <w:rsid w:val="00FB40A5"/>
    <w:rsid w:val="00FB4141"/>
    <w:rsid w:val="00FB41F3"/>
    <w:rsid w:val="00FB4382"/>
    <w:rsid w:val="00FB4396"/>
    <w:rsid w:val="00FB4437"/>
    <w:rsid w:val="00FB44A4"/>
    <w:rsid w:val="00FB45FB"/>
    <w:rsid w:val="00FB4625"/>
    <w:rsid w:val="00FB467A"/>
    <w:rsid w:val="00FB46C1"/>
    <w:rsid w:val="00FB479A"/>
    <w:rsid w:val="00FB489C"/>
    <w:rsid w:val="00FB48CF"/>
    <w:rsid w:val="00FB4999"/>
    <w:rsid w:val="00FB4AE2"/>
    <w:rsid w:val="00FB4B39"/>
    <w:rsid w:val="00FB4B7F"/>
    <w:rsid w:val="00FB4CE5"/>
    <w:rsid w:val="00FB5093"/>
    <w:rsid w:val="00FB5178"/>
    <w:rsid w:val="00FB5241"/>
    <w:rsid w:val="00FB5346"/>
    <w:rsid w:val="00FB5470"/>
    <w:rsid w:val="00FB55DE"/>
    <w:rsid w:val="00FB577B"/>
    <w:rsid w:val="00FB58FC"/>
    <w:rsid w:val="00FB5956"/>
    <w:rsid w:val="00FB59AB"/>
    <w:rsid w:val="00FB5A15"/>
    <w:rsid w:val="00FB5AE6"/>
    <w:rsid w:val="00FB5B31"/>
    <w:rsid w:val="00FB5BE0"/>
    <w:rsid w:val="00FB5C2E"/>
    <w:rsid w:val="00FB5C58"/>
    <w:rsid w:val="00FB5D90"/>
    <w:rsid w:val="00FB5E1D"/>
    <w:rsid w:val="00FB5E34"/>
    <w:rsid w:val="00FB5E74"/>
    <w:rsid w:val="00FB5E7E"/>
    <w:rsid w:val="00FB62A5"/>
    <w:rsid w:val="00FB645E"/>
    <w:rsid w:val="00FB66C4"/>
    <w:rsid w:val="00FB688D"/>
    <w:rsid w:val="00FB68AC"/>
    <w:rsid w:val="00FB68C7"/>
    <w:rsid w:val="00FB6AAB"/>
    <w:rsid w:val="00FB6E3C"/>
    <w:rsid w:val="00FB7079"/>
    <w:rsid w:val="00FB718F"/>
    <w:rsid w:val="00FB7448"/>
    <w:rsid w:val="00FB746B"/>
    <w:rsid w:val="00FB75B1"/>
    <w:rsid w:val="00FB7868"/>
    <w:rsid w:val="00FB795F"/>
    <w:rsid w:val="00FB79D2"/>
    <w:rsid w:val="00FB7BB3"/>
    <w:rsid w:val="00FB7C57"/>
    <w:rsid w:val="00FB7E94"/>
    <w:rsid w:val="00FB7EA3"/>
    <w:rsid w:val="00FC005C"/>
    <w:rsid w:val="00FC0170"/>
    <w:rsid w:val="00FC02D4"/>
    <w:rsid w:val="00FC04F6"/>
    <w:rsid w:val="00FC077C"/>
    <w:rsid w:val="00FC07AD"/>
    <w:rsid w:val="00FC0967"/>
    <w:rsid w:val="00FC0968"/>
    <w:rsid w:val="00FC0BA5"/>
    <w:rsid w:val="00FC0C0F"/>
    <w:rsid w:val="00FC0DA1"/>
    <w:rsid w:val="00FC0FDA"/>
    <w:rsid w:val="00FC110F"/>
    <w:rsid w:val="00FC117B"/>
    <w:rsid w:val="00FC1243"/>
    <w:rsid w:val="00FC1261"/>
    <w:rsid w:val="00FC12B3"/>
    <w:rsid w:val="00FC12B9"/>
    <w:rsid w:val="00FC13EA"/>
    <w:rsid w:val="00FC17E1"/>
    <w:rsid w:val="00FC18FE"/>
    <w:rsid w:val="00FC1976"/>
    <w:rsid w:val="00FC1A15"/>
    <w:rsid w:val="00FC1AA8"/>
    <w:rsid w:val="00FC1BBA"/>
    <w:rsid w:val="00FC1EB8"/>
    <w:rsid w:val="00FC22EB"/>
    <w:rsid w:val="00FC2367"/>
    <w:rsid w:val="00FC2461"/>
    <w:rsid w:val="00FC2485"/>
    <w:rsid w:val="00FC24D4"/>
    <w:rsid w:val="00FC26EA"/>
    <w:rsid w:val="00FC2B92"/>
    <w:rsid w:val="00FC31FD"/>
    <w:rsid w:val="00FC32AC"/>
    <w:rsid w:val="00FC33E8"/>
    <w:rsid w:val="00FC33F1"/>
    <w:rsid w:val="00FC34EC"/>
    <w:rsid w:val="00FC3772"/>
    <w:rsid w:val="00FC38F6"/>
    <w:rsid w:val="00FC39AA"/>
    <w:rsid w:val="00FC3BA1"/>
    <w:rsid w:val="00FC3D06"/>
    <w:rsid w:val="00FC4201"/>
    <w:rsid w:val="00FC44FB"/>
    <w:rsid w:val="00FC456A"/>
    <w:rsid w:val="00FC465D"/>
    <w:rsid w:val="00FC4878"/>
    <w:rsid w:val="00FC495B"/>
    <w:rsid w:val="00FC49B6"/>
    <w:rsid w:val="00FC4A1A"/>
    <w:rsid w:val="00FC4D30"/>
    <w:rsid w:val="00FC4FA0"/>
    <w:rsid w:val="00FC53D1"/>
    <w:rsid w:val="00FC5438"/>
    <w:rsid w:val="00FC54B2"/>
    <w:rsid w:val="00FC563B"/>
    <w:rsid w:val="00FC56E5"/>
    <w:rsid w:val="00FC5819"/>
    <w:rsid w:val="00FC5853"/>
    <w:rsid w:val="00FC5AF2"/>
    <w:rsid w:val="00FC5C83"/>
    <w:rsid w:val="00FC5DBA"/>
    <w:rsid w:val="00FC5DCF"/>
    <w:rsid w:val="00FC5F00"/>
    <w:rsid w:val="00FC5F04"/>
    <w:rsid w:val="00FC5F09"/>
    <w:rsid w:val="00FC5FB9"/>
    <w:rsid w:val="00FC633D"/>
    <w:rsid w:val="00FC64D1"/>
    <w:rsid w:val="00FC657C"/>
    <w:rsid w:val="00FC67AC"/>
    <w:rsid w:val="00FC69CE"/>
    <w:rsid w:val="00FC6EBE"/>
    <w:rsid w:val="00FC6F71"/>
    <w:rsid w:val="00FC6FE3"/>
    <w:rsid w:val="00FC708E"/>
    <w:rsid w:val="00FC72A2"/>
    <w:rsid w:val="00FC7307"/>
    <w:rsid w:val="00FC74E9"/>
    <w:rsid w:val="00FC777F"/>
    <w:rsid w:val="00FC789E"/>
    <w:rsid w:val="00FC7B22"/>
    <w:rsid w:val="00FC7BB6"/>
    <w:rsid w:val="00FC7C87"/>
    <w:rsid w:val="00FC7CA9"/>
    <w:rsid w:val="00FC7D44"/>
    <w:rsid w:val="00FC7DB3"/>
    <w:rsid w:val="00FD01D5"/>
    <w:rsid w:val="00FD01DC"/>
    <w:rsid w:val="00FD01FD"/>
    <w:rsid w:val="00FD0209"/>
    <w:rsid w:val="00FD0261"/>
    <w:rsid w:val="00FD0332"/>
    <w:rsid w:val="00FD05BA"/>
    <w:rsid w:val="00FD0830"/>
    <w:rsid w:val="00FD0914"/>
    <w:rsid w:val="00FD0A50"/>
    <w:rsid w:val="00FD0A67"/>
    <w:rsid w:val="00FD0E8D"/>
    <w:rsid w:val="00FD0FC2"/>
    <w:rsid w:val="00FD1098"/>
    <w:rsid w:val="00FD12C4"/>
    <w:rsid w:val="00FD1499"/>
    <w:rsid w:val="00FD14D7"/>
    <w:rsid w:val="00FD1542"/>
    <w:rsid w:val="00FD156C"/>
    <w:rsid w:val="00FD1666"/>
    <w:rsid w:val="00FD17AB"/>
    <w:rsid w:val="00FD17B0"/>
    <w:rsid w:val="00FD1817"/>
    <w:rsid w:val="00FD18A6"/>
    <w:rsid w:val="00FD1950"/>
    <w:rsid w:val="00FD19E8"/>
    <w:rsid w:val="00FD1C0E"/>
    <w:rsid w:val="00FD1D03"/>
    <w:rsid w:val="00FD1D39"/>
    <w:rsid w:val="00FD1DAF"/>
    <w:rsid w:val="00FD1FE6"/>
    <w:rsid w:val="00FD2136"/>
    <w:rsid w:val="00FD230D"/>
    <w:rsid w:val="00FD23B7"/>
    <w:rsid w:val="00FD23BE"/>
    <w:rsid w:val="00FD23C0"/>
    <w:rsid w:val="00FD245B"/>
    <w:rsid w:val="00FD2615"/>
    <w:rsid w:val="00FD26CB"/>
    <w:rsid w:val="00FD291B"/>
    <w:rsid w:val="00FD292D"/>
    <w:rsid w:val="00FD29FB"/>
    <w:rsid w:val="00FD2AE3"/>
    <w:rsid w:val="00FD2D32"/>
    <w:rsid w:val="00FD2DD8"/>
    <w:rsid w:val="00FD2F20"/>
    <w:rsid w:val="00FD310E"/>
    <w:rsid w:val="00FD3116"/>
    <w:rsid w:val="00FD3253"/>
    <w:rsid w:val="00FD3553"/>
    <w:rsid w:val="00FD383D"/>
    <w:rsid w:val="00FD3868"/>
    <w:rsid w:val="00FD3A5C"/>
    <w:rsid w:val="00FD3B41"/>
    <w:rsid w:val="00FD3D2C"/>
    <w:rsid w:val="00FD3D7C"/>
    <w:rsid w:val="00FD3E55"/>
    <w:rsid w:val="00FD3FBC"/>
    <w:rsid w:val="00FD4069"/>
    <w:rsid w:val="00FD44BA"/>
    <w:rsid w:val="00FD465E"/>
    <w:rsid w:val="00FD467A"/>
    <w:rsid w:val="00FD477C"/>
    <w:rsid w:val="00FD47EF"/>
    <w:rsid w:val="00FD4E62"/>
    <w:rsid w:val="00FD4E7C"/>
    <w:rsid w:val="00FD4E86"/>
    <w:rsid w:val="00FD4F16"/>
    <w:rsid w:val="00FD4F7B"/>
    <w:rsid w:val="00FD5221"/>
    <w:rsid w:val="00FD534F"/>
    <w:rsid w:val="00FD54B1"/>
    <w:rsid w:val="00FD54D1"/>
    <w:rsid w:val="00FD558E"/>
    <w:rsid w:val="00FD585B"/>
    <w:rsid w:val="00FD5882"/>
    <w:rsid w:val="00FD58AB"/>
    <w:rsid w:val="00FD58E8"/>
    <w:rsid w:val="00FD58FE"/>
    <w:rsid w:val="00FD59A3"/>
    <w:rsid w:val="00FD5E9B"/>
    <w:rsid w:val="00FD6286"/>
    <w:rsid w:val="00FD63F3"/>
    <w:rsid w:val="00FD6435"/>
    <w:rsid w:val="00FD64A3"/>
    <w:rsid w:val="00FD6515"/>
    <w:rsid w:val="00FD6550"/>
    <w:rsid w:val="00FD65EA"/>
    <w:rsid w:val="00FD6718"/>
    <w:rsid w:val="00FD67E2"/>
    <w:rsid w:val="00FD6901"/>
    <w:rsid w:val="00FD691A"/>
    <w:rsid w:val="00FD6955"/>
    <w:rsid w:val="00FD697B"/>
    <w:rsid w:val="00FD6AD9"/>
    <w:rsid w:val="00FD6ADB"/>
    <w:rsid w:val="00FD70F6"/>
    <w:rsid w:val="00FD7144"/>
    <w:rsid w:val="00FD722C"/>
    <w:rsid w:val="00FD731B"/>
    <w:rsid w:val="00FD73B8"/>
    <w:rsid w:val="00FD73F7"/>
    <w:rsid w:val="00FD7537"/>
    <w:rsid w:val="00FD75BD"/>
    <w:rsid w:val="00FD76DF"/>
    <w:rsid w:val="00FD7863"/>
    <w:rsid w:val="00FD7D61"/>
    <w:rsid w:val="00FD7EB6"/>
    <w:rsid w:val="00FD7FE1"/>
    <w:rsid w:val="00FE0107"/>
    <w:rsid w:val="00FE01AE"/>
    <w:rsid w:val="00FE028E"/>
    <w:rsid w:val="00FE02F8"/>
    <w:rsid w:val="00FE035F"/>
    <w:rsid w:val="00FE03B3"/>
    <w:rsid w:val="00FE06D8"/>
    <w:rsid w:val="00FE082B"/>
    <w:rsid w:val="00FE099A"/>
    <w:rsid w:val="00FE0AA0"/>
    <w:rsid w:val="00FE0AE4"/>
    <w:rsid w:val="00FE0B85"/>
    <w:rsid w:val="00FE0BB1"/>
    <w:rsid w:val="00FE0C70"/>
    <w:rsid w:val="00FE0CE7"/>
    <w:rsid w:val="00FE1071"/>
    <w:rsid w:val="00FE10AE"/>
    <w:rsid w:val="00FE10F4"/>
    <w:rsid w:val="00FE11D6"/>
    <w:rsid w:val="00FE1218"/>
    <w:rsid w:val="00FE13F2"/>
    <w:rsid w:val="00FE15D8"/>
    <w:rsid w:val="00FE161B"/>
    <w:rsid w:val="00FE171E"/>
    <w:rsid w:val="00FE18B6"/>
    <w:rsid w:val="00FE1935"/>
    <w:rsid w:val="00FE1C16"/>
    <w:rsid w:val="00FE1C3B"/>
    <w:rsid w:val="00FE1C66"/>
    <w:rsid w:val="00FE1F1F"/>
    <w:rsid w:val="00FE2190"/>
    <w:rsid w:val="00FE2400"/>
    <w:rsid w:val="00FE24F4"/>
    <w:rsid w:val="00FE267A"/>
    <w:rsid w:val="00FE2688"/>
    <w:rsid w:val="00FE26F0"/>
    <w:rsid w:val="00FE273D"/>
    <w:rsid w:val="00FE2761"/>
    <w:rsid w:val="00FE276C"/>
    <w:rsid w:val="00FE2A8E"/>
    <w:rsid w:val="00FE2BB8"/>
    <w:rsid w:val="00FE2CD1"/>
    <w:rsid w:val="00FE2CF0"/>
    <w:rsid w:val="00FE2CF1"/>
    <w:rsid w:val="00FE2D9B"/>
    <w:rsid w:val="00FE2EAB"/>
    <w:rsid w:val="00FE2EDA"/>
    <w:rsid w:val="00FE3071"/>
    <w:rsid w:val="00FE3168"/>
    <w:rsid w:val="00FE3177"/>
    <w:rsid w:val="00FE31AE"/>
    <w:rsid w:val="00FE3227"/>
    <w:rsid w:val="00FE3239"/>
    <w:rsid w:val="00FE32A4"/>
    <w:rsid w:val="00FE3389"/>
    <w:rsid w:val="00FE3579"/>
    <w:rsid w:val="00FE3632"/>
    <w:rsid w:val="00FE3724"/>
    <w:rsid w:val="00FE37C0"/>
    <w:rsid w:val="00FE3993"/>
    <w:rsid w:val="00FE3A37"/>
    <w:rsid w:val="00FE3C8E"/>
    <w:rsid w:val="00FE3D4A"/>
    <w:rsid w:val="00FE3EF8"/>
    <w:rsid w:val="00FE4430"/>
    <w:rsid w:val="00FE4472"/>
    <w:rsid w:val="00FE44D8"/>
    <w:rsid w:val="00FE456B"/>
    <w:rsid w:val="00FE4C75"/>
    <w:rsid w:val="00FE4E2D"/>
    <w:rsid w:val="00FE4FBA"/>
    <w:rsid w:val="00FE50BC"/>
    <w:rsid w:val="00FE52EE"/>
    <w:rsid w:val="00FE535B"/>
    <w:rsid w:val="00FE5521"/>
    <w:rsid w:val="00FE552C"/>
    <w:rsid w:val="00FE55A0"/>
    <w:rsid w:val="00FE57F2"/>
    <w:rsid w:val="00FE5829"/>
    <w:rsid w:val="00FE58B6"/>
    <w:rsid w:val="00FE596A"/>
    <w:rsid w:val="00FE5AE9"/>
    <w:rsid w:val="00FE5AEC"/>
    <w:rsid w:val="00FE5B8D"/>
    <w:rsid w:val="00FE5BC8"/>
    <w:rsid w:val="00FE5C1E"/>
    <w:rsid w:val="00FE5C7D"/>
    <w:rsid w:val="00FE5CBC"/>
    <w:rsid w:val="00FE5E42"/>
    <w:rsid w:val="00FE5F6B"/>
    <w:rsid w:val="00FE5FEF"/>
    <w:rsid w:val="00FE60A0"/>
    <w:rsid w:val="00FE6179"/>
    <w:rsid w:val="00FE6235"/>
    <w:rsid w:val="00FE625C"/>
    <w:rsid w:val="00FE63ED"/>
    <w:rsid w:val="00FE64B5"/>
    <w:rsid w:val="00FE66BC"/>
    <w:rsid w:val="00FE6733"/>
    <w:rsid w:val="00FE69A6"/>
    <w:rsid w:val="00FE69CD"/>
    <w:rsid w:val="00FE6A04"/>
    <w:rsid w:val="00FE6A57"/>
    <w:rsid w:val="00FE6B80"/>
    <w:rsid w:val="00FE6B9B"/>
    <w:rsid w:val="00FE6C35"/>
    <w:rsid w:val="00FE6C9C"/>
    <w:rsid w:val="00FE6CBE"/>
    <w:rsid w:val="00FE6CE2"/>
    <w:rsid w:val="00FE6D83"/>
    <w:rsid w:val="00FE6E2E"/>
    <w:rsid w:val="00FE6E6D"/>
    <w:rsid w:val="00FE6FB1"/>
    <w:rsid w:val="00FE7038"/>
    <w:rsid w:val="00FE7069"/>
    <w:rsid w:val="00FE71A0"/>
    <w:rsid w:val="00FE74D5"/>
    <w:rsid w:val="00FE7628"/>
    <w:rsid w:val="00FE76E3"/>
    <w:rsid w:val="00FE76F7"/>
    <w:rsid w:val="00FE77C1"/>
    <w:rsid w:val="00FE780A"/>
    <w:rsid w:val="00FE78D1"/>
    <w:rsid w:val="00FE797B"/>
    <w:rsid w:val="00FE7E92"/>
    <w:rsid w:val="00FF03D5"/>
    <w:rsid w:val="00FF054A"/>
    <w:rsid w:val="00FF0606"/>
    <w:rsid w:val="00FF086B"/>
    <w:rsid w:val="00FF0997"/>
    <w:rsid w:val="00FF0CFC"/>
    <w:rsid w:val="00FF0DA7"/>
    <w:rsid w:val="00FF0E4E"/>
    <w:rsid w:val="00FF0ED9"/>
    <w:rsid w:val="00FF1359"/>
    <w:rsid w:val="00FF140E"/>
    <w:rsid w:val="00FF1438"/>
    <w:rsid w:val="00FF1572"/>
    <w:rsid w:val="00FF15DD"/>
    <w:rsid w:val="00FF19FC"/>
    <w:rsid w:val="00FF1B12"/>
    <w:rsid w:val="00FF1C51"/>
    <w:rsid w:val="00FF1CE8"/>
    <w:rsid w:val="00FF1E5E"/>
    <w:rsid w:val="00FF21CD"/>
    <w:rsid w:val="00FF241A"/>
    <w:rsid w:val="00FF2519"/>
    <w:rsid w:val="00FF2532"/>
    <w:rsid w:val="00FF25DB"/>
    <w:rsid w:val="00FF261B"/>
    <w:rsid w:val="00FF264A"/>
    <w:rsid w:val="00FF267F"/>
    <w:rsid w:val="00FF26F7"/>
    <w:rsid w:val="00FF2734"/>
    <w:rsid w:val="00FF27D5"/>
    <w:rsid w:val="00FF2984"/>
    <w:rsid w:val="00FF29CF"/>
    <w:rsid w:val="00FF29F9"/>
    <w:rsid w:val="00FF2CE1"/>
    <w:rsid w:val="00FF2D8D"/>
    <w:rsid w:val="00FF2EA0"/>
    <w:rsid w:val="00FF2EAF"/>
    <w:rsid w:val="00FF3102"/>
    <w:rsid w:val="00FF31C3"/>
    <w:rsid w:val="00FF3230"/>
    <w:rsid w:val="00FF3617"/>
    <w:rsid w:val="00FF3652"/>
    <w:rsid w:val="00FF365D"/>
    <w:rsid w:val="00FF3664"/>
    <w:rsid w:val="00FF3753"/>
    <w:rsid w:val="00FF382C"/>
    <w:rsid w:val="00FF3A70"/>
    <w:rsid w:val="00FF3D00"/>
    <w:rsid w:val="00FF3D49"/>
    <w:rsid w:val="00FF3D6F"/>
    <w:rsid w:val="00FF3DA9"/>
    <w:rsid w:val="00FF3DC6"/>
    <w:rsid w:val="00FF3EC6"/>
    <w:rsid w:val="00FF3FB5"/>
    <w:rsid w:val="00FF416C"/>
    <w:rsid w:val="00FF418D"/>
    <w:rsid w:val="00FF4214"/>
    <w:rsid w:val="00FF433E"/>
    <w:rsid w:val="00FF45B9"/>
    <w:rsid w:val="00FF4629"/>
    <w:rsid w:val="00FF4718"/>
    <w:rsid w:val="00FF471A"/>
    <w:rsid w:val="00FF47A0"/>
    <w:rsid w:val="00FF48F6"/>
    <w:rsid w:val="00FF4B89"/>
    <w:rsid w:val="00FF4D58"/>
    <w:rsid w:val="00FF4EF2"/>
    <w:rsid w:val="00FF4EFD"/>
    <w:rsid w:val="00FF4F37"/>
    <w:rsid w:val="00FF4F64"/>
    <w:rsid w:val="00FF4FC3"/>
    <w:rsid w:val="00FF52D5"/>
    <w:rsid w:val="00FF5539"/>
    <w:rsid w:val="00FF5659"/>
    <w:rsid w:val="00FF56EC"/>
    <w:rsid w:val="00FF5AEC"/>
    <w:rsid w:val="00FF5C5C"/>
    <w:rsid w:val="00FF5D25"/>
    <w:rsid w:val="00FF5DB2"/>
    <w:rsid w:val="00FF5E26"/>
    <w:rsid w:val="00FF5F7A"/>
    <w:rsid w:val="00FF60AD"/>
    <w:rsid w:val="00FF627D"/>
    <w:rsid w:val="00FF65F9"/>
    <w:rsid w:val="00FF6639"/>
    <w:rsid w:val="00FF6658"/>
    <w:rsid w:val="00FF68A4"/>
    <w:rsid w:val="00FF6A15"/>
    <w:rsid w:val="00FF6A1F"/>
    <w:rsid w:val="00FF6B23"/>
    <w:rsid w:val="00FF6B3B"/>
    <w:rsid w:val="00FF6FCC"/>
    <w:rsid w:val="00FF732F"/>
    <w:rsid w:val="00FF7473"/>
    <w:rsid w:val="00FF7815"/>
    <w:rsid w:val="00FF7919"/>
    <w:rsid w:val="00FF79E6"/>
    <w:rsid w:val="00FF7BCD"/>
    <w:rsid w:val="00FF7BE7"/>
    <w:rsid w:val="627CF6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position-horizontal:center" fillcolor="white">
      <v:fill color="white"/>
      <v:shadow on="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0" w:unhideWhenUsed="0"/>
    <w:lsdException w:name="Emphasis" w:semiHidden="0" w:uiPriority="20" w:unhideWhenUsed="0"/>
    <w:lsdException w:name="Normal (Web)" w:uiPriority="0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ABD"/>
    <w:pPr>
      <w:widowControl w:val="0"/>
      <w:tabs>
        <w:tab w:val="left" w:pos="288"/>
        <w:tab w:val="left" w:pos="576"/>
      </w:tabs>
      <w:spacing w:line="288" w:lineRule="auto"/>
      <w:jc w:val="both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857"/>
    <w:pPr>
      <w:numPr>
        <w:numId w:val="1"/>
      </w:numPr>
      <w:tabs>
        <w:tab w:val="left" w:pos="864"/>
        <w:tab w:val="left" w:pos="1008"/>
      </w:tabs>
      <w:ind w:left="0" w:firstLine="0"/>
      <w:outlineLvl w:val="0"/>
    </w:pPr>
    <w:rPr>
      <w:rFonts w:eastAsia="Times New Roman"/>
      <w:bCs/>
      <w:color w:val="008000"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660"/>
    <w:pPr>
      <w:keepNext/>
      <w:numPr>
        <w:numId w:val="2"/>
      </w:numPr>
      <w:tabs>
        <w:tab w:val="left" w:pos="1800"/>
      </w:tabs>
      <w:outlineLvl w:val="1"/>
    </w:pPr>
    <w:rPr>
      <w:rFonts w:eastAsia="Times New Roman"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4D1"/>
    <w:pPr>
      <w:numPr>
        <w:numId w:val="3"/>
      </w:numPr>
      <w:tabs>
        <w:tab w:val="clear" w:pos="288"/>
        <w:tab w:val="left" w:pos="144"/>
      </w:tabs>
      <w:ind w:left="0" w:firstLine="288"/>
      <w:textboxTightWrap w:val="allLines"/>
      <w:outlineLvl w:val="2"/>
    </w:pPr>
    <w:rPr>
      <w:rFonts w:eastAsia="Times New Roman"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766E"/>
    <w:pPr>
      <w:numPr>
        <w:numId w:val="4"/>
      </w:numPr>
      <w:tabs>
        <w:tab w:val="clear" w:pos="288"/>
      </w:tabs>
      <w:outlineLvl w:val="3"/>
    </w:pPr>
    <w:rPr>
      <w:rFonts w:eastAsia="Times New Roman"/>
      <w:b/>
      <w:bCs/>
      <w:color w:val="FF0000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327869"/>
    <w:pPr>
      <w:numPr>
        <w:numId w:val="9"/>
      </w:numPr>
      <w:tabs>
        <w:tab w:val="clear" w:pos="720"/>
      </w:tabs>
      <w:ind w:firstLine="288"/>
      <w:outlineLvl w:val="4"/>
    </w:pPr>
    <w:rPr>
      <w:rFonts w:eastAsia="Times New Roman"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75A1F"/>
    <w:pPr>
      <w:numPr>
        <w:numId w:val="7"/>
      </w:numPr>
      <w:tabs>
        <w:tab w:val="clear" w:pos="288"/>
        <w:tab w:val="right" w:pos="576"/>
      </w:tabs>
      <w:ind w:left="0" w:firstLine="0"/>
      <w:outlineLvl w:val="5"/>
    </w:pPr>
    <w:rPr>
      <w:rFonts w:eastAsia="Times New Roman"/>
      <w:b/>
      <w:bCs/>
      <w:caps/>
      <w:color w:val="FF00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C0E1E"/>
    <w:pPr>
      <w:numPr>
        <w:numId w:val="5"/>
      </w:numPr>
      <w:ind w:firstLine="288"/>
      <w:outlineLvl w:val="6"/>
    </w:pPr>
    <w:rPr>
      <w:rFonts w:eastAsia="Times New Roman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4A1A35"/>
    <w:pPr>
      <w:keepNext/>
      <w:keepLines/>
      <w:numPr>
        <w:numId w:val="8"/>
      </w:numPr>
      <w:tabs>
        <w:tab w:val="center" w:leader="dot" w:pos="4608"/>
        <w:tab w:val="center" w:pos="4896"/>
      </w:tabs>
      <w:outlineLvl w:val="7"/>
    </w:pPr>
    <w:rPr>
      <w:rFonts w:eastAsia="Times New Roman"/>
      <w:color w:val="7030A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7C73A3"/>
    <w:pPr>
      <w:numPr>
        <w:numId w:val="11"/>
      </w:numPr>
      <w:ind w:left="0" w:firstLine="144"/>
      <w:outlineLvl w:val="8"/>
    </w:pPr>
    <w:rPr>
      <w:rFonts w:eastAsia="Times New Roman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7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7B8"/>
  </w:style>
  <w:style w:type="paragraph" w:styleId="Footer">
    <w:name w:val="footer"/>
    <w:basedOn w:val="Normal"/>
    <w:link w:val="FooterChar"/>
    <w:uiPriority w:val="99"/>
    <w:unhideWhenUsed/>
    <w:rsid w:val="00A367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7B8"/>
  </w:style>
  <w:style w:type="character" w:customStyle="1" w:styleId="Heading1Char">
    <w:name w:val="Heading 1 Char"/>
    <w:basedOn w:val="DefaultParagraphFont"/>
    <w:link w:val="Heading1"/>
    <w:uiPriority w:val="9"/>
    <w:rsid w:val="00895857"/>
    <w:rPr>
      <w:rFonts w:ascii="Times New Roman" w:eastAsia="Times New Roman" w:hAnsi="Times New Roman"/>
      <w:bCs/>
      <w:color w:val="008000"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4660"/>
    <w:rPr>
      <w:rFonts w:ascii="Times New Roman" w:eastAsia="Times New Roman" w:hAnsi="Times New Roman"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64D1"/>
    <w:rPr>
      <w:rFonts w:ascii="Times New Roman" w:eastAsia="Times New Roman" w:hAnsi="Times New Roman"/>
      <w:bCs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2133F2"/>
    <w:pPr>
      <w:ind w:left="432"/>
    </w:pPr>
  </w:style>
  <w:style w:type="character" w:customStyle="1" w:styleId="Heading4Char">
    <w:name w:val="Heading 4 Char"/>
    <w:basedOn w:val="DefaultParagraphFont"/>
    <w:link w:val="Heading4"/>
    <w:uiPriority w:val="9"/>
    <w:rsid w:val="00E5766E"/>
    <w:rPr>
      <w:rFonts w:ascii="Times New Roman" w:eastAsia="Times New Roman" w:hAnsi="Times New Roman"/>
      <w:b/>
      <w:bCs/>
      <w:color w:val="FF0000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327869"/>
    <w:rPr>
      <w:rFonts w:ascii="Times New Roman" w:eastAsia="Times New Roman" w:hAnsi="Times New Roman"/>
      <w:bCs/>
      <w:i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404B5"/>
    <w:pPr>
      <w:jc w:val="left"/>
      <w:outlineLvl w:val="0"/>
    </w:pPr>
    <w:rPr>
      <w:rFonts w:eastAsia="Times New Roman"/>
      <w:b/>
      <w:bCs/>
      <w:color w:val="FF3399"/>
      <w:kern w:val="28"/>
      <w:sz w:val="32"/>
      <w:szCs w:val="32"/>
      <w:u w:val="double"/>
    </w:rPr>
  </w:style>
  <w:style w:type="character" w:customStyle="1" w:styleId="TitleChar">
    <w:name w:val="Title Char"/>
    <w:basedOn w:val="DefaultParagraphFont"/>
    <w:link w:val="Title"/>
    <w:uiPriority w:val="10"/>
    <w:rsid w:val="006404B5"/>
    <w:rPr>
      <w:rFonts w:ascii="Times New Roman" w:eastAsia="Times New Roman" w:hAnsi="Times New Roman"/>
      <w:b/>
      <w:bCs/>
      <w:color w:val="FF3399"/>
      <w:kern w:val="28"/>
      <w:sz w:val="32"/>
      <w:szCs w:val="32"/>
      <w:u w:val="double"/>
    </w:rPr>
  </w:style>
  <w:style w:type="character" w:customStyle="1" w:styleId="Heading6Char">
    <w:name w:val="Heading 6 Char"/>
    <w:basedOn w:val="DefaultParagraphFont"/>
    <w:link w:val="Heading6"/>
    <w:uiPriority w:val="9"/>
    <w:rsid w:val="00A75A1F"/>
    <w:rPr>
      <w:rFonts w:ascii="Times New Roman" w:eastAsia="Times New Roman" w:hAnsi="Times New Roman"/>
      <w:b/>
      <w:bCs/>
      <w:caps/>
      <w:color w:val="FF0066"/>
      <w:sz w:val="26"/>
      <w:szCs w:val="22"/>
    </w:rPr>
  </w:style>
  <w:style w:type="character" w:styleId="Strong">
    <w:name w:val="Strong"/>
    <w:basedOn w:val="DefaultParagraphFont"/>
    <w:rsid w:val="009D7AB0"/>
    <w:rPr>
      <w:b/>
      <w:bCs/>
    </w:rPr>
  </w:style>
  <w:style w:type="paragraph" w:styleId="BalloonText">
    <w:name w:val="Balloon Text"/>
    <w:basedOn w:val="Normal"/>
    <w:link w:val="BalloonTextChar"/>
    <w:uiPriority w:val="99"/>
    <w:unhideWhenUsed/>
    <w:rsid w:val="004D11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D116C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C0E1E"/>
    <w:rPr>
      <w:rFonts w:ascii="Times New Roman" w:eastAsia="Times New Roman" w:hAnsi="Times New Roman"/>
      <w:iCs/>
      <w:sz w:val="26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5CDB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/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D5CD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5CDB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rsid w:val="00D07DE4"/>
    <w:pPr>
      <w:jc w:val="center"/>
    </w:pPr>
    <w:rPr>
      <w:b/>
      <w:smallCaps/>
      <w:color w:val="FF0000"/>
    </w:rPr>
  </w:style>
  <w:style w:type="character" w:customStyle="1" w:styleId="SubtitleChar">
    <w:name w:val="Subtitle Char"/>
    <w:basedOn w:val="DefaultParagraphFont"/>
    <w:link w:val="Subtitle"/>
    <w:rsid w:val="00D07DE4"/>
    <w:rPr>
      <w:rFonts w:ascii="Times New Roman" w:hAnsi="Times New Roman"/>
      <w:b/>
      <w:smallCaps/>
      <w:color w:val="FF0000"/>
      <w:sz w:val="28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4A1A35"/>
    <w:rPr>
      <w:rFonts w:ascii="Times New Roman" w:eastAsia="Times New Roman" w:hAnsi="Times New Roman"/>
      <w:color w:val="7030A0"/>
      <w:sz w:val="26"/>
    </w:rPr>
  </w:style>
  <w:style w:type="numbering" w:customStyle="1" w:styleId="Style1">
    <w:name w:val="Style1"/>
    <w:uiPriority w:val="99"/>
    <w:rsid w:val="006B0DBD"/>
    <w:pPr>
      <w:numPr>
        <w:numId w:val="6"/>
      </w:numPr>
    </w:pPr>
  </w:style>
  <w:style w:type="paragraph" w:customStyle="1" w:styleId="Style2">
    <w:name w:val="Style2"/>
    <w:basedOn w:val="Normal"/>
    <w:next w:val="Normal"/>
    <w:link w:val="Style2Char"/>
    <w:qFormat/>
    <w:rsid w:val="00923CFF"/>
    <w:pPr>
      <w:numPr>
        <w:numId w:val="10"/>
      </w:numPr>
    </w:pPr>
    <w:rPr>
      <w:b/>
      <w:color w:val="FF0000"/>
    </w:rPr>
  </w:style>
  <w:style w:type="paragraph" w:customStyle="1" w:styleId="Style3">
    <w:name w:val="Style3"/>
    <w:basedOn w:val="ListParagraph"/>
    <w:link w:val="Style3Char"/>
    <w:qFormat/>
    <w:rsid w:val="00983FE7"/>
    <w:pPr>
      <w:numPr>
        <w:ilvl w:val="1"/>
        <w:numId w:val="10"/>
      </w:numPr>
    </w:pPr>
    <w:rPr>
      <w:color w:val="FF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133F2"/>
    <w:rPr>
      <w:rFonts w:ascii="Times New Roman" w:hAnsi="Times New Roman"/>
      <w:sz w:val="28"/>
      <w:szCs w:val="22"/>
    </w:rPr>
  </w:style>
  <w:style w:type="character" w:customStyle="1" w:styleId="Style2Char">
    <w:name w:val="Style2 Char"/>
    <w:basedOn w:val="ListParagraphChar"/>
    <w:link w:val="Style2"/>
    <w:rsid w:val="00CD0563"/>
    <w:rPr>
      <w:rFonts w:ascii="Times New Roman" w:hAnsi="Times New Roman"/>
      <w:b/>
      <w:color w:val="FF0000"/>
      <w:sz w:val="26"/>
      <w:szCs w:val="22"/>
    </w:rPr>
  </w:style>
  <w:style w:type="paragraph" w:customStyle="1" w:styleId="Style4">
    <w:name w:val="Style4"/>
    <w:basedOn w:val="ListParagraph"/>
    <w:link w:val="Style4Char"/>
    <w:rsid w:val="000C1E8C"/>
    <w:pPr>
      <w:numPr>
        <w:numId w:val="13"/>
      </w:numPr>
      <w:ind w:left="0" w:firstLine="432"/>
    </w:pPr>
  </w:style>
  <w:style w:type="character" w:customStyle="1" w:styleId="Style3Char">
    <w:name w:val="Style3 Char"/>
    <w:basedOn w:val="ListParagraphChar"/>
    <w:link w:val="Style3"/>
    <w:rsid w:val="00983FE7"/>
    <w:rPr>
      <w:rFonts w:ascii="Times New Roman" w:hAnsi="Times New Roman"/>
      <w:color w:val="FF0000"/>
      <w:sz w:val="26"/>
      <w:szCs w:val="22"/>
    </w:rPr>
  </w:style>
  <w:style w:type="character" w:customStyle="1" w:styleId="Style4Char">
    <w:name w:val="Style4 Char"/>
    <w:basedOn w:val="ListParagraphChar"/>
    <w:link w:val="Style4"/>
    <w:rsid w:val="000C1E8C"/>
    <w:rPr>
      <w:rFonts w:ascii="Times New Roman" w:hAnsi="Times New Roman"/>
      <w:sz w:val="26"/>
      <w:szCs w:val="22"/>
    </w:rPr>
  </w:style>
  <w:style w:type="paragraph" w:customStyle="1" w:styleId="Style5">
    <w:name w:val="Style5"/>
    <w:basedOn w:val="Style4"/>
    <w:link w:val="Style5Char"/>
    <w:rsid w:val="00B6637A"/>
    <w:pPr>
      <w:numPr>
        <w:numId w:val="12"/>
      </w:numPr>
      <w:tabs>
        <w:tab w:val="left" w:pos="1728"/>
      </w:tabs>
      <w:ind w:left="432" w:firstLine="0"/>
    </w:pPr>
  </w:style>
  <w:style w:type="character" w:customStyle="1" w:styleId="Style5Char">
    <w:name w:val="Style5 Char"/>
    <w:basedOn w:val="Style4Char"/>
    <w:link w:val="Style5"/>
    <w:rsid w:val="00B6637A"/>
    <w:rPr>
      <w:rFonts w:ascii="Times New Roman" w:hAnsi="Times New Roman"/>
      <w:sz w:val="26"/>
      <w:szCs w:val="22"/>
    </w:rPr>
  </w:style>
  <w:style w:type="table" w:styleId="TableGrid">
    <w:name w:val="Table Grid"/>
    <w:basedOn w:val="TableNormal"/>
    <w:uiPriority w:val="59"/>
    <w:qFormat/>
    <w:rsid w:val="00B83F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rsid w:val="00CC0FE2"/>
    <w:rPr>
      <w:b/>
      <w:bCs/>
      <w:i/>
      <w:iCs/>
      <w:color w:val="4F81BD"/>
    </w:rPr>
  </w:style>
  <w:style w:type="character" w:styleId="Emphasis">
    <w:name w:val="Emphasis"/>
    <w:basedOn w:val="DefaultParagraphFont"/>
    <w:uiPriority w:val="20"/>
    <w:rsid w:val="00421C3C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411A13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rsid w:val="001A0016"/>
    <w:rPr>
      <w:i/>
      <w:iCs/>
      <w:color w:val="00B050"/>
    </w:rPr>
  </w:style>
  <w:style w:type="character" w:customStyle="1" w:styleId="QuoteChar">
    <w:name w:val="Quote Char"/>
    <w:basedOn w:val="DefaultParagraphFont"/>
    <w:link w:val="Quote"/>
    <w:uiPriority w:val="29"/>
    <w:rsid w:val="001A0016"/>
    <w:rPr>
      <w:rFonts w:ascii="Times New Roman" w:hAnsi="Times New Roman"/>
      <w:i/>
      <w:iCs/>
      <w:color w:val="00B050"/>
      <w:sz w:val="26"/>
      <w:szCs w:val="22"/>
    </w:rPr>
  </w:style>
  <w:style w:type="character" w:customStyle="1" w:styleId="bodycontent">
    <w:name w:val="bodycontent"/>
    <w:basedOn w:val="DefaultParagraphFont"/>
    <w:rsid w:val="001D31B2"/>
  </w:style>
  <w:style w:type="paragraph" w:styleId="NormalWeb">
    <w:name w:val="Normal (Web)"/>
    <w:basedOn w:val="Normal"/>
    <w:link w:val="NormalWebChar"/>
    <w:unhideWhenUsed/>
    <w:rsid w:val="003172DE"/>
    <w:pPr>
      <w:spacing w:before="100" w:beforeAutospacing="1" w:after="100" w:afterAutospacing="1" w:line="240" w:lineRule="auto"/>
      <w:jc w:val="left"/>
    </w:pPr>
    <w:rPr>
      <w:rFonts w:eastAsia="Times New Roman"/>
      <w:szCs w:val="24"/>
    </w:rPr>
  </w:style>
  <w:style w:type="character" w:customStyle="1" w:styleId="quickviewdetail">
    <w:name w:val="quickview_detail"/>
    <w:basedOn w:val="DefaultParagraphFont"/>
    <w:rsid w:val="003172DE"/>
  </w:style>
  <w:style w:type="character" w:customStyle="1" w:styleId="author">
    <w:name w:val="author"/>
    <w:basedOn w:val="DefaultParagraphFont"/>
    <w:rsid w:val="003172DE"/>
  </w:style>
  <w:style w:type="character" w:customStyle="1" w:styleId="content">
    <w:name w:val="content"/>
    <w:basedOn w:val="DefaultParagraphFont"/>
    <w:rsid w:val="003172DE"/>
  </w:style>
  <w:style w:type="paragraph" w:customStyle="1" w:styleId="pbody">
    <w:name w:val="pbody"/>
    <w:basedOn w:val="Normal"/>
    <w:rsid w:val="003F2DE7"/>
    <w:pPr>
      <w:spacing w:before="100" w:beforeAutospacing="1" w:after="100" w:afterAutospacing="1" w:line="240" w:lineRule="auto"/>
      <w:jc w:val="left"/>
    </w:pPr>
    <w:rPr>
      <w:rFonts w:eastAsia="Times New Roman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7C73A3"/>
    <w:rPr>
      <w:rFonts w:ascii="Times New Roman" w:eastAsia="Times New Roman" w:hAnsi="Times New Roman"/>
      <w:iCs/>
      <w:sz w:val="26"/>
    </w:rPr>
  </w:style>
  <w:style w:type="character" w:styleId="PageNumber">
    <w:name w:val="page number"/>
    <w:basedOn w:val="DefaultParagraphFont"/>
    <w:rsid w:val="00FC005C"/>
  </w:style>
  <w:style w:type="paragraph" w:styleId="DocumentMap">
    <w:name w:val="Document Map"/>
    <w:basedOn w:val="Normal"/>
    <w:link w:val="DocumentMapChar"/>
    <w:uiPriority w:val="99"/>
    <w:semiHidden/>
    <w:unhideWhenUsed/>
    <w:rsid w:val="00DC7C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7CC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F4E4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757AD0"/>
    <w:pPr>
      <w:widowControl w:val="0"/>
      <w:tabs>
        <w:tab w:val="left" w:pos="864"/>
        <w:tab w:val="left" w:pos="1440"/>
        <w:tab w:val="left" w:pos="2160"/>
        <w:tab w:val="left" w:pos="2880"/>
        <w:tab w:val="left" w:pos="5760"/>
      </w:tabs>
      <w:spacing w:line="360" w:lineRule="auto"/>
      <w:jc w:val="center"/>
    </w:pPr>
    <w:rPr>
      <w:rFonts w:asciiTheme="majorHAnsi" w:eastAsia="Times New Roman" w:hAnsiTheme="majorHAnsi"/>
      <w:b/>
      <w:color w:val="0070C0"/>
      <w:sz w:val="28"/>
      <w:szCs w:val="24"/>
    </w:rPr>
  </w:style>
  <w:style w:type="paragraph" w:styleId="BodyText">
    <w:name w:val="Body Text"/>
    <w:basedOn w:val="Normal"/>
    <w:link w:val="BodyTextChar"/>
    <w:rsid w:val="00584876"/>
    <w:pPr>
      <w:widowControl/>
      <w:spacing w:line="240" w:lineRule="auto"/>
    </w:pPr>
    <w:rPr>
      <w:rFonts w:ascii="VNI-Times" w:eastAsia="Times New Roman" w:hAnsi="VNI-Times"/>
      <w:szCs w:val="24"/>
    </w:rPr>
  </w:style>
  <w:style w:type="character" w:customStyle="1" w:styleId="BodyTextChar">
    <w:name w:val="Body Text Char"/>
    <w:basedOn w:val="DefaultParagraphFont"/>
    <w:link w:val="BodyText"/>
    <w:rsid w:val="00584876"/>
    <w:rPr>
      <w:rFonts w:ascii="VNI-Times" w:eastAsia="Times New Roman" w:hAnsi="VNI-Times"/>
      <w:sz w:val="24"/>
      <w:szCs w:val="24"/>
    </w:rPr>
  </w:style>
  <w:style w:type="paragraph" w:customStyle="1" w:styleId="1">
    <w:name w:val="1"/>
    <w:basedOn w:val="Normal"/>
    <w:autoRedefine/>
    <w:rsid w:val="00584876"/>
    <w:pPr>
      <w:tabs>
        <w:tab w:val="left" w:pos="2592"/>
        <w:tab w:val="left" w:pos="5184"/>
        <w:tab w:val="left" w:pos="7776"/>
      </w:tabs>
      <w:spacing w:after="160" w:line="240" w:lineRule="exact"/>
      <w:ind w:firstLine="567"/>
      <w:jc w:val="left"/>
    </w:pPr>
    <w:rPr>
      <w:rFonts w:ascii="Verdana" w:eastAsia="Times New Roman" w:hAnsi="Verdana" w:cs="Verdana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84876"/>
    <w:pPr>
      <w:tabs>
        <w:tab w:val="left" w:pos="864"/>
        <w:tab w:val="left" w:pos="2592"/>
        <w:tab w:val="left" w:pos="5184"/>
        <w:tab w:val="left" w:pos="7776"/>
      </w:tabs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84876"/>
    <w:rPr>
      <w:rFonts w:ascii="Times New Roman" w:hAnsi="Times New Roman"/>
      <w:sz w:val="24"/>
      <w:szCs w:val="22"/>
    </w:rPr>
  </w:style>
  <w:style w:type="paragraph" w:customStyle="1" w:styleId="NormalTimesNewRomans">
    <w:name w:val="Normal + Times New Romans"/>
    <w:basedOn w:val="Normal"/>
    <w:rsid w:val="00584876"/>
    <w:pPr>
      <w:tabs>
        <w:tab w:val="left" w:pos="2592"/>
        <w:tab w:val="left" w:pos="5184"/>
        <w:tab w:val="left" w:pos="7776"/>
      </w:tabs>
      <w:autoSpaceDE w:val="0"/>
      <w:autoSpaceDN w:val="0"/>
      <w:adjustRightInd w:val="0"/>
      <w:spacing w:line="240" w:lineRule="auto"/>
    </w:pPr>
    <w:rPr>
      <w:rFonts w:eastAsia="Times New Roman"/>
      <w:b/>
      <w:szCs w:val="24"/>
    </w:rPr>
  </w:style>
  <w:style w:type="character" w:styleId="SubtleReference">
    <w:name w:val="Subtle Reference"/>
    <w:basedOn w:val="DefaultParagraphFont"/>
    <w:uiPriority w:val="31"/>
    <w:rsid w:val="0093487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043AA3"/>
    <w:rPr>
      <w:b/>
      <w:bCs/>
      <w:smallCaps/>
      <w:color w:val="C0504D" w:themeColor="accent2"/>
      <w:spacing w:val="5"/>
      <w:u w:val="single"/>
    </w:rPr>
  </w:style>
  <w:style w:type="paragraph" w:customStyle="1" w:styleId="DONG">
    <w:name w:val="DONG"/>
    <w:basedOn w:val="Normal"/>
    <w:link w:val="DONGChar"/>
    <w:qFormat/>
    <w:rsid w:val="004B0450"/>
    <w:pPr>
      <w:tabs>
        <w:tab w:val="clear" w:pos="288"/>
      </w:tabs>
      <w:spacing w:line="144" w:lineRule="auto"/>
    </w:pPr>
  </w:style>
  <w:style w:type="character" w:customStyle="1" w:styleId="DONGChar">
    <w:name w:val="DONG Char"/>
    <w:basedOn w:val="DefaultParagraphFont"/>
    <w:link w:val="DONG"/>
    <w:rsid w:val="004B0450"/>
    <w:rPr>
      <w:rFonts w:ascii="Times New Roman" w:hAnsi="Times New Roman"/>
      <w:sz w:val="22"/>
      <w:szCs w:val="22"/>
    </w:rPr>
  </w:style>
  <w:style w:type="character" w:customStyle="1" w:styleId="NormalWebChar">
    <w:name w:val="Normal (Web) Char"/>
    <w:link w:val="NormalWeb"/>
    <w:rsid w:val="00082029"/>
    <w:rPr>
      <w:rFonts w:ascii="Times New Roman" w:eastAsia="Times New Roman" w:hAnsi="Times New Roman"/>
      <w:sz w:val="28"/>
      <w:szCs w:val="24"/>
    </w:rPr>
  </w:style>
  <w:style w:type="character" w:customStyle="1" w:styleId="st">
    <w:name w:val="st"/>
    <w:basedOn w:val="DefaultParagraphFont"/>
    <w:rsid w:val="00082029"/>
  </w:style>
  <w:style w:type="paragraph" w:customStyle="1" w:styleId="CharChar2">
    <w:name w:val="Char Char2"/>
    <w:basedOn w:val="Normal"/>
    <w:rsid w:val="00DB1D06"/>
    <w:pPr>
      <w:pageBreakBefore/>
      <w:widowControl/>
      <w:tabs>
        <w:tab w:val="clear" w:pos="288"/>
        <w:tab w:val="clear" w:pos="576"/>
      </w:tabs>
      <w:spacing w:before="100" w:beforeAutospacing="1" w:after="100" w:afterAutospacing="1" w:line="240" w:lineRule="auto"/>
      <w:jc w:val="left"/>
    </w:pPr>
    <w:rPr>
      <w:rFonts w:ascii="Tahoma" w:eastAsia="Times New Roman" w:hAnsi="Tahoma" w:cs="Tahoma"/>
      <w:sz w:val="20"/>
      <w:szCs w:val="20"/>
    </w:rPr>
  </w:style>
  <w:style w:type="paragraph" w:customStyle="1" w:styleId="KIMTRACAU">
    <w:name w:val="KIÊM TRA CAU"/>
    <w:basedOn w:val="Normal"/>
    <w:rsid w:val="004945D9"/>
    <w:pPr>
      <w:widowControl/>
      <w:numPr>
        <w:numId w:val="14"/>
      </w:numPr>
      <w:tabs>
        <w:tab w:val="clear" w:pos="288"/>
        <w:tab w:val="clear" w:pos="576"/>
        <w:tab w:val="left" w:leader="dot" w:pos="10490"/>
      </w:tabs>
      <w:spacing w:line="360" w:lineRule="auto"/>
      <w:jc w:val="left"/>
    </w:pPr>
    <w:rPr>
      <w:rFonts w:eastAsia="Times New Roman"/>
      <w:sz w:val="22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/>
    <w:lsdException w:name="heading 9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0" w:unhideWhenUsed="0"/>
    <w:lsdException w:name="Emphasis" w:semiHidden="0" w:uiPriority="20" w:unhideWhenUsed="0"/>
    <w:lsdException w:name="Normal (Web)" w:uiPriority="0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1ABD"/>
    <w:pPr>
      <w:widowControl w:val="0"/>
      <w:tabs>
        <w:tab w:val="left" w:pos="288"/>
        <w:tab w:val="left" w:pos="576"/>
      </w:tabs>
      <w:spacing w:line="288" w:lineRule="auto"/>
      <w:jc w:val="both"/>
    </w:pPr>
    <w:rPr>
      <w:rFonts w:ascii="Times New Roman" w:hAnsi="Times New Roman"/>
      <w:sz w:val="26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857"/>
    <w:pPr>
      <w:numPr>
        <w:numId w:val="1"/>
      </w:numPr>
      <w:tabs>
        <w:tab w:val="left" w:pos="864"/>
        <w:tab w:val="left" w:pos="1008"/>
      </w:tabs>
      <w:ind w:left="0" w:firstLine="0"/>
      <w:outlineLvl w:val="0"/>
    </w:pPr>
    <w:rPr>
      <w:rFonts w:eastAsia="Times New Roman"/>
      <w:bCs/>
      <w:color w:val="008000"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660"/>
    <w:pPr>
      <w:keepNext/>
      <w:numPr>
        <w:numId w:val="2"/>
      </w:numPr>
      <w:tabs>
        <w:tab w:val="left" w:pos="1800"/>
      </w:tabs>
      <w:outlineLvl w:val="1"/>
    </w:pPr>
    <w:rPr>
      <w:rFonts w:eastAsia="Times New Roman"/>
      <w:bCs/>
      <w:i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64D1"/>
    <w:pPr>
      <w:numPr>
        <w:numId w:val="3"/>
      </w:numPr>
      <w:tabs>
        <w:tab w:val="clear" w:pos="288"/>
        <w:tab w:val="left" w:pos="144"/>
      </w:tabs>
      <w:ind w:left="0" w:firstLine="288"/>
      <w:textboxTightWrap w:val="allLines"/>
      <w:outlineLvl w:val="2"/>
    </w:pPr>
    <w:rPr>
      <w:rFonts w:eastAsia="Times New Roman"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766E"/>
    <w:pPr>
      <w:numPr>
        <w:numId w:val="4"/>
      </w:numPr>
      <w:tabs>
        <w:tab w:val="clear" w:pos="288"/>
      </w:tabs>
      <w:outlineLvl w:val="3"/>
    </w:pPr>
    <w:rPr>
      <w:rFonts w:eastAsia="Times New Roman"/>
      <w:b/>
      <w:bCs/>
      <w:color w:val="FF0000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327869"/>
    <w:pPr>
      <w:numPr>
        <w:numId w:val="9"/>
      </w:numPr>
      <w:tabs>
        <w:tab w:val="clear" w:pos="720"/>
      </w:tabs>
      <w:ind w:firstLine="288"/>
      <w:outlineLvl w:val="4"/>
    </w:pPr>
    <w:rPr>
      <w:rFonts w:eastAsia="Times New Roman"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75A1F"/>
    <w:pPr>
      <w:numPr>
        <w:numId w:val="7"/>
      </w:numPr>
      <w:tabs>
        <w:tab w:val="clear" w:pos="288"/>
        <w:tab w:val="right" w:pos="576"/>
      </w:tabs>
      <w:ind w:left="0" w:firstLine="0"/>
      <w:outlineLvl w:val="5"/>
    </w:pPr>
    <w:rPr>
      <w:rFonts w:eastAsia="Times New Roman"/>
      <w:b/>
      <w:bCs/>
      <w:caps/>
      <w:color w:val="FF00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C0E1E"/>
    <w:pPr>
      <w:numPr>
        <w:numId w:val="5"/>
      </w:numPr>
      <w:ind w:firstLine="288"/>
      <w:outlineLvl w:val="6"/>
    </w:pPr>
    <w:rPr>
      <w:rFonts w:eastAsia="Times New Roman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4A1A35"/>
    <w:pPr>
      <w:keepNext/>
      <w:keepLines/>
      <w:numPr>
        <w:numId w:val="8"/>
      </w:numPr>
      <w:tabs>
        <w:tab w:val="center" w:leader="dot" w:pos="4608"/>
        <w:tab w:val="center" w:pos="4896"/>
      </w:tabs>
      <w:outlineLvl w:val="7"/>
    </w:pPr>
    <w:rPr>
      <w:rFonts w:eastAsia="Times New Roman"/>
      <w:color w:val="7030A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7C73A3"/>
    <w:pPr>
      <w:numPr>
        <w:numId w:val="11"/>
      </w:numPr>
      <w:ind w:left="0" w:firstLine="144"/>
      <w:outlineLvl w:val="8"/>
    </w:pPr>
    <w:rPr>
      <w:rFonts w:eastAsia="Times New Roman"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67B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67B8"/>
  </w:style>
  <w:style w:type="paragraph" w:styleId="Footer">
    <w:name w:val="footer"/>
    <w:basedOn w:val="Normal"/>
    <w:link w:val="FooterChar"/>
    <w:uiPriority w:val="99"/>
    <w:unhideWhenUsed/>
    <w:rsid w:val="00A367B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67B8"/>
  </w:style>
  <w:style w:type="character" w:customStyle="1" w:styleId="Heading1Char">
    <w:name w:val="Heading 1 Char"/>
    <w:basedOn w:val="DefaultParagraphFont"/>
    <w:link w:val="Heading1"/>
    <w:uiPriority w:val="9"/>
    <w:rsid w:val="00895857"/>
    <w:rPr>
      <w:rFonts w:ascii="Times New Roman" w:eastAsia="Times New Roman" w:hAnsi="Times New Roman"/>
      <w:bCs/>
      <w:color w:val="008000"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4660"/>
    <w:rPr>
      <w:rFonts w:ascii="Times New Roman" w:eastAsia="Times New Roman" w:hAnsi="Times New Roman"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64D1"/>
    <w:rPr>
      <w:rFonts w:ascii="Times New Roman" w:eastAsia="Times New Roman" w:hAnsi="Times New Roman"/>
      <w:bCs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2133F2"/>
    <w:pPr>
      <w:ind w:left="432"/>
    </w:pPr>
  </w:style>
  <w:style w:type="character" w:customStyle="1" w:styleId="Heading4Char">
    <w:name w:val="Heading 4 Char"/>
    <w:basedOn w:val="DefaultParagraphFont"/>
    <w:link w:val="Heading4"/>
    <w:uiPriority w:val="9"/>
    <w:rsid w:val="00E5766E"/>
    <w:rPr>
      <w:rFonts w:ascii="Times New Roman" w:eastAsia="Times New Roman" w:hAnsi="Times New Roman"/>
      <w:b/>
      <w:bCs/>
      <w:color w:val="FF0000"/>
      <w:sz w:val="26"/>
      <w:szCs w:val="28"/>
    </w:rPr>
  </w:style>
  <w:style w:type="character" w:customStyle="1" w:styleId="Heading5Char">
    <w:name w:val="Heading 5 Char"/>
    <w:basedOn w:val="DefaultParagraphFont"/>
    <w:link w:val="Heading5"/>
    <w:rsid w:val="00327869"/>
    <w:rPr>
      <w:rFonts w:ascii="Times New Roman" w:eastAsia="Times New Roman" w:hAnsi="Times New Roman"/>
      <w:bCs/>
      <w:iCs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404B5"/>
    <w:pPr>
      <w:jc w:val="left"/>
      <w:outlineLvl w:val="0"/>
    </w:pPr>
    <w:rPr>
      <w:rFonts w:eastAsia="Times New Roman"/>
      <w:b/>
      <w:bCs/>
      <w:color w:val="FF3399"/>
      <w:kern w:val="28"/>
      <w:sz w:val="32"/>
      <w:szCs w:val="32"/>
      <w:u w:val="double"/>
    </w:rPr>
  </w:style>
  <w:style w:type="character" w:customStyle="1" w:styleId="TitleChar">
    <w:name w:val="Title Char"/>
    <w:basedOn w:val="DefaultParagraphFont"/>
    <w:link w:val="Title"/>
    <w:uiPriority w:val="10"/>
    <w:rsid w:val="006404B5"/>
    <w:rPr>
      <w:rFonts w:ascii="Times New Roman" w:eastAsia="Times New Roman" w:hAnsi="Times New Roman"/>
      <w:b/>
      <w:bCs/>
      <w:color w:val="FF3399"/>
      <w:kern w:val="28"/>
      <w:sz w:val="32"/>
      <w:szCs w:val="32"/>
      <w:u w:val="double"/>
    </w:rPr>
  </w:style>
  <w:style w:type="character" w:customStyle="1" w:styleId="Heading6Char">
    <w:name w:val="Heading 6 Char"/>
    <w:basedOn w:val="DefaultParagraphFont"/>
    <w:link w:val="Heading6"/>
    <w:uiPriority w:val="9"/>
    <w:rsid w:val="00A75A1F"/>
    <w:rPr>
      <w:rFonts w:ascii="Times New Roman" w:eastAsia="Times New Roman" w:hAnsi="Times New Roman"/>
      <w:b/>
      <w:bCs/>
      <w:caps/>
      <w:color w:val="FF0066"/>
      <w:sz w:val="26"/>
      <w:szCs w:val="22"/>
    </w:rPr>
  </w:style>
  <w:style w:type="character" w:styleId="Strong">
    <w:name w:val="Strong"/>
    <w:basedOn w:val="DefaultParagraphFont"/>
    <w:rsid w:val="009D7AB0"/>
    <w:rPr>
      <w:b/>
      <w:bCs/>
    </w:rPr>
  </w:style>
  <w:style w:type="paragraph" w:styleId="BalloonText">
    <w:name w:val="Balloon Text"/>
    <w:basedOn w:val="Normal"/>
    <w:link w:val="BalloonTextChar"/>
    <w:uiPriority w:val="99"/>
    <w:unhideWhenUsed/>
    <w:rsid w:val="004D11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D116C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C0E1E"/>
    <w:rPr>
      <w:rFonts w:ascii="Times New Roman" w:eastAsia="Times New Roman" w:hAnsi="Times New Roman"/>
      <w:iCs/>
      <w:sz w:val="26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5CDB"/>
    <w:pPr>
      <w:keepLines/>
      <w:numPr>
        <w:numId w:val="0"/>
      </w:numPr>
      <w:spacing w:before="480" w:line="276" w:lineRule="auto"/>
      <w:jc w:val="left"/>
      <w:outlineLvl w:val="9"/>
    </w:pPr>
    <w:rPr>
      <w:rFonts w:ascii="Cambria" w:hAnsi="Cambria"/>
      <w:b/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0D5CD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5CDB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rsid w:val="00D07DE4"/>
    <w:pPr>
      <w:jc w:val="center"/>
    </w:pPr>
    <w:rPr>
      <w:b/>
      <w:smallCaps/>
      <w:color w:val="FF0000"/>
    </w:rPr>
  </w:style>
  <w:style w:type="character" w:customStyle="1" w:styleId="SubtitleChar">
    <w:name w:val="Subtitle Char"/>
    <w:basedOn w:val="DefaultParagraphFont"/>
    <w:link w:val="Subtitle"/>
    <w:rsid w:val="00D07DE4"/>
    <w:rPr>
      <w:rFonts w:ascii="Times New Roman" w:hAnsi="Times New Roman"/>
      <w:b/>
      <w:smallCaps/>
      <w:color w:val="FF0000"/>
      <w:sz w:val="28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4A1A35"/>
    <w:rPr>
      <w:rFonts w:ascii="Times New Roman" w:eastAsia="Times New Roman" w:hAnsi="Times New Roman"/>
      <w:color w:val="7030A0"/>
      <w:sz w:val="26"/>
    </w:rPr>
  </w:style>
  <w:style w:type="numbering" w:customStyle="1" w:styleId="Style1">
    <w:name w:val="Style1"/>
    <w:uiPriority w:val="99"/>
    <w:rsid w:val="006B0DBD"/>
    <w:pPr>
      <w:numPr>
        <w:numId w:val="6"/>
      </w:numPr>
    </w:pPr>
  </w:style>
  <w:style w:type="paragraph" w:customStyle="1" w:styleId="Style2">
    <w:name w:val="Style2"/>
    <w:basedOn w:val="Normal"/>
    <w:next w:val="Normal"/>
    <w:link w:val="Style2Char"/>
    <w:qFormat/>
    <w:rsid w:val="00923CFF"/>
    <w:pPr>
      <w:numPr>
        <w:numId w:val="10"/>
      </w:numPr>
    </w:pPr>
    <w:rPr>
      <w:b/>
      <w:color w:val="FF0000"/>
    </w:rPr>
  </w:style>
  <w:style w:type="paragraph" w:customStyle="1" w:styleId="Style3">
    <w:name w:val="Style3"/>
    <w:basedOn w:val="ListParagraph"/>
    <w:link w:val="Style3Char"/>
    <w:qFormat/>
    <w:rsid w:val="00983FE7"/>
    <w:pPr>
      <w:numPr>
        <w:ilvl w:val="1"/>
        <w:numId w:val="10"/>
      </w:numPr>
    </w:pPr>
    <w:rPr>
      <w:color w:val="FF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133F2"/>
    <w:rPr>
      <w:rFonts w:ascii="Times New Roman" w:hAnsi="Times New Roman"/>
      <w:sz w:val="28"/>
      <w:szCs w:val="22"/>
    </w:rPr>
  </w:style>
  <w:style w:type="character" w:customStyle="1" w:styleId="Style2Char">
    <w:name w:val="Style2 Char"/>
    <w:basedOn w:val="ListParagraphChar"/>
    <w:link w:val="Style2"/>
    <w:rsid w:val="00CD0563"/>
    <w:rPr>
      <w:rFonts w:ascii="Times New Roman" w:hAnsi="Times New Roman"/>
      <w:b/>
      <w:color w:val="FF0000"/>
      <w:sz w:val="26"/>
      <w:szCs w:val="22"/>
    </w:rPr>
  </w:style>
  <w:style w:type="paragraph" w:customStyle="1" w:styleId="Style4">
    <w:name w:val="Style4"/>
    <w:basedOn w:val="ListParagraph"/>
    <w:link w:val="Style4Char"/>
    <w:rsid w:val="000C1E8C"/>
    <w:pPr>
      <w:numPr>
        <w:numId w:val="13"/>
      </w:numPr>
      <w:ind w:left="0" w:firstLine="432"/>
    </w:pPr>
  </w:style>
  <w:style w:type="character" w:customStyle="1" w:styleId="Style3Char">
    <w:name w:val="Style3 Char"/>
    <w:basedOn w:val="ListParagraphChar"/>
    <w:link w:val="Style3"/>
    <w:rsid w:val="00983FE7"/>
    <w:rPr>
      <w:rFonts w:ascii="Times New Roman" w:hAnsi="Times New Roman"/>
      <w:color w:val="FF0000"/>
      <w:sz w:val="26"/>
      <w:szCs w:val="22"/>
    </w:rPr>
  </w:style>
  <w:style w:type="character" w:customStyle="1" w:styleId="Style4Char">
    <w:name w:val="Style4 Char"/>
    <w:basedOn w:val="ListParagraphChar"/>
    <w:link w:val="Style4"/>
    <w:rsid w:val="000C1E8C"/>
    <w:rPr>
      <w:rFonts w:ascii="Times New Roman" w:hAnsi="Times New Roman"/>
      <w:sz w:val="26"/>
      <w:szCs w:val="22"/>
    </w:rPr>
  </w:style>
  <w:style w:type="paragraph" w:customStyle="1" w:styleId="Style5">
    <w:name w:val="Style5"/>
    <w:basedOn w:val="Style4"/>
    <w:link w:val="Style5Char"/>
    <w:rsid w:val="00B6637A"/>
    <w:pPr>
      <w:numPr>
        <w:numId w:val="12"/>
      </w:numPr>
      <w:tabs>
        <w:tab w:val="left" w:pos="1728"/>
      </w:tabs>
      <w:ind w:left="432" w:firstLine="0"/>
    </w:pPr>
  </w:style>
  <w:style w:type="character" w:customStyle="1" w:styleId="Style5Char">
    <w:name w:val="Style5 Char"/>
    <w:basedOn w:val="Style4Char"/>
    <w:link w:val="Style5"/>
    <w:rsid w:val="00B6637A"/>
    <w:rPr>
      <w:rFonts w:ascii="Times New Roman" w:hAnsi="Times New Roman"/>
      <w:sz w:val="26"/>
      <w:szCs w:val="22"/>
    </w:rPr>
  </w:style>
  <w:style w:type="table" w:styleId="TableGrid">
    <w:name w:val="Table Grid"/>
    <w:basedOn w:val="TableNormal"/>
    <w:uiPriority w:val="59"/>
    <w:qFormat/>
    <w:rsid w:val="00B83F7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IntenseEmphasis">
    <w:name w:val="Intense Emphasis"/>
    <w:basedOn w:val="DefaultParagraphFont"/>
    <w:uiPriority w:val="21"/>
    <w:rsid w:val="00CC0FE2"/>
    <w:rPr>
      <w:b/>
      <w:bCs/>
      <w:i/>
      <w:iCs/>
      <w:color w:val="4F81BD"/>
    </w:rPr>
  </w:style>
  <w:style w:type="character" w:styleId="Emphasis">
    <w:name w:val="Emphasis"/>
    <w:basedOn w:val="DefaultParagraphFont"/>
    <w:uiPriority w:val="20"/>
    <w:rsid w:val="00421C3C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411A13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rsid w:val="001A0016"/>
    <w:rPr>
      <w:i/>
      <w:iCs/>
      <w:color w:val="00B050"/>
    </w:rPr>
  </w:style>
  <w:style w:type="character" w:customStyle="1" w:styleId="QuoteChar">
    <w:name w:val="Quote Char"/>
    <w:basedOn w:val="DefaultParagraphFont"/>
    <w:link w:val="Quote"/>
    <w:uiPriority w:val="29"/>
    <w:rsid w:val="001A0016"/>
    <w:rPr>
      <w:rFonts w:ascii="Times New Roman" w:hAnsi="Times New Roman"/>
      <w:i/>
      <w:iCs/>
      <w:color w:val="00B050"/>
      <w:sz w:val="26"/>
      <w:szCs w:val="22"/>
    </w:rPr>
  </w:style>
  <w:style w:type="character" w:customStyle="1" w:styleId="bodycontent">
    <w:name w:val="bodycontent"/>
    <w:basedOn w:val="DefaultParagraphFont"/>
    <w:rsid w:val="001D31B2"/>
  </w:style>
  <w:style w:type="paragraph" w:styleId="NormalWeb">
    <w:name w:val="Normal (Web)"/>
    <w:basedOn w:val="Normal"/>
    <w:link w:val="NormalWebChar"/>
    <w:unhideWhenUsed/>
    <w:rsid w:val="003172DE"/>
    <w:pPr>
      <w:spacing w:before="100" w:beforeAutospacing="1" w:after="100" w:afterAutospacing="1" w:line="240" w:lineRule="auto"/>
      <w:jc w:val="left"/>
    </w:pPr>
    <w:rPr>
      <w:rFonts w:eastAsia="Times New Roman"/>
      <w:szCs w:val="24"/>
    </w:rPr>
  </w:style>
  <w:style w:type="character" w:customStyle="1" w:styleId="quickviewdetail">
    <w:name w:val="quickview_detail"/>
    <w:basedOn w:val="DefaultParagraphFont"/>
    <w:rsid w:val="003172DE"/>
  </w:style>
  <w:style w:type="character" w:customStyle="1" w:styleId="author">
    <w:name w:val="author"/>
    <w:basedOn w:val="DefaultParagraphFont"/>
    <w:rsid w:val="003172DE"/>
  </w:style>
  <w:style w:type="character" w:customStyle="1" w:styleId="content">
    <w:name w:val="content"/>
    <w:basedOn w:val="DefaultParagraphFont"/>
    <w:rsid w:val="003172DE"/>
  </w:style>
  <w:style w:type="paragraph" w:customStyle="1" w:styleId="pbody">
    <w:name w:val="pbody"/>
    <w:basedOn w:val="Normal"/>
    <w:rsid w:val="003F2DE7"/>
    <w:pPr>
      <w:spacing w:before="100" w:beforeAutospacing="1" w:after="100" w:afterAutospacing="1" w:line="240" w:lineRule="auto"/>
      <w:jc w:val="left"/>
    </w:pPr>
    <w:rPr>
      <w:rFonts w:eastAsia="Times New Roman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7C73A3"/>
    <w:rPr>
      <w:rFonts w:ascii="Times New Roman" w:eastAsia="Times New Roman" w:hAnsi="Times New Roman"/>
      <w:iCs/>
      <w:sz w:val="26"/>
    </w:rPr>
  </w:style>
  <w:style w:type="character" w:styleId="PageNumber">
    <w:name w:val="page number"/>
    <w:basedOn w:val="DefaultParagraphFont"/>
    <w:rsid w:val="00FC005C"/>
  </w:style>
  <w:style w:type="paragraph" w:styleId="DocumentMap">
    <w:name w:val="Document Map"/>
    <w:basedOn w:val="Normal"/>
    <w:link w:val="DocumentMapChar"/>
    <w:uiPriority w:val="99"/>
    <w:semiHidden/>
    <w:unhideWhenUsed/>
    <w:rsid w:val="00DC7C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7CC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F4E4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Spacing">
    <w:name w:val="No Spacing"/>
    <w:uiPriority w:val="1"/>
    <w:qFormat/>
    <w:rsid w:val="00757AD0"/>
    <w:pPr>
      <w:widowControl w:val="0"/>
      <w:tabs>
        <w:tab w:val="left" w:pos="864"/>
        <w:tab w:val="left" w:pos="1440"/>
        <w:tab w:val="left" w:pos="2160"/>
        <w:tab w:val="left" w:pos="2880"/>
        <w:tab w:val="left" w:pos="5760"/>
      </w:tabs>
      <w:spacing w:line="360" w:lineRule="auto"/>
      <w:jc w:val="center"/>
    </w:pPr>
    <w:rPr>
      <w:rFonts w:asciiTheme="majorHAnsi" w:eastAsia="Times New Roman" w:hAnsiTheme="majorHAnsi"/>
      <w:b/>
      <w:color w:val="0070C0"/>
      <w:sz w:val="28"/>
      <w:szCs w:val="24"/>
    </w:rPr>
  </w:style>
  <w:style w:type="paragraph" w:styleId="BodyText">
    <w:name w:val="Body Text"/>
    <w:basedOn w:val="Normal"/>
    <w:link w:val="BodyTextChar"/>
    <w:rsid w:val="00584876"/>
    <w:pPr>
      <w:widowControl/>
      <w:spacing w:line="240" w:lineRule="auto"/>
    </w:pPr>
    <w:rPr>
      <w:rFonts w:ascii="VNI-Times" w:eastAsia="Times New Roman" w:hAnsi="VNI-Times"/>
      <w:szCs w:val="24"/>
    </w:rPr>
  </w:style>
  <w:style w:type="character" w:customStyle="1" w:styleId="BodyTextChar">
    <w:name w:val="Body Text Char"/>
    <w:basedOn w:val="DefaultParagraphFont"/>
    <w:link w:val="BodyText"/>
    <w:rsid w:val="00584876"/>
    <w:rPr>
      <w:rFonts w:ascii="VNI-Times" w:eastAsia="Times New Roman" w:hAnsi="VNI-Times"/>
      <w:sz w:val="24"/>
      <w:szCs w:val="24"/>
    </w:rPr>
  </w:style>
  <w:style w:type="paragraph" w:customStyle="1" w:styleId="1">
    <w:name w:val="1"/>
    <w:basedOn w:val="Normal"/>
    <w:autoRedefine/>
    <w:rsid w:val="00584876"/>
    <w:pPr>
      <w:tabs>
        <w:tab w:val="left" w:pos="2592"/>
        <w:tab w:val="left" w:pos="5184"/>
        <w:tab w:val="left" w:pos="7776"/>
      </w:tabs>
      <w:spacing w:after="160" w:line="240" w:lineRule="exact"/>
      <w:ind w:firstLine="567"/>
      <w:jc w:val="left"/>
    </w:pPr>
    <w:rPr>
      <w:rFonts w:ascii="Verdana" w:eastAsia="Times New Roman" w:hAnsi="Verdana" w:cs="Verdana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84876"/>
    <w:pPr>
      <w:tabs>
        <w:tab w:val="left" w:pos="864"/>
        <w:tab w:val="left" w:pos="2592"/>
        <w:tab w:val="left" w:pos="5184"/>
        <w:tab w:val="left" w:pos="7776"/>
      </w:tabs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84876"/>
    <w:rPr>
      <w:rFonts w:ascii="Times New Roman" w:hAnsi="Times New Roman"/>
      <w:sz w:val="24"/>
      <w:szCs w:val="22"/>
    </w:rPr>
  </w:style>
  <w:style w:type="paragraph" w:customStyle="1" w:styleId="NormalTimesNewRomans">
    <w:name w:val="Normal + Times New Romans"/>
    <w:basedOn w:val="Normal"/>
    <w:rsid w:val="00584876"/>
    <w:pPr>
      <w:tabs>
        <w:tab w:val="left" w:pos="2592"/>
        <w:tab w:val="left" w:pos="5184"/>
        <w:tab w:val="left" w:pos="7776"/>
      </w:tabs>
      <w:autoSpaceDE w:val="0"/>
      <w:autoSpaceDN w:val="0"/>
      <w:adjustRightInd w:val="0"/>
      <w:spacing w:line="240" w:lineRule="auto"/>
    </w:pPr>
    <w:rPr>
      <w:rFonts w:eastAsia="Times New Roman"/>
      <w:b/>
      <w:szCs w:val="24"/>
    </w:rPr>
  </w:style>
  <w:style w:type="character" w:styleId="SubtleReference">
    <w:name w:val="Subtle Reference"/>
    <w:basedOn w:val="DefaultParagraphFont"/>
    <w:uiPriority w:val="31"/>
    <w:rsid w:val="00934878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043AA3"/>
    <w:rPr>
      <w:b/>
      <w:bCs/>
      <w:smallCaps/>
      <w:color w:val="C0504D" w:themeColor="accent2"/>
      <w:spacing w:val="5"/>
      <w:u w:val="single"/>
    </w:rPr>
  </w:style>
  <w:style w:type="paragraph" w:customStyle="1" w:styleId="DONG">
    <w:name w:val="DONG"/>
    <w:basedOn w:val="Normal"/>
    <w:link w:val="DONGChar"/>
    <w:qFormat/>
    <w:rsid w:val="004B0450"/>
    <w:pPr>
      <w:tabs>
        <w:tab w:val="clear" w:pos="288"/>
      </w:tabs>
      <w:spacing w:line="144" w:lineRule="auto"/>
    </w:pPr>
  </w:style>
  <w:style w:type="character" w:customStyle="1" w:styleId="DONGChar">
    <w:name w:val="DONG Char"/>
    <w:basedOn w:val="DefaultParagraphFont"/>
    <w:link w:val="DONG"/>
    <w:rsid w:val="004B0450"/>
    <w:rPr>
      <w:rFonts w:ascii="Times New Roman" w:hAnsi="Times New Roman"/>
      <w:sz w:val="22"/>
      <w:szCs w:val="22"/>
    </w:rPr>
  </w:style>
  <w:style w:type="character" w:customStyle="1" w:styleId="NormalWebChar">
    <w:name w:val="Normal (Web) Char"/>
    <w:link w:val="NormalWeb"/>
    <w:rsid w:val="00082029"/>
    <w:rPr>
      <w:rFonts w:ascii="Times New Roman" w:eastAsia="Times New Roman" w:hAnsi="Times New Roman"/>
      <w:sz w:val="28"/>
      <w:szCs w:val="24"/>
    </w:rPr>
  </w:style>
  <w:style w:type="character" w:customStyle="1" w:styleId="st">
    <w:name w:val="st"/>
    <w:basedOn w:val="DefaultParagraphFont"/>
    <w:rsid w:val="00082029"/>
  </w:style>
  <w:style w:type="paragraph" w:customStyle="1" w:styleId="CharChar2">
    <w:name w:val="Char Char2"/>
    <w:basedOn w:val="Normal"/>
    <w:rsid w:val="00DB1D06"/>
    <w:pPr>
      <w:pageBreakBefore/>
      <w:widowControl/>
      <w:tabs>
        <w:tab w:val="clear" w:pos="288"/>
        <w:tab w:val="clear" w:pos="576"/>
      </w:tabs>
      <w:spacing w:before="100" w:beforeAutospacing="1" w:after="100" w:afterAutospacing="1" w:line="240" w:lineRule="auto"/>
      <w:jc w:val="left"/>
    </w:pPr>
    <w:rPr>
      <w:rFonts w:ascii="Tahoma" w:eastAsia="Times New Roman" w:hAnsi="Tahoma" w:cs="Tahoma"/>
      <w:sz w:val="20"/>
      <w:szCs w:val="20"/>
    </w:rPr>
  </w:style>
  <w:style w:type="paragraph" w:customStyle="1" w:styleId="KIMTRACAU">
    <w:name w:val="KIÊM TRA CAU"/>
    <w:basedOn w:val="Normal"/>
    <w:rsid w:val="004945D9"/>
    <w:pPr>
      <w:widowControl/>
      <w:numPr>
        <w:numId w:val="14"/>
      </w:numPr>
      <w:tabs>
        <w:tab w:val="clear" w:pos="288"/>
        <w:tab w:val="clear" w:pos="576"/>
        <w:tab w:val="left" w:leader="dot" w:pos="10490"/>
      </w:tabs>
      <w:spacing w:line="360" w:lineRule="auto"/>
      <w:jc w:val="left"/>
    </w:pPr>
    <w:rPr>
      <w:rFonts w:eastAsia="Times New Roman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7.wmf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ANDIEN\MAU\A4\MAU-A4-CHUA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EDA461-5301-4C49-B6C0-0B59A4730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MAU-A4-CHUAN</Template>
  <TotalTime>0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Dang</dc:creator>
  <cp:lastModifiedBy>Windows User</cp:lastModifiedBy>
  <cp:revision>2</cp:revision>
  <cp:lastPrinted>2017-11-29T16:52:00Z</cp:lastPrinted>
  <dcterms:created xsi:type="dcterms:W3CDTF">2018-05-17T10:45:00Z</dcterms:created>
  <dcterms:modified xsi:type="dcterms:W3CDTF">2018-05-17T10:45:00Z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